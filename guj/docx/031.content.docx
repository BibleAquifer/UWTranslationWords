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મ</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મંડળી, મંડળીઓ, વૈશ્વિક મંડળી</w:t>
      </w:r>
      <w:r>
        <w:rPr>
          <w:lang w:val="gu_IN" w:bidi="gu_IN"/>
        </w:rPr>
      </w:r>
    </w:p>
    <w:p>
      <w:pPr/>
      <w:r>
        <w:rPr>
          <w:lang w:val="gu_IN" w:bidi="gu_IN"/>
        </w:rPr>
      </w:r>
      <w:r>
        <w:rPr>
          <w:lang w:val="gu_IN" w:bidi="gu_IN"/>
        </w:rPr>
        <w:t>#મંડળી, મંડળીઓ, વૈશ્વિક મંડળી #</w:t>
      </w:r>
    </w:p>
    <w:p>
      <w:pPr>
        <w:pStyle w:val="Heading3"/>
      </w:pPr>
      <w:r>
        <w:rPr>
          <w:lang w:val="gu_IN" w:bidi="gu_IN"/>
        </w:rPr>
        <w:t>વ્યાખ્યા:</w:t>
      </w:r>
    </w:p>
    <w:p>
      <w:pPr/>
      <w:r>
        <w:rPr>
          <w:lang w:val="gu_IN" w:bidi="gu_IN"/>
        </w:rPr>
      </w:r>
      <w:r>
        <w:rPr>
          <w:lang w:val="gu_IN" w:bidi="gu_IN"/>
        </w:rPr>
        <w:t>નવાકરારમાં, “મંડળી” શબ્દ, ઈસુમાં વિશ્વાસીઓનું સ્થાનિક જૂથ કે જેઓ નિયમિત રીતે એક સાથે મળી પ્રાર્થના અને ઈશ્વરના વચનોનો પ્રચાર સાંભળતા હતા, તેમને દર્શાવે છે. મોટેભાગે “મંડળી” (વૈશ્વિક મંડળી) શબ્દ બધા ખ્રિસ્તીઓને દર્શાવે છે.</w:t>
      </w:r>
    </w:p>
    <w:p>
      <w:pPr>
        <w:pStyle w:val="ListBullet"/>
        <w:spacing w:line="240" w:lineRule="auto"/>
        <w:ind w:left="720"/>
      </w:pPr>
      <w:r>
        <w:rPr>
          <w:lang w:val="gu_IN" w:bidi="gu_IN"/>
        </w:rPr>
      </w:r>
      <w:r>
        <w:rPr>
          <w:lang w:val="gu_IN" w:bidi="gu_IN"/>
        </w:rPr>
        <w:t>તે શબ્દનો શાબ્દિક અર્થ, “બોલાવવામાં આવેલી,” જે લોકોની સભા અથવા મંડળી છે, કે જેઓ વિશેષ હેતુ માટે સાથે મળતા હોય તેને દર્શાવે છે.</w:t>
      </w:r>
    </w:p>
    <w:p>
      <w:pPr>
        <w:pStyle w:val="ListBullet"/>
        <w:spacing w:line="240" w:lineRule="auto"/>
        <w:ind w:left="720"/>
      </w:pPr>
      <w:r>
        <w:rPr>
          <w:lang w:val="gu_IN" w:bidi="gu_IN"/>
        </w:rPr>
      </w:r>
      <w:r>
        <w:rPr>
          <w:lang w:val="gu_IN" w:bidi="gu_IN"/>
        </w:rPr>
        <w:t>જયારે આ શબ્દ બધા વિશ્વાસીઓ માટે વાપરવામાં આવે છે, ત્યારે તે ખ્રિસ્તના પુરા શરીરની સર્વત્ર મંડળીને દર્શાવે છે, અમુક ભાષાંતર “મંડળી” (વૈશ્વિક મંડળી) દર્શાવવા માટે અંગ્રેજીમાં વિશેષ જોડણી વાપરે છે (ચર્ચ માટે કેપીટલ સી), જેથી તે સ્થાનિક મંડળીથી અલગ દેખાઈ આવે.</w:t>
      </w:r>
    </w:p>
    <w:p>
      <w:pPr>
        <w:pStyle w:val="ListBullet"/>
        <w:spacing w:line="240" w:lineRule="auto"/>
        <w:ind w:left="720"/>
      </w:pPr>
      <w:r>
        <w:rPr>
          <w:lang w:val="gu_IN" w:bidi="gu_IN"/>
        </w:rPr>
      </w:r>
      <w:r>
        <w:rPr>
          <w:lang w:val="gu_IN" w:bidi="gu_IN"/>
        </w:rPr>
        <w:t>મોટેભાગે વિશ્વાસીઓ ખાસ શહેરમાં કોઈકના ઘરમાં એક સાથે મળતાં હતા. આ શહેરોની સ્થાનિક મંડળીઓને જેમકે “એફેસસ ની મંડળી” એવું નામ આપવામાં આવતું હતું.</w:t>
      </w:r>
    </w:p>
    <w:p>
      <w:pPr>
        <w:pStyle w:val="ListBullet"/>
        <w:spacing w:line="240" w:lineRule="auto"/>
        <w:ind w:left="720"/>
      </w:pPr>
      <w:r>
        <w:rPr>
          <w:lang w:val="gu_IN" w:bidi="gu_IN"/>
        </w:rPr>
      </w:r>
      <w:r>
        <w:rPr>
          <w:lang w:val="gu_IN" w:bidi="gu_IN"/>
        </w:rPr>
        <w:t>બાઇબલમાં, “મંડળી” તે મકાનને દર્શાવાતું નથી.</w:t>
      </w:r>
    </w:p>
    <w:p>
      <w:pPr/>
      <w:r>
        <w:rPr>
          <w:lang w:val="gu_IN" w:bidi="gu_IN"/>
        </w:rPr>
      </w:r>
      <w:r>
        <w:rPr>
          <w:lang w:val="gu_IN" w:bidi="gu_IN"/>
        </w:rPr>
        <w:t>##ભાષાંતરના સૂચનો: ##</w:t>
      </w:r>
    </w:p>
    <w:p>
      <w:pPr>
        <w:pStyle w:val="ListBullet"/>
        <w:spacing w:line="240" w:lineRule="auto"/>
        <w:ind w:left="720"/>
      </w:pPr>
      <w:r>
        <w:rPr>
          <w:lang w:val="gu_IN" w:bidi="gu_IN"/>
        </w:rPr>
      </w:r>
      <w:r>
        <w:rPr>
          <w:lang w:val="gu_IN" w:bidi="gu_IN"/>
        </w:rPr>
        <w:t>“મંડળી” શબ્દનું ભાષાંતર, “એક સાથે ભેગા થવું” અથવા “સભા” અથવા “મંડળ” અથવા “જેઓ એક સાથે ભેગા થાય” તરીકે કરી શકાય છે.</w:t>
      </w:r>
    </w:p>
    <w:p>
      <w:pPr>
        <w:pStyle w:val="ListBullet"/>
        <w:spacing w:line="240" w:lineRule="auto"/>
        <w:ind w:left="720"/>
      </w:pPr>
      <w:r>
        <w:rPr>
          <w:lang w:val="gu_IN" w:bidi="gu_IN"/>
        </w:rPr>
      </w:r>
      <w:r>
        <w:rPr>
          <w:lang w:val="gu_IN" w:bidi="gu_IN"/>
        </w:rPr>
        <w:t>આ શબ્દ અથવા શબ્દસમૂહ કે જે ભાષાંતરમાં વપરાયો છે, તે શબ્દ ફક્ત નાના જૂથ ને જ નહીં, પણ બધા વિશ્વાસીને દર્શાવતો હોવો જોઈએ.</w:t>
      </w:r>
    </w:p>
    <w:p>
      <w:pPr>
        <w:pStyle w:val="ListBullet"/>
        <w:spacing w:line="240" w:lineRule="auto"/>
        <w:ind w:left="720"/>
      </w:pPr>
      <w:r>
        <w:rPr>
          <w:lang w:val="gu_IN" w:bidi="gu_IN"/>
        </w:rPr>
      </w:r>
      <w:r>
        <w:rPr>
          <w:lang w:val="gu_IN" w:bidi="gu_IN"/>
        </w:rPr>
        <w:t>ધ્યાનમાં રાખો કે “મંડળી શબ્દનું ભાષાંતર ફક્ત મકાનને દર્શાવતું નથી.</w:t>
      </w:r>
    </w:p>
    <w:p>
      <w:pPr>
        <w:pStyle w:val="ListBullet"/>
        <w:spacing w:line="240" w:lineRule="auto"/>
        <w:ind w:left="720"/>
      </w:pPr>
      <w:r>
        <w:rPr>
          <w:lang w:val="gu_IN" w:bidi="gu_IN"/>
        </w:rPr>
      </w:r>
      <w:r>
        <w:rPr>
          <w:lang w:val="gu_IN" w:bidi="gu_IN"/>
        </w:rPr>
        <w:t>જૂના કરારમાં “સભા” માટે જે શબ્દ વપરાયો છે તે જ શબ્દનો ઉપયોગ કરી ભાષાંતર કરી શકાય છે.</w:t>
      </w:r>
    </w:p>
    <w:p>
      <w:pPr>
        <w:pStyle w:val="ListBullet"/>
        <w:spacing w:line="240" w:lineRule="auto"/>
        <w:ind w:left="720"/>
      </w:pPr>
      <w:r>
        <w:rPr>
          <w:lang w:val="gu_IN" w:bidi="gu_IN"/>
        </w:rPr>
      </w:r>
      <w:r>
        <w:rPr>
          <w:lang w:val="gu_IN" w:bidi="gu_IN"/>
        </w:rPr>
        <w:t>એ પણ ધ્યાનમાં રાખો કે સ્થાનિક અથવા રાષ્ટ્રીય બાઇબલ ભાષાંતરમાં તેનું ભાષાંતર કેવી રીતે થયું છે.</w:t>
      </w:r>
    </w:p>
    <w:p>
      <w:pPr/>
      <w:r>
        <w:rPr>
          <w:lang w:val="gu_IN" w:bidi="gu_IN"/>
        </w:rPr>
      </w:r>
      <w:r>
        <w:rPr>
          <w:lang w:val="gu_IN" w:bidi="gu_IN"/>
        </w:rPr>
        <w:t xml:space="preserve">(જુઓ: </w:t>
      </w:r>
      <w:r>
        <w:rPr>
          <w:lang w:val="gu_IN" w:bidi="gu_IN"/>
        </w:rPr>
        <w:t>અજ્ઞાતનું ભાષાંતર કેવી રીતે કરવું</w:t>
      </w:r>
      <w:r>
        <w:rPr>
          <w:lang w:val="gu_IN" w:bidi="gu_IN"/>
        </w:rPr>
        <w:t>.)</w:t>
      </w:r>
    </w:p>
    <w:p>
      <w:pPr/>
      <w:r>
        <w:rPr>
          <w:lang w:val="gu_IN" w:bidi="gu_IN"/>
        </w:rPr>
      </w:r>
      <w:r>
        <w:rPr>
          <w:lang w:val="gu_IN" w:bidi="gu_IN"/>
        </w:rPr>
        <w:t xml:space="preserve">(આ પણ જુઓ: </w:t>
      </w:r>
      <w:r>
        <w:rPr>
          <w:lang w:val="gu_IN" w:bidi="gu_IN"/>
        </w:rPr>
        <w:t>સભા</w:t>
      </w:r>
      <w:r>
        <w:rPr>
          <w:lang w:val="gu_IN" w:bidi="gu_IN"/>
        </w:rPr>
        <w:t xml:space="preserve">, </w:t>
      </w:r>
      <w:r>
        <w:rPr>
          <w:lang w:val="gu_IN" w:bidi="gu_IN"/>
        </w:rPr>
        <w:t>માનવું</w:t>
      </w:r>
      <w:r>
        <w:rPr>
          <w:lang w:val="gu_IN" w:bidi="gu_IN"/>
        </w:rPr>
        <w:t xml:space="preserve">, </w:t>
      </w:r>
      <w:r>
        <w:rPr>
          <w:lang w:val="gu_IN" w:bidi="gu_IN"/>
        </w:rPr>
        <w:t>ખ્રિસ્તી</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કરિંથીઓ 5:11–13</w:t>
      </w:r>
    </w:p>
    <w:p>
      <w:pPr>
        <w:pStyle w:val="ListBullet"/>
        <w:spacing w:line="240" w:lineRule="auto"/>
        <w:ind w:left="720"/>
      </w:pPr>
      <w:r>
        <w:rPr>
          <w:lang w:val="gu_IN" w:bidi="gu_IN"/>
        </w:rPr>
      </w:r>
      <w:r>
        <w:rPr>
          <w:lang w:val="gu_IN" w:bidi="gu_IN"/>
        </w:rPr>
        <w:t>1 થેસ્સલોનિકીઓ 2:14–16</w:t>
      </w:r>
    </w:p>
    <w:p>
      <w:pPr>
        <w:pStyle w:val="ListBullet"/>
        <w:spacing w:line="240" w:lineRule="auto"/>
        <w:ind w:left="720"/>
      </w:pPr>
      <w:r>
        <w:rPr>
          <w:lang w:val="gu_IN" w:bidi="gu_IN"/>
        </w:rPr>
      </w:r>
      <w:r>
        <w:rPr>
          <w:lang w:val="gu_IN" w:bidi="gu_IN"/>
        </w:rPr>
        <w:t>1 તિમોથી 3:4–5</w:t>
      </w:r>
    </w:p>
    <w:p>
      <w:pPr>
        <w:pStyle w:val="ListBullet"/>
        <w:spacing w:line="240" w:lineRule="auto"/>
        <w:ind w:left="720"/>
      </w:pPr>
      <w:r>
        <w:rPr>
          <w:lang w:val="gu_IN" w:bidi="gu_IN"/>
        </w:rPr>
      </w:r>
      <w:r>
        <w:rPr>
          <w:lang w:val="gu_IN" w:bidi="gu_IN"/>
        </w:rPr>
        <w:t>પ્રેરિતો 9:31–32</w:t>
      </w:r>
    </w:p>
    <w:p>
      <w:pPr>
        <w:pStyle w:val="ListBullet"/>
        <w:spacing w:line="240" w:lineRule="auto"/>
        <w:ind w:left="720"/>
      </w:pPr>
      <w:r>
        <w:rPr>
          <w:lang w:val="gu_IN" w:bidi="gu_IN"/>
        </w:rPr>
      </w:r>
      <w:r>
        <w:rPr>
          <w:lang w:val="gu_IN" w:bidi="gu_IN"/>
        </w:rPr>
        <w:t>પ્રેરિતો 14:23–26</w:t>
      </w:r>
    </w:p>
    <w:p>
      <w:pPr>
        <w:pStyle w:val="ListBullet"/>
        <w:spacing w:line="240" w:lineRule="auto"/>
        <w:ind w:left="720"/>
      </w:pPr>
      <w:r>
        <w:rPr>
          <w:lang w:val="gu_IN" w:bidi="gu_IN"/>
        </w:rPr>
      </w:r>
      <w:r>
        <w:rPr>
          <w:lang w:val="gu_IN" w:bidi="gu_IN"/>
        </w:rPr>
        <w:t>પ્રેરિતો 15:39–41</w:t>
      </w:r>
    </w:p>
    <w:p>
      <w:pPr>
        <w:pStyle w:val="ListBullet"/>
        <w:spacing w:line="240" w:lineRule="auto"/>
        <w:ind w:left="720"/>
      </w:pPr>
      <w:r>
        <w:rPr>
          <w:lang w:val="gu_IN" w:bidi="gu_IN"/>
        </w:rPr>
      </w:r>
      <w:r>
        <w:rPr>
          <w:lang w:val="gu_IN" w:bidi="gu_IN"/>
        </w:rPr>
        <w:t>કલોસ્સીઓ 4:15–17</w:t>
      </w:r>
    </w:p>
    <w:p>
      <w:pPr>
        <w:pStyle w:val="ListBullet"/>
        <w:spacing w:line="240" w:lineRule="auto"/>
        <w:ind w:left="720"/>
      </w:pPr>
      <w:r>
        <w:rPr>
          <w:lang w:val="gu_IN" w:bidi="gu_IN"/>
        </w:rPr>
      </w:r>
      <w:r>
        <w:rPr>
          <w:lang w:val="gu_IN" w:bidi="gu_IN"/>
        </w:rPr>
        <w:t>એફેસી 5:22–24</w:t>
      </w:r>
    </w:p>
    <w:p>
      <w:pPr>
        <w:pStyle w:val="ListBullet"/>
        <w:spacing w:line="240" w:lineRule="auto"/>
        <w:ind w:left="720"/>
      </w:pPr>
      <w:r>
        <w:rPr>
          <w:lang w:val="gu_IN" w:bidi="gu_IN"/>
        </w:rPr>
      </w:r>
      <w:r>
        <w:rPr>
          <w:lang w:val="gu_IN" w:bidi="gu_IN"/>
        </w:rPr>
        <w:t>માથ્થી 16:17–18</w:t>
      </w:r>
    </w:p>
    <w:p>
      <w:pPr>
        <w:pStyle w:val="ListBullet"/>
        <w:spacing w:line="240" w:lineRule="auto"/>
        <w:ind w:left="720"/>
      </w:pPr>
      <w:r>
        <w:rPr>
          <w:lang w:val="gu_IN" w:bidi="gu_IN"/>
        </w:rPr>
      </w:r>
      <w:r>
        <w:rPr>
          <w:lang w:val="gu_IN" w:bidi="gu_IN"/>
        </w:rPr>
        <w:t>ફિલિપ્પી 4:14–17</w:t>
      </w:r>
    </w:p>
    <w:p>
      <w:pPr/>
      <w:r>
        <w:rPr>
          <w:lang w:val="gu_IN" w:bidi="gu_IN"/>
        </w:rPr>
      </w:r>
      <w:r>
        <w:rPr>
          <w:lang w:val="gu_IN" w:bidi="gu_IN"/>
        </w:rPr>
        <w:t>##બાઈબલની વાર્તાઓમાંથી ઉદાહરણો: ##</w:t>
      </w:r>
    </w:p>
    <w:p>
      <w:pPr>
        <w:pStyle w:val="ListBullet"/>
        <w:spacing w:line="240" w:lineRule="auto"/>
        <w:ind w:left="720"/>
      </w:pPr>
      <w:r>
        <w:rPr>
          <w:lang w:val="gu_IN" w:bidi="gu_IN"/>
        </w:rPr>
      </w:r>
      <w:r>
        <w:rPr>
          <w:b/>
          <w:lang w:val="gu_IN" w:bidi="gu_IN"/>
        </w:rPr>
        <w:t>43:12</w:t>
      </w:r>
      <w:r>
        <w:rPr>
          <w:lang w:val="gu_IN" w:bidi="gu_IN"/>
        </w:rPr>
        <w:t xml:space="preserve"> પિતરે જે કહ્યું તે સાંભળીને લગભગ 3000 લોકોએ વિશ્વાસ કર્યો અને ઈસુના શિષ્યો બન્યા. તેઓએ બાપ્તિસ્મા લીધું અને યરૂશાલેમની </w:t>
      </w:r>
      <w:r>
        <w:rPr>
          <w:b/>
          <w:lang w:val="gu_IN" w:bidi="gu_IN"/>
        </w:rPr>
        <w:t>મંડળી</w:t>
      </w:r>
      <w:r>
        <w:rPr>
          <w:lang w:val="gu_IN" w:bidi="gu_IN"/>
        </w:rPr>
        <w:t xml:space="preserve"> ના એક ભાગરૂપ બન્યા.</w:t>
      </w:r>
    </w:p>
    <w:p>
      <w:pPr>
        <w:pStyle w:val="ListBullet"/>
        <w:spacing w:line="240" w:lineRule="auto"/>
        <w:ind w:left="720"/>
      </w:pPr>
      <w:r>
        <w:rPr>
          <w:lang w:val="gu_IN" w:bidi="gu_IN"/>
        </w:rPr>
      </w:r>
      <w:r>
        <w:rPr>
          <w:b/>
          <w:lang w:val="gu_IN" w:bidi="gu_IN"/>
        </w:rPr>
        <w:t>46:9</w:t>
      </w:r>
      <w:r>
        <w:rPr>
          <w:lang w:val="gu_IN" w:bidi="gu_IN"/>
        </w:rPr>
        <w:t xml:space="preserve"> અંત્યોખમાંના મોટાભાગના લોકો યહૂદી નહોતા, પણ પ્રથમવાર તેઓમાંના ઘણા વિશ્વાસીઓ બન્યા. બર્નાબાસ અને શાઉલ આ નવા વિશ્વાસીઓને ઈસુ વિશે વધારે શીખવવા અને </w:t>
      </w:r>
      <w:r>
        <w:rPr>
          <w:b/>
          <w:lang w:val="gu_IN" w:bidi="gu_IN"/>
        </w:rPr>
        <w:t>મંડળી</w:t>
      </w:r>
      <w:r>
        <w:rPr>
          <w:lang w:val="gu_IN" w:bidi="gu_IN"/>
        </w:rPr>
        <w:t xml:space="preserve"> ને મજબૂત કરવા ત્યાં ગયા.</w:t>
      </w:r>
    </w:p>
    <w:p>
      <w:pPr>
        <w:pStyle w:val="ListBullet"/>
        <w:spacing w:line="240" w:lineRule="auto"/>
        <w:ind w:left="720"/>
      </w:pPr>
      <w:r>
        <w:rPr>
          <w:lang w:val="gu_IN" w:bidi="gu_IN"/>
        </w:rPr>
      </w:r>
      <w:r>
        <w:rPr>
          <w:b/>
          <w:lang w:val="gu_IN" w:bidi="gu_IN"/>
        </w:rPr>
        <w:t>46:10</w:t>
      </w:r>
      <w:r>
        <w:rPr>
          <w:lang w:val="gu_IN" w:bidi="gu_IN"/>
        </w:rPr>
        <w:t xml:space="preserve"> જેથી અંત્યોખની </w:t>
      </w:r>
      <w:r>
        <w:rPr>
          <w:b/>
          <w:lang w:val="gu_IN" w:bidi="gu_IN"/>
        </w:rPr>
        <w:t>મંડળી</w:t>
      </w:r>
      <w:r>
        <w:rPr>
          <w:lang w:val="gu_IN" w:bidi="gu_IN"/>
        </w:rPr>
        <w:t xml:space="preserve"> એ બર્નાબાસ અને શાઉલ પર તેઓના હાથો મૂકીને તેઓ માટે પાર્થના કરી. પછી તેઓએ તેઓને ઈસુની સુવાર્તાનો પ્રચાર કરવા બીજા અન્ય સ્થળોએ મોકલ્યા.</w:t>
      </w:r>
    </w:p>
    <w:p>
      <w:pPr>
        <w:pStyle w:val="ListBullet"/>
        <w:spacing w:line="240" w:lineRule="auto"/>
        <w:ind w:left="720"/>
      </w:pPr>
      <w:r>
        <w:rPr>
          <w:lang w:val="gu_IN" w:bidi="gu_IN"/>
        </w:rPr>
      </w:r>
      <w:r>
        <w:rPr>
          <w:b/>
          <w:lang w:val="gu_IN" w:bidi="gu_IN"/>
        </w:rPr>
        <w:t>47:13</w:t>
      </w:r>
      <w:r>
        <w:rPr>
          <w:lang w:val="gu_IN" w:bidi="gu_IN"/>
        </w:rPr>
        <w:t xml:space="preserve"> ઈસુની સુવાર્તા પ્રસરતી ગઈ અને </w:t>
      </w:r>
      <w:r>
        <w:rPr>
          <w:b/>
          <w:lang w:val="gu_IN" w:bidi="gu_IN"/>
        </w:rPr>
        <w:t>મંડળી</w:t>
      </w:r>
      <w:r>
        <w:rPr>
          <w:lang w:val="gu_IN" w:bidi="gu_IN"/>
        </w:rPr>
        <w:t xml:space="preserve"> વધતી ગઈ.</w:t>
      </w:r>
    </w:p>
    <w:p>
      <w:pPr>
        <w:pStyle w:val="ListBullet"/>
        <w:spacing w:line="240" w:lineRule="auto"/>
        <w:ind w:left="720"/>
      </w:pPr>
      <w:r>
        <w:rPr>
          <w:lang w:val="gu_IN" w:bidi="gu_IN"/>
        </w:rPr>
      </w:r>
      <w:r>
        <w:rPr>
          <w:b/>
          <w:lang w:val="gu_IN" w:bidi="gu_IN"/>
        </w:rPr>
        <w:t>50:1</w:t>
      </w:r>
      <w:r>
        <w:rPr>
          <w:lang w:val="gu_IN" w:bidi="gu_IN"/>
        </w:rPr>
        <w:t xml:space="preserve"> લગભગ 2000 વર્ષોથી, જગતની આસપાસના લોકો ઈસુ મસિહની સુવાર્તા સાંભળતા આવ્યા છે. તે રીતે </w:t>
      </w:r>
      <w:r>
        <w:rPr>
          <w:b/>
          <w:lang w:val="gu_IN" w:bidi="gu_IN"/>
        </w:rPr>
        <w:t>મંડળી</w:t>
      </w:r>
      <w:r>
        <w:rPr>
          <w:lang w:val="gu_IN" w:bidi="gu_IN"/>
        </w:rPr>
        <w:t xml:space="preserve"> વૃદ્ધિ પામી રહી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G1577</w:t>
      </w:r>
      <w:r>
        <w:rPr>
          <w:lang w:val="gu_IN" w:bidi="gu_IN"/>
        </w:rPr>
      </w:r>
      <w:r>
        <w:rPr>
          <w:lang w:val="gu_IN" w:bidi="gu_IN"/>
        </w:rPr>
      </w:r>
    </w:p>
    <w:p>
      <w:pPr/>
      <w:r>
        <w:rPr>
          <w:lang w:val="gu_IN" w:bidi="gu_IN"/>
        </w:rPr>
      </w:r>
    </w:p>
    <w:p>
      <w:pPr>
        <w:pStyle w:val="Heading2"/>
      </w:pPr>
      <w:r>
        <w:rPr>
          <w:lang w:val="gu_IN" w:bidi="gu_IN"/>
        </w:rPr>
        <w:t>મંદિર</w:t>
      </w:r>
      <w:r>
        <w:rPr>
          <w:lang w:val="gu_IN" w:bidi="gu_IN"/>
        </w:rPr>
      </w:r>
    </w:p>
    <w:p>
      <w:pPr>
        <w:pStyle w:val="Heading3"/>
      </w:pPr>
      <w:r>
        <w:rPr>
          <w:lang w:val="gu_IN" w:bidi="gu_IN"/>
        </w:rPr>
        <w:t>તથ્યો:</w:t>
      </w:r>
    </w:p>
    <w:p>
      <w:pPr/>
      <w:r>
        <w:rPr>
          <w:lang w:val="gu_IN" w:bidi="gu_IN"/>
        </w:rPr>
      </w:r>
      <w:r>
        <w:rPr>
          <w:lang w:val="gu_IN" w:bidi="gu_IN"/>
        </w:rPr>
        <w:t>મંદિર દિવાલોથી ઘેરાયેલ આંગણાવાળું એક મકાન હતું, જ્યાં ઈસ્રાએલીઓ ઈશ્વરને પ્રાર્થના કરવા અને બલિદાન અર્પણ કરવા માટે આવ્યા.</w:t>
        <w:br/>
      </w:r>
      <w:r>
        <w:rPr>
          <w:lang w:val="gu_IN" w:bidi="gu_IN"/>
        </w:rPr>
        <w:t>તે યરૂશાલેમ શહેરમાં મોરીયા પર્વત પર આવેલું હતું.</w:t>
      </w:r>
    </w:p>
    <w:p>
      <w:pPr>
        <w:pStyle w:val="ListBullet"/>
        <w:spacing w:line="240" w:lineRule="auto"/>
        <w:ind w:left="720"/>
      </w:pPr>
      <w:r>
        <w:rPr>
          <w:lang w:val="gu_IN" w:bidi="gu_IN"/>
        </w:rPr>
      </w:r>
      <w:r>
        <w:rPr>
          <w:lang w:val="gu_IN" w:bidi="gu_IN"/>
        </w:rPr>
        <w:t>મોટેભાગે "મંદિર" શબ્દ સમગ્ર મકાન સંકુલને ઓળખવામાં આવે છે, જેમાં મુખ્ય મકાનની આસપાસની આંગણાઓનો સમાવેશ થાય છે.</w:t>
        <w:br/>
      </w:r>
      <w:r>
        <w:rPr>
          <w:lang w:val="gu_IN" w:bidi="gu_IN"/>
        </w:rPr>
        <w:t>કેટલીકવાર તે મકાનને જ ઓળખવામાં આવે છે.</w:t>
      </w:r>
    </w:p>
    <w:p>
      <w:pPr>
        <w:pStyle w:val="ListBullet"/>
        <w:spacing w:line="240" w:lineRule="auto"/>
        <w:ind w:left="720"/>
      </w:pPr>
      <w:r>
        <w:rPr>
          <w:lang w:val="gu_IN" w:bidi="gu_IN"/>
        </w:rPr>
      </w:r>
      <w:r>
        <w:rPr>
          <w:lang w:val="gu_IN" w:bidi="gu_IN"/>
        </w:rPr>
        <w:t>મંદિરના મકાનમાં બે ઓરડા હતા, પવિત્રસ્થાન અને પરમ પવિત્રસ્થાન હતું.</w:t>
      </w:r>
    </w:p>
    <w:p>
      <w:pPr>
        <w:pStyle w:val="ListBullet"/>
        <w:spacing w:line="240" w:lineRule="auto"/>
        <w:ind w:left="720"/>
      </w:pPr>
      <w:r>
        <w:rPr>
          <w:lang w:val="gu_IN" w:bidi="gu_IN"/>
        </w:rPr>
      </w:r>
      <w:r>
        <w:rPr>
          <w:lang w:val="gu_IN" w:bidi="gu_IN"/>
        </w:rPr>
        <w:t>ઈશ્વર મંદિરને તેમના નિવાસસ્થાન તરીકે ઓળખાવે છે.</w:t>
      </w:r>
    </w:p>
    <w:p>
      <w:pPr>
        <w:pStyle w:val="ListBullet"/>
        <w:spacing w:line="240" w:lineRule="auto"/>
        <w:ind w:left="720"/>
      </w:pPr>
      <w:r>
        <w:rPr>
          <w:lang w:val="gu_IN" w:bidi="gu_IN"/>
        </w:rPr>
      </w:r>
      <w:r>
        <w:rPr>
          <w:lang w:val="gu_IN" w:bidi="gu_IN"/>
        </w:rPr>
        <w:t>સુલેમાન રાજાએ તેમના રાજયકાળ દરમ્યાન મંદિર બાંધ્યું.</w:t>
        <w:br/>
      </w:r>
      <w:r>
        <w:rPr>
          <w:lang w:val="gu_IN" w:bidi="gu_IN"/>
        </w:rPr>
        <w:t>યરૂશાલેમમાં પૂજા માટેની કાયમી જગ્યા હોવાનું માનવામાં આવે છે</w:t>
      </w:r>
    </w:p>
    <w:p>
      <w:pPr>
        <w:pStyle w:val="ListBullet"/>
        <w:spacing w:line="240" w:lineRule="auto"/>
        <w:ind w:left="720"/>
      </w:pPr>
      <w:r>
        <w:rPr>
          <w:lang w:val="gu_IN" w:bidi="gu_IN"/>
        </w:rPr>
      </w:r>
      <w:r>
        <w:rPr>
          <w:lang w:val="gu_IN" w:bidi="gu_IN"/>
        </w:rPr>
        <w:t>નવા કરારમાં, "પવિત્ર આત્માનું મંદિર" શબ્દનો ઉપયોગ ઈસુના વિશ્વાસીઓના એક જૂથ તરીકે ઉલ્લેખ કરવામાં આવ્યો છે, કારણ કે પવિત્ર આત્મા તેમનામાં રહે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સામાન્ય રીતે જ્યારે લખાણમાં જણાવે છે કે લોકો "મંદિરમાં," હતા ત્યારે તે ઇમારતની બહારના આંગણાનો ઉલ્લેખ કરવામાં આવે છે.</w:t>
        <w:br/>
      </w:r>
      <w:r>
        <w:rPr>
          <w:lang w:val="gu_IN" w:bidi="gu_IN"/>
        </w:rPr>
        <w:t>આનું ભાષાંતર "મંદિરના આંગણામાં" અથવા "મંદિરના સંકુલમાં" તરીકે થઈ શકે છે.</w:t>
      </w:r>
    </w:p>
    <w:p>
      <w:pPr>
        <w:pStyle w:val="ListBullet"/>
        <w:spacing w:line="240" w:lineRule="auto"/>
        <w:ind w:left="720"/>
      </w:pPr>
      <w:r>
        <w:rPr>
          <w:lang w:val="gu_IN" w:bidi="gu_IN"/>
        </w:rPr>
      </w:r>
      <w:r>
        <w:rPr>
          <w:lang w:val="gu_IN" w:bidi="gu_IN"/>
        </w:rPr>
        <w:t>જ્યાં ખાસ કરીને મકાનનો ઉલ્લેખ કરે છે, કેટલાક અનુવાદો “મંદિર”ને "મંદિરની ઇમારત" તરીકે અનુવાદ કરે છે, જે તેનો સંદર્ભ સ્પષ્ટ કરે છે.</w:t>
      </w:r>
    </w:p>
    <w:p>
      <w:pPr>
        <w:pStyle w:val="ListBullet"/>
        <w:spacing w:line="240" w:lineRule="auto"/>
        <w:ind w:left="720"/>
      </w:pPr>
      <w:r>
        <w:rPr>
          <w:lang w:val="gu_IN" w:bidi="gu_IN"/>
        </w:rPr>
      </w:r>
      <w:r>
        <w:rPr>
          <w:lang w:val="gu_IN" w:bidi="gu_IN"/>
        </w:rPr>
        <w:t>બીજી રીતે ભાષાંતર કરવાની રીતોમાં "મંદિર"ને "દેવનું પવિત્ર ઘર" અથવા "પવિત્ર ભજન સ્થાન" નો સમાવેશ થાય છે.</w:t>
      </w:r>
    </w:p>
    <w:p>
      <w:pPr>
        <w:pStyle w:val="ListBullet"/>
        <w:spacing w:line="240" w:lineRule="auto"/>
        <w:ind w:left="720"/>
      </w:pPr>
      <w:r>
        <w:rPr>
          <w:lang w:val="gu_IN" w:bidi="gu_IN"/>
        </w:rPr>
      </w:r>
      <w:r>
        <w:rPr>
          <w:lang w:val="gu_IN" w:bidi="gu_IN"/>
        </w:rPr>
        <w:t>ઘણી વખત બાઇબલમાં, મંદિરને "યહોવાનું ઘર" અથવા "દેવનું ઘર " કહેવામાં આવે છે.</w:t>
      </w:r>
    </w:p>
    <w:p>
      <w:pPr/>
      <w:r>
        <w:rPr>
          <w:lang w:val="gu_IN" w:bidi="gu_IN"/>
        </w:rPr>
      </w:r>
      <w:r>
        <w:rPr>
          <w:lang w:val="gu_IN" w:bidi="gu_IN"/>
        </w:rPr>
        <w:t xml:space="preserve">(આ પણ જુઓ: </w:t>
      </w:r>
      <w:r>
        <w:rPr>
          <w:lang w:val="gu_IN" w:bidi="gu_IN"/>
        </w:rPr>
        <w:t>બલિદાન</w:t>
      </w:r>
      <w:r>
        <w:rPr>
          <w:lang w:val="gu_IN" w:bidi="gu_IN"/>
        </w:rPr>
        <w:t>,</w:t>
      </w:r>
      <w:r>
        <w:rPr>
          <w:lang w:val="gu_IN" w:bidi="gu_IN"/>
        </w:rPr>
        <w:t>સુલેમાન</w:t>
      </w:r>
      <w:r>
        <w:rPr>
          <w:lang w:val="gu_IN" w:bidi="gu_IN"/>
        </w:rPr>
        <w:t xml:space="preserve">, </w:t>
      </w:r>
      <w:r>
        <w:rPr>
          <w:lang w:val="gu_IN" w:bidi="gu_IN"/>
        </w:rPr>
        <w:t>બાબેલ</w:t>
      </w:r>
      <w:r>
        <w:rPr>
          <w:lang w:val="gu_IN" w:bidi="gu_IN"/>
        </w:rPr>
        <w:t xml:space="preserve">, </w:t>
      </w:r>
      <w:r>
        <w:rPr>
          <w:lang w:val="gu_IN" w:bidi="gu_IN"/>
        </w:rPr>
        <w:t>પવિત્ર આત્મા</w:t>
      </w:r>
      <w:r>
        <w:rPr>
          <w:lang w:val="gu_IN" w:bidi="gu_IN"/>
        </w:rPr>
        <w:t xml:space="preserve">, </w:t>
      </w:r>
      <w:r>
        <w:rPr>
          <w:lang w:val="gu_IN" w:bidi="gu_IN"/>
        </w:rPr>
        <w:t>મંડપ</w:t>
      </w:r>
      <w:r>
        <w:rPr>
          <w:lang w:val="gu_IN" w:bidi="gu_IN"/>
        </w:rPr>
        <w:t xml:space="preserve">, </w:t>
      </w:r>
      <w:r>
        <w:rPr>
          <w:lang w:val="gu_IN" w:bidi="gu_IN"/>
        </w:rPr>
        <w:t>આંગણું</w:t>
      </w:r>
      <w:r>
        <w:rPr>
          <w:lang w:val="gu_IN" w:bidi="gu_IN"/>
        </w:rPr>
        <w:t xml:space="preserve">, </w:t>
      </w:r>
      <w:r>
        <w:rPr>
          <w:lang w:val="gu_IN" w:bidi="gu_IN"/>
        </w:rPr>
        <w:t>સિયોન</w:t>
      </w:r>
      <w:r>
        <w:rPr>
          <w:lang w:val="gu_IN" w:bidi="gu_IN"/>
        </w:rPr>
        <w:t xml:space="preserve">, </w:t>
      </w:r>
      <w:r>
        <w:rPr>
          <w:lang w:val="gu_IN" w:bidi="gu_IN"/>
        </w:rPr>
        <w:t>ઘર</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3:1–3</w:t>
      </w:r>
    </w:p>
    <w:p>
      <w:pPr>
        <w:pStyle w:val="ListBullet"/>
        <w:spacing w:line="240" w:lineRule="auto"/>
        <w:ind w:left="720"/>
      </w:pPr>
      <w:r>
        <w:rPr>
          <w:lang w:val="gu_IN" w:bidi="gu_IN"/>
        </w:rPr>
      </w:r>
      <w:r>
        <w:rPr>
          <w:lang w:val="gu_IN" w:bidi="gu_IN"/>
        </w:rPr>
        <w:t>પ્રેરિતોનાં કૃત્યો 3:7–8</w:t>
      </w:r>
    </w:p>
    <w:p>
      <w:pPr>
        <w:pStyle w:val="ListBullet"/>
        <w:spacing w:line="240" w:lineRule="auto"/>
        <w:ind w:left="720"/>
      </w:pPr>
      <w:r>
        <w:rPr>
          <w:lang w:val="gu_IN" w:bidi="gu_IN"/>
        </w:rPr>
      </w:r>
      <w:r>
        <w:rPr>
          <w:lang w:val="gu_IN" w:bidi="gu_IN"/>
        </w:rPr>
        <w:t>હઝકીએલ 45: 18–20</w:t>
      </w:r>
    </w:p>
    <w:p>
      <w:pPr>
        <w:pStyle w:val="ListBullet"/>
        <w:spacing w:line="240" w:lineRule="auto"/>
        <w:ind w:left="720"/>
      </w:pPr>
      <w:r>
        <w:rPr>
          <w:lang w:val="gu_IN" w:bidi="gu_IN"/>
        </w:rPr>
      </w:r>
      <w:r>
        <w:rPr>
          <w:lang w:val="gu_IN" w:bidi="gu_IN"/>
        </w:rPr>
        <w:t>લુક 19: 45–46</w:t>
      </w:r>
    </w:p>
    <w:p>
      <w:pPr>
        <w:pStyle w:val="ListBullet"/>
        <w:spacing w:line="240" w:lineRule="auto"/>
        <w:ind w:left="720"/>
      </w:pPr>
      <w:r>
        <w:rPr>
          <w:lang w:val="gu_IN" w:bidi="gu_IN"/>
        </w:rPr>
      </w:r>
      <w:r>
        <w:rPr>
          <w:lang w:val="gu_IN" w:bidi="gu_IN"/>
        </w:rPr>
        <w:t>નહેમ્યાહ 10: 28–29</w:t>
      </w:r>
    </w:p>
    <w:p>
      <w:pPr>
        <w:pStyle w:val="ListBullet"/>
        <w:spacing w:line="240" w:lineRule="auto"/>
        <w:ind w:left="720"/>
      </w:pPr>
      <w:r>
        <w:rPr>
          <w:lang w:val="gu_IN" w:bidi="gu_IN"/>
        </w:rPr>
      </w:r>
      <w:r>
        <w:rPr>
          <w:lang w:val="gu_IN" w:bidi="gu_IN"/>
        </w:rPr>
        <w:t>ગીતશાસ્ત્ર 79:1–3</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17:6</w:t>
      </w:r>
      <w:r>
        <w:rPr>
          <w:lang w:val="gu_IN" w:bidi="gu_IN"/>
        </w:rPr>
        <w:t xml:space="preserve"> દાઉદ એક </w:t>
      </w:r>
      <w:r>
        <w:rPr>
          <w:b/>
          <w:lang w:val="gu_IN" w:bidi="gu_IN"/>
        </w:rPr>
        <w:t>મંદિર</w:t>
      </w:r>
      <w:r>
        <w:rPr>
          <w:lang w:val="gu_IN" w:bidi="gu_IN"/>
        </w:rPr>
        <w:t xml:space="preserve"> બનાવવ। માંગતો હતો કે જ્યાં બધા ઈસ્રાએલીઓ ઈશ્વરની ઉપાસના કરી શકે અને તેમને બલિદાનો આપી શકે.</w:t>
      </w:r>
    </w:p>
    <w:p>
      <w:pPr>
        <w:pStyle w:val="ListBullet"/>
        <w:spacing w:line="240" w:lineRule="auto"/>
        <w:ind w:left="720"/>
      </w:pPr>
      <w:r>
        <w:rPr>
          <w:lang w:val="gu_IN" w:bidi="gu_IN"/>
        </w:rPr>
      </w:r>
      <w:r>
        <w:rPr>
          <w:b/>
          <w:lang w:val="gu_IN" w:bidi="gu_IN"/>
        </w:rPr>
        <w:t>18:2</w:t>
      </w:r>
      <w:r>
        <w:rPr>
          <w:lang w:val="gu_IN" w:bidi="gu_IN"/>
        </w:rPr>
        <w:t xml:space="preserve"> યરૂશાલેમમાં, સુલેમાને </w:t>
      </w:r>
      <w:r>
        <w:rPr>
          <w:b/>
          <w:lang w:val="gu_IN" w:bidi="gu_IN"/>
        </w:rPr>
        <w:t>મંદિર</w:t>
      </w:r>
      <w:r>
        <w:rPr>
          <w:lang w:val="gu_IN" w:bidi="gu_IN"/>
        </w:rPr>
        <w:t xml:space="preserve"> નું નિર્માણ કર્યું હતું જેના માટે તેમના પિતા દાઉદે આયોજન કર્યું હતું અને સામગ્રી એકત્ર કરી હતી. લોકો હવે મુલાકાત મંડપને બદલે, ઈશ્વરની ઉપાસના </w:t>
      </w:r>
      <w:r>
        <w:rPr>
          <w:b/>
          <w:lang w:val="gu_IN" w:bidi="gu_IN"/>
        </w:rPr>
        <w:t>મંદિર</w:t>
      </w:r>
      <w:r>
        <w:rPr>
          <w:lang w:val="gu_IN" w:bidi="gu_IN"/>
        </w:rPr>
        <w:t xml:space="preserve"> ખાતે કરવા લાગ્યા અને તેમને બલિદાન અર્પણ કરે છે. ઈશ્વર આવ્યા હતા અને </w:t>
      </w:r>
      <w:r>
        <w:rPr>
          <w:b/>
          <w:lang w:val="gu_IN" w:bidi="gu_IN"/>
        </w:rPr>
        <w:t>મંદિર</w:t>
      </w:r>
      <w:r>
        <w:rPr>
          <w:lang w:val="gu_IN" w:bidi="gu_IN"/>
        </w:rPr>
        <w:t xml:space="preserve"> માં હાજર હતા, અને તે તેના લોકો સાથે ત્યાં રહેતા હતા.</w:t>
      </w:r>
    </w:p>
    <w:p>
      <w:pPr>
        <w:pStyle w:val="ListBullet"/>
        <w:spacing w:line="240" w:lineRule="auto"/>
        <w:ind w:left="720"/>
      </w:pPr>
      <w:r>
        <w:rPr>
          <w:lang w:val="gu_IN" w:bidi="gu_IN"/>
        </w:rPr>
      </w:r>
      <w:r>
        <w:rPr>
          <w:b/>
          <w:lang w:val="gu_IN" w:bidi="gu_IN"/>
        </w:rPr>
        <w:t>20:7</w:t>
      </w:r>
      <w:r>
        <w:rPr>
          <w:lang w:val="gu_IN" w:bidi="gu_IN"/>
        </w:rPr>
        <w:t xml:space="preserve"> તેઓ (બાબેલોનીઓએ) યરૂશાલેમના શહેરને કબજે કરી લીધું, અને </w:t>
      </w:r>
      <w:r>
        <w:rPr>
          <w:b/>
          <w:lang w:val="gu_IN" w:bidi="gu_IN"/>
        </w:rPr>
        <w:t>મંદિર</w:t>
      </w:r>
      <w:r>
        <w:rPr>
          <w:lang w:val="gu_IN" w:bidi="gu_IN"/>
        </w:rPr>
        <w:t xml:space="preserve"> નો નાશ કર્યો, અને તમામ ખજાનાને લુંટી લીધો.</w:t>
      </w:r>
    </w:p>
    <w:p>
      <w:pPr>
        <w:pStyle w:val="ListBullet"/>
        <w:spacing w:line="240" w:lineRule="auto"/>
        <w:ind w:left="720"/>
      </w:pPr>
      <w:r>
        <w:rPr>
          <w:lang w:val="gu_IN" w:bidi="gu_IN"/>
        </w:rPr>
      </w:r>
      <w:r>
        <w:rPr>
          <w:b/>
          <w:lang w:val="gu_IN" w:bidi="gu_IN"/>
        </w:rPr>
        <w:t>20:13</w:t>
      </w:r>
      <w:r>
        <w:rPr>
          <w:lang w:val="gu_IN" w:bidi="gu_IN"/>
        </w:rPr>
        <w:t xml:space="preserve"> જ્યારે લોકો યરૂશાલેમ પહોંચ્યા, તેઓએ </w:t>
      </w:r>
      <w:r>
        <w:rPr>
          <w:b/>
          <w:lang w:val="gu_IN" w:bidi="gu_IN"/>
        </w:rPr>
        <w:t>મંદિર</w:t>
      </w:r>
      <w:r>
        <w:rPr>
          <w:lang w:val="gu_IN" w:bidi="gu_IN"/>
        </w:rPr>
        <w:t xml:space="preserve"> અને શહેર અને </w:t>
      </w:r>
      <w:r>
        <w:rPr>
          <w:b/>
          <w:lang w:val="gu_IN" w:bidi="gu_IN"/>
        </w:rPr>
        <w:t>મંદિર</w:t>
      </w:r>
      <w:r>
        <w:rPr>
          <w:lang w:val="gu_IN" w:bidi="gu_IN"/>
        </w:rPr>
        <w:t xml:space="preserve"> તથા શહેરની આસપાસની દીવાલ ફરી બાંધી.</w:t>
      </w:r>
    </w:p>
    <w:p>
      <w:pPr>
        <w:pStyle w:val="ListBullet"/>
        <w:spacing w:line="240" w:lineRule="auto"/>
        <w:ind w:left="720"/>
      </w:pPr>
      <w:r>
        <w:rPr>
          <w:lang w:val="gu_IN" w:bidi="gu_IN"/>
        </w:rPr>
      </w:r>
      <w:r>
        <w:rPr>
          <w:b/>
          <w:lang w:val="gu_IN" w:bidi="gu_IN"/>
        </w:rPr>
        <w:t>25:4</w:t>
      </w:r>
      <w:r>
        <w:rPr>
          <w:lang w:val="gu_IN" w:bidi="gu_IN"/>
        </w:rPr>
        <w:t xml:space="preserve"> પછી શેતાન </w:t>
      </w:r>
      <w:r>
        <w:rPr>
          <w:b/>
          <w:lang w:val="gu_IN" w:bidi="gu_IN"/>
        </w:rPr>
        <w:t>મંદિર ના</w:t>
      </w:r>
      <w:r>
        <w:rPr>
          <w:lang w:val="gu_IN" w:bidi="gu_IN"/>
        </w:rPr>
        <w:t xml:space="preserve"> સૌથી ઊંચા શિખર પર ઈસુને લઇ ગયો અને કહ્યું હતું કે, "જો તમે ઈશ્વરન। પુત્ર છો, તો પોતાને નીચે ફેંકી દો, કેમકે લખવામાં આવેલ છે,કે 'ઈશ્વર તેમના તો ને આદેશ કરશે જેથી તમારા પગ પથ્થર પર અફળાય નહી.</w:t>
      </w:r>
    </w:p>
    <w:p>
      <w:pPr>
        <w:pStyle w:val="ListBullet"/>
        <w:spacing w:line="240" w:lineRule="auto"/>
        <w:ind w:left="720"/>
      </w:pPr>
      <w:r>
        <w:rPr>
          <w:lang w:val="gu_IN" w:bidi="gu_IN"/>
        </w:rPr>
      </w:r>
      <w:r>
        <w:rPr>
          <w:b/>
          <w:lang w:val="gu_IN" w:bidi="gu_IN"/>
        </w:rPr>
        <w:t>40:7</w:t>
      </w:r>
      <w:r>
        <w:rPr>
          <w:lang w:val="gu_IN" w:bidi="gu_IN"/>
        </w:rPr>
        <w:t xml:space="preserve"> જયારે તે મૃત્યુ પામ્યો ત્યારે ત્યાં ધરતીકંપ થયો અને </w:t>
      </w:r>
      <w:r>
        <w:rPr>
          <w:b/>
          <w:lang w:val="gu_IN" w:bidi="gu_IN"/>
        </w:rPr>
        <w:t>મંદિર</w:t>
      </w:r>
      <w:r>
        <w:rPr>
          <w:lang w:val="gu_IN" w:bidi="gu_IN"/>
        </w:rPr>
        <w:t xml:space="preserve"> નો મોટો પડદો જે લોકોને ઈશ્વરની હાજરીથી જુદાં પાડતો હતો, તે ઉપર થી નીચે સુધી બે ભાગમાં ફાટી ગયો.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H1004, H1964, H1965, H7541, G1493, G2411, G3485</w:t>
      </w:r>
      <w:r>
        <w:rPr>
          <w:lang w:val="gu_IN" w:bidi="gu_IN"/>
        </w:rPr>
      </w:r>
      <w:r>
        <w:rPr>
          <w:lang w:val="gu_IN" w:bidi="gu_IN"/>
        </w:rPr>
      </w:r>
    </w:p>
    <w:p>
      <w:pPr/>
      <w:r>
        <w:rPr>
          <w:lang w:val="gu_IN" w:bidi="gu_IN"/>
        </w:rPr>
      </w:r>
    </w:p>
    <w:p>
      <w:pPr>
        <w:pStyle w:val="Heading2"/>
      </w:pPr>
      <w:r>
        <w:rPr>
          <w:lang w:val="gu_IN" w:bidi="gu_IN"/>
        </w:rPr>
        <w:t>મકદોનિયા</w:t>
      </w:r>
      <w:r>
        <w:rPr>
          <w:lang w:val="gu_IN" w:bidi="gu_IN"/>
        </w:rPr>
      </w:r>
    </w:p>
    <w:p>
      <w:pPr>
        <w:pStyle w:val="Heading3"/>
      </w:pPr>
      <w:r>
        <w:rPr>
          <w:lang w:val="gu_IN" w:bidi="gu_IN"/>
        </w:rPr>
        <w:t>તથ્યો:</w:t>
      </w:r>
    </w:p>
    <w:p>
      <w:pPr/>
      <w:r>
        <w:rPr>
          <w:lang w:val="gu_IN" w:bidi="gu_IN"/>
        </w:rPr>
      </w:r>
      <w:r>
        <w:rPr>
          <w:lang w:val="gu_IN" w:bidi="gu_IN"/>
        </w:rPr>
        <w:t>નવા કરારના સમયમાં, મકદોનિયા પ્રાચીન ગ્રીસ દેશની ઉત્તરે આવેલો એક રોમન પ્રાંત હતો.</w:t>
      </w:r>
    </w:p>
    <w:p>
      <w:pPr>
        <w:pStyle w:val="ListBullet"/>
        <w:spacing w:line="240" w:lineRule="auto"/>
        <w:ind w:left="720"/>
      </w:pPr>
      <w:r>
        <w:rPr>
          <w:lang w:val="gu_IN" w:bidi="gu_IN"/>
        </w:rPr>
      </w:r>
      <w:r>
        <w:rPr>
          <w:lang w:val="gu_IN" w:bidi="gu_IN"/>
        </w:rPr>
        <w:t>બાઇબલમાં બતાવેલા મકદોનિયા પ્રાંતના કેટલાક અગત્યના શહેરોમાં બેરિયા, ફિલિપી અને થેસ્સલોનિકા હતા.</w:t>
      </w:r>
    </w:p>
    <w:p>
      <w:pPr>
        <w:pStyle w:val="ListBullet"/>
        <w:spacing w:line="240" w:lineRule="auto"/>
        <w:ind w:left="720"/>
      </w:pPr>
      <w:r>
        <w:rPr>
          <w:lang w:val="gu_IN" w:bidi="gu_IN"/>
        </w:rPr>
      </w:r>
      <w:r>
        <w:rPr>
          <w:lang w:val="gu_IN" w:bidi="gu_IN"/>
        </w:rPr>
        <w:t>ઈશ્વરે પાઉલને એક દર્શન દ્વારા મકદોનિયાના લોકોને સુવાર્તા આપવા કહ્યું હતું.</w:t>
      </w:r>
    </w:p>
    <w:p>
      <w:pPr>
        <w:pStyle w:val="ListBullet"/>
        <w:spacing w:line="240" w:lineRule="auto"/>
        <w:ind w:left="720"/>
      </w:pPr>
      <w:r>
        <w:rPr>
          <w:lang w:val="gu_IN" w:bidi="gu_IN"/>
        </w:rPr>
      </w:r>
      <w:r>
        <w:rPr>
          <w:lang w:val="gu_IN" w:bidi="gu_IN"/>
        </w:rPr>
        <w:t>પાઉલ અને તેના સાથી કાર્યકરો મકદોનિયા ગયા અને ત્યાં લોકોને ઈસુ વિષે શીખવ્યું તથા નવા વિશ્વાસીઓને તેમના વિશ્વાસમાં વૃદ્ધિ પામવા મદદ કરી.</w:t>
      </w:r>
    </w:p>
    <w:p>
      <w:pPr>
        <w:pStyle w:val="ListBullet"/>
        <w:spacing w:line="240" w:lineRule="auto"/>
        <w:ind w:left="720"/>
      </w:pPr>
      <w:r>
        <w:rPr>
          <w:lang w:val="gu_IN" w:bidi="gu_IN"/>
        </w:rPr>
      </w:r>
      <w:r>
        <w:rPr>
          <w:lang w:val="gu_IN" w:bidi="gu_IN"/>
        </w:rPr>
        <w:t>બાઇબલમાં પાઉલે લખેલા એવા પત્રો છે કે જેઓને તેણે મકદોનિયા પ્રાંતના ફિલિપી શહેર તથા થેસ્સલોનિકા શહેરના વિશ્વાસીઓને લખ્યા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વિશ્વાસ કરવો</w:t>
      </w:r>
      <w:r>
        <w:rPr>
          <w:lang w:val="gu_IN" w:bidi="gu_IN"/>
        </w:rPr>
        <w:t xml:space="preserve">, </w:t>
      </w:r>
      <w:r>
        <w:rPr>
          <w:lang w:val="gu_IN" w:bidi="gu_IN"/>
        </w:rPr>
        <w:t>બેરિયા</w:t>
      </w:r>
      <w:r>
        <w:rPr>
          <w:lang w:val="gu_IN" w:bidi="gu_IN"/>
        </w:rPr>
        <w:t xml:space="preserve">, </w:t>
      </w:r>
      <w:r>
        <w:rPr>
          <w:lang w:val="gu_IN" w:bidi="gu_IN"/>
        </w:rPr>
        <w:t>વિશ્વાસ</w:t>
      </w:r>
      <w:r>
        <w:rPr>
          <w:lang w:val="gu_IN" w:bidi="gu_IN"/>
        </w:rPr>
        <w:t xml:space="preserve">, </w:t>
      </w:r>
      <w:r>
        <w:rPr>
          <w:lang w:val="gu_IN" w:bidi="gu_IN"/>
        </w:rPr>
        <w:t>સુવાર્તા</w:t>
      </w:r>
      <w:r>
        <w:rPr>
          <w:lang w:val="gu_IN" w:bidi="gu_IN"/>
        </w:rPr>
        <w:t xml:space="preserve">, </w:t>
      </w:r>
      <w:r>
        <w:rPr>
          <w:lang w:val="gu_IN" w:bidi="gu_IN"/>
        </w:rPr>
        <w:t>ગ્રીસ</w:t>
      </w:r>
      <w:r>
        <w:rPr>
          <w:lang w:val="gu_IN" w:bidi="gu_IN"/>
        </w:rPr>
        <w:t xml:space="preserve">, </w:t>
      </w:r>
      <w:r>
        <w:rPr>
          <w:lang w:val="gu_IN" w:bidi="gu_IN"/>
        </w:rPr>
        <w:t>ફિલિપી</w:t>
      </w:r>
      <w:r>
        <w:rPr>
          <w:lang w:val="gu_IN" w:bidi="gu_IN"/>
        </w:rPr>
        <w:t xml:space="preserve">, </w:t>
      </w:r>
      <w:r>
        <w:rPr>
          <w:lang w:val="gu_IN" w:bidi="gu_IN"/>
        </w:rPr>
        <w:t>થેસ્સલોનિકા</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થેસ્સલોનિકી 1:6–7</w:t>
      </w:r>
    </w:p>
    <w:p>
      <w:pPr>
        <w:pStyle w:val="ListBullet"/>
        <w:spacing w:line="240" w:lineRule="auto"/>
        <w:ind w:left="720"/>
      </w:pPr>
      <w:r>
        <w:rPr>
          <w:lang w:val="gu_IN" w:bidi="gu_IN"/>
        </w:rPr>
      </w:r>
      <w:r>
        <w:rPr>
          <w:lang w:val="gu_IN" w:bidi="gu_IN"/>
        </w:rPr>
        <w:t>1 થેસ્સલોનિકી 4:9–12</w:t>
      </w:r>
    </w:p>
    <w:p>
      <w:pPr>
        <w:pStyle w:val="ListBullet"/>
        <w:spacing w:line="240" w:lineRule="auto"/>
        <w:ind w:left="720"/>
      </w:pPr>
      <w:r>
        <w:rPr>
          <w:lang w:val="gu_IN" w:bidi="gu_IN"/>
        </w:rPr>
      </w:r>
      <w:r>
        <w:rPr>
          <w:lang w:val="gu_IN" w:bidi="gu_IN"/>
        </w:rPr>
        <w:t>1 તિમોથી 1:3–4</w:t>
      </w:r>
    </w:p>
    <w:p>
      <w:pPr>
        <w:pStyle w:val="ListBullet"/>
        <w:spacing w:line="240" w:lineRule="auto"/>
        <w:ind w:left="720"/>
      </w:pPr>
      <w:r>
        <w:rPr>
          <w:lang w:val="gu_IN" w:bidi="gu_IN"/>
        </w:rPr>
      </w:r>
      <w:r>
        <w:rPr>
          <w:lang w:val="gu_IN" w:bidi="gu_IN"/>
        </w:rPr>
        <w:t>પ્રેરિતોના કૃત્યો 16:9–10</w:t>
      </w:r>
    </w:p>
    <w:p>
      <w:pPr>
        <w:pStyle w:val="ListBullet"/>
        <w:spacing w:line="240" w:lineRule="auto"/>
        <w:ind w:left="720"/>
      </w:pPr>
      <w:r>
        <w:rPr>
          <w:lang w:val="gu_IN" w:bidi="gu_IN"/>
        </w:rPr>
      </w:r>
      <w:r>
        <w:rPr>
          <w:lang w:val="gu_IN" w:bidi="gu_IN"/>
        </w:rPr>
        <w:t>પ્રેરિતોના કૃત્યો 20:1–3</w:t>
      </w:r>
    </w:p>
    <w:p>
      <w:pPr>
        <w:pStyle w:val="ListBullet"/>
        <w:spacing w:line="240" w:lineRule="auto"/>
        <w:ind w:left="720"/>
      </w:pPr>
      <w:r>
        <w:rPr>
          <w:lang w:val="gu_IN" w:bidi="gu_IN"/>
        </w:rPr>
      </w:r>
      <w:r>
        <w:rPr>
          <w:lang w:val="gu_IN" w:bidi="gu_IN"/>
        </w:rPr>
        <w:t>ફિલિપી 4:14–17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G3109, G3110</w:t>
      </w:r>
      <w:r>
        <w:rPr>
          <w:lang w:val="gu_IN" w:bidi="gu_IN"/>
        </w:rPr>
      </w:r>
      <w:r>
        <w:rPr>
          <w:lang w:val="gu_IN" w:bidi="gu_IN"/>
        </w:rPr>
      </w:r>
    </w:p>
    <w:p>
      <w:pPr/>
      <w:r>
        <w:rPr>
          <w:lang w:val="gu_IN" w:bidi="gu_IN"/>
        </w:rPr>
      </w:r>
    </w:p>
    <w:p>
      <w:pPr>
        <w:pStyle w:val="Heading2"/>
      </w:pPr>
      <w:r>
        <w:rPr>
          <w:lang w:val="gu_IN" w:bidi="gu_IN"/>
        </w:rPr>
        <w:t>મગ્દલાની મરિયમ</w:t>
      </w:r>
      <w:r>
        <w:rPr>
          <w:lang w:val="gu_IN" w:bidi="gu_IN"/>
        </w:rPr>
      </w:r>
    </w:p>
    <w:p>
      <w:pPr>
        <w:pStyle w:val="Heading3"/>
      </w:pPr>
      <w:r>
        <w:rPr>
          <w:lang w:val="gu_IN" w:bidi="gu_IN"/>
        </w:rPr>
        <w:t>તથ્યો:</w:t>
      </w:r>
    </w:p>
    <w:p>
      <w:pPr/>
      <w:r>
        <w:rPr>
          <w:lang w:val="gu_IN" w:bidi="gu_IN"/>
        </w:rPr>
      </w:r>
      <w:r>
        <w:rPr>
          <w:lang w:val="gu_IN" w:bidi="gu_IN"/>
        </w:rPr>
        <w:t>મગ્દલાની મરિયમ ઈસુમાં વિશ્વાસ કરતી અને તેમની સેવામાં તેમનું અનુસરણ કરતી સ્ત્રીઓમાંની એક સ્ત્રી હતી.</w:t>
        <w:br/>
      </w:r>
      <w:r>
        <w:rPr>
          <w:lang w:val="gu_IN" w:bidi="gu_IN"/>
        </w:rPr>
        <w:t>જેનામાંથી ઈસુએ સાત દુષ્ટાત્માઓ કાઢ્યા હતા કે જેઓએ તેને બાંધી રાખી હતી તે સ્ત્રી તરીકે તે જાણીતી હતી.</w:t>
      </w:r>
    </w:p>
    <w:p>
      <w:pPr>
        <w:pStyle w:val="ListBullet"/>
        <w:spacing w:line="240" w:lineRule="auto"/>
        <w:ind w:left="720"/>
      </w:pPr>
      <w:r>
        <w:rPr>
          <w:lang w:val="gu_IN" w:bidi="gu_IN"/>
        </w:rPr>
      </w:r>
      <w:r>
        <w:rPr>
          <w:lang w:val="gu_IN" w:bidi="gu_IN"/>
        </w:rPr>
        <w:t>મગ્દલાની મરિયમ અને કેટલીક બીજી સ્ત્રીઓ ઈસુ અને તેમના પ્રેરિતોને નાણાં આપીને સહાયતા કરતી હતી.</w:t>
      </w:r>
    </w:p>
    <w:p>
      <w:pPr>
        <w:pStyle w:val="ListBullet"/>
        <w:spacing w:line="240" w:lineRule="auto"/>
        <w:ind w:left="720"/>
      </w:pPr>
      <w:r>
        <w:rPr>
          <w:lang w:val="gu_IN" w:bidi="gu_IN"/>
        </w:rPr>
      </w:r>
      <w:r>
        <w:rPr>
          <w:lang w:val="gu_IN" w:bidi="gu_IN"/>
        </w:rPr>
        <w:t>ઈસુ મરણમાંથી સજીવન થયા ત્યારે તેમને સૌપ્રથમ મળનાર સ્ત્રીઓમાંની એક સ્ત્રી તરીકે પણ તેનો ઉલ્લેખ કરવામાં આવ્યો છે.</w:t>
      </w:r>
    </w:p>
    <w:p>
      <w:pPr>
        <w:pStyle w:val="ListBullet"/>
        <w:spacing w:line="240" w:lineRule="auto"/>
        <w:ind w:left="720"/>
      </w:pPr>
      <w:r>
        <w:rPr>
          <w:lang w:val="gu_IN" w:bidi="gu_IN"/>
        </w:rPr>
      </w:r>
      <w:r>
        <w:rPr>
          <w:lang w:val="gu_IN" w:bidi="gu_IN"/>
        </w:rPr>
        <w:t>જ્યારે મગ્દલાની મરિયમ ખાલી કબરની બહાર ઊભી હતી ત્યારે, તેણે ઈસુને ત્યાં ઉભેલા જોયા અને તેમણે તેને જઈને બીજા શિષ્યોને ઈસુ ફરીથી સજીવન થયા છે તે જણાવવા કહ્યું.</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દુષ્ટાત્મા</w:t>
      </w:r>
      <w:r>
        <w:rPr>
          <w:lang w:val="gu_IN" w:bidi="gu_IN"/>
        </w:rPr>
        <w:t xml:space="preserve">, </w:t>
      </w:r>
      <w:r>
        <w:rPr>
          <w:lang w:val="gu_IN" w:bidi="gu_IN"/>
        </w:rPr>
        <w:t>દુષ્ટાત્મા વળગેલ વ્યક્તિ</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લૂક 8:1–3</w:t>
      </w:r>
    </w:p>
    <w:p>
      <w:pPr>
        <w:pStyle w:val="ListBullet"/>
        <w:spacing w:line="240" w:lineRule="auto"/>
        <w:ind w:left="720"/>
      </w:pPr>
      <w:r>
        <w:rPr>
          <w:lang w:val="gu_IN" w:bidi="gu_IN"/>
        </w:rPr>
      </w:r>
      <w:r>
        <w:rPr>
          <w:lang w:val="gu_IN" w:bidi="gu_IN"/>
        </w:rPr>
        <w:t>લૂક 24:8–10</w:t>
      </w:r>
    </w:p>
    <w:p>
      <w:pPr>
        <w:pStyle w:val="ListBullet"/>
        <w:spacing w:line="240" w:lineRule="auto"/>
        <w:ind w:left="720"/>
      </w:pPr>
      <w:r>
        <w:rPr>
          <w:lang w:val="gu_IN" w:bidi="gu_IN"/>
        </w:rPr>
      </w:r>
      <w:r>
        <w:rPr>
          <w:lang w:val="gu_IN" w:bidi="gu_IN"/>
        </w:rPr>
        <w:t>માર્ક 15:39–41</w:t>
      </w:r>
    </w:p>
    <w:p>
      <w:pPr>
        <w:pStyle w:val="ListBullet"/>
        <w:spacing w:line="240" w:lineRule="auto"/>
        <w:ind w:left="720"/>
      </w:pPr>
      <w:r>
        <w:rPr>
          <w:lang w:val="gu_IN" w:bidi="gu_IN"/>
        </w:rPr>
      </w:r>
      <w:r>
        <w:rPr>
          <w:lang w:val="gu_IN" w:bidi="gu_IN"/>
        </w:rPr>
        <w:t>માથ્થી 27:54–56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G3094, G3137</w:t>
      </w:r>
      <w:r>
        <w:rPr>
          <w:lang w:val="gu_IN" w:bidi="gu_IN"/>
        </w:rPr>
      </w:r>
      <w:r>
        <w:rPr>
          <w:lang w:val="gu_IN" w:bidi="gu_IN"/>
        </w:rPr>
      </w:r>
    </w:p>
    <w:p>
      <w:pPr/>
      <w:r>
        <w:rPr>
          <w:lang w:val="gu_IN" w:bidi="gu_IN"/>
        </w:rPr>
      </w:r>
    </w:p>
    <w:p>
      <w:pPr>
        <w:pStyle w:val="Heading2"/>
      </w:pPr>
      <w:r>
        <w:rPr>
          <w:lang w:val="gu_IN" w:bidi="gu_IN"/>
        </w:rPr>
        <w:t>મજૂરી, મજૂરી કરે છે, મહેનત, મજૂર, મજૂરો</w:t>
      </w:r>
      <w:r>
        <w:rPr>
          <w:lang w:val="gu_IN" w:bidi="gu_IN"/>
        </w:rPr>
      </w:r>
    </w:p>
    <w:p>
      <w:pPr>
        <w:pStyle w:val="Heading3"/>
      </w:pPr>
      <w:r>
        <w:rPr>
          <w:lang w:val="gu_IN" w:bidi="gu_IN"/>
        </w:rPr>
        <w:t>વ્યાખ્યા:</w:t>
      </w:r>
    </w:p>
    <w:p>
      <w:pPr/>
      <w:r>
        <w:rPr>
          <w:lang w:val="gu_IN" w:bidi="gu_IN"/>
        </w:rPr>
      </w:r>
      <w:r>
        <w:rPr>
          <w:lang w:val="gu_IN" w:bidi="gu_IN"/>
        </w:rPr>
        <w:t>"મજૂરી" શબ્દ કોઈપણ પ્રકારના ભારે શ્રમના કાર્યનો ઉલ્લેખ કરે છે.</w:t>
      </w:r>
    </w:p>
    <w:p>
      <w:pPr>
        <w:pStyle w:val="ListBullet"/>
        <w:spacing w:line="240" w:lineRule="auto"/>
        <w:ind w:left="720"/>
      </w:pPr>
      <w:r>
        <w:rPr>
          <w:lang w:val="gu_IN" w:bidi="gu_IN"/>
        </w:rPr>
      </w:r>
      <w:r>
        <w:rPr>
          <w:lang w:val="gu_IN" w:bidi="gu_IN"/>
        </w:rPr>
        <w:t>સામાન્ય રીતે, મજૂરી એટલે કોઈપણ કાર્ય જેમાં શક્તિનો ઉપયોગ થાય.</w:t>
        <w:br/>
      </w:r>
      <w:r>
        <w:rPr>
          <w:lang w:val="gu_IN" w:bidi="gu_IN"/>
        </w:rPr>
        <w:t>તેમાં ઘણીવાર કાર્ય મુશ્કેલ હોય છે તે સૂચિત હોય છે.</w:t>
      </w:r>
    </w:p>
    <w:p>
      <w:pPr>
        <w:pStyle w:val="ListBullet"/>
        <w:spacing w:line="240" w:lineRule="auto"/>
        <w:ind w:left="720"/>
      </w:pPr>
      <w:r>
        <w:rPr>
          <w:lang w:val="gu_IN" w:bidi="gu_IN"/>
        </w:rPr>
      </w:r>
      <w:r>
        <w:rPr>
          <w:lang w:val="gu_IN" w:bidi="gu_IN"/>
        </w:rPr>
        <w:t>મજૂર એવિ એક વ્યક્તિ કે જે કોઈપણ પ્રકારની મજૂરી કરે છે.</w:t>
      </w:r>
    </w:p>
    <w:p>
      <w:pPr>
        <w:pStyle w:val="ListBullet"/>
        <w:spacing w:line="240" w:lineRule="auto"/>
        <w:ind w:left="720"/>
      </w:pPr>
      <w:r>
        <w:rPr>
          <w:lang w:val="gu_IN" w:bidi="gu_IN"/>
        </w:rPr>
      </w:r>
      <w:r>
        <w:rPr>
          <w:lang w:val="gu_IN" w:bidi="gu_IN"/>
        </w:rPr>
        <w:t>અંગ્રેજીમાં, "મજૂરી" શબ્દ જન્મ આપવાની પ્રક્રિયાના ભાગ સ્વરૂપે પણ વપરાય છે.</w:t>
        <w:br/>
      </w:r>
      <w:r>
        <w:rPr>
          <w:lang w:val="gu_IN" w:bidi="gu_IN"/>
        </w:rPr>
        <w:t>બીજી ભાષાઓમાં સંપૂર્ણપણે અલગ શબ્દ તે માટે હોઈ શકે.</w:t>
      </w:r>
    </w:p>
    <w:p>
      <w:pPr>
        <w:pStyle w:val="ListBullet"/>
        <w:spacing w:line="240" w:lineRule="auto"/>
        <w:ind w:left="720"/>
      </w:pPr>
      <w:r>
        <w:rPr>
          <w:lang w:val="gu_IN" w:bidi="gu_IN"/>
        </w:rPr>
      </w:r>
      <w:r>
        <w:rPr>
          <w:lang w:val="gu_IN" w:bidi="gu_IN"/>
        </w:rPr>
        <w:t>"મજૂરી" ને અનુવાદ કરવાની રીતોમાં "કામ" અથવા "ભારે શ્રમ" અથવા "મુશ્કેલ કામ" અથવા "ભારે પરિશ્રમ" નો સંવેશ કરી શકાય.</w:t>
      </w:r>
    </w:p>
    <w:p>
      <w:pPr/>
      <w:r>
        <w:rPr>
          <w:lang w:val="gu_IN" w:bidi="gu_IN"/>
        </w:rPr>
      </w:r>
      <w:r>
        <w:rPr>
          <w:lang w:val="gu_IN" w:bidi="gu_IN"/>
        </w:rPr>
        <w:t xml:space="preserve">(આ પણ જુઓ: </w:t>
      </w:r>
      <w:r>
        <w:rPr>
          <w:lang w:val="gu_IN" w:bidi="gu_IN"/>
        </w:rPr>
        <w:t>ભારે</w:t>
      </w:r>
      <w:r>
        <w:rPr>
          <w:lang w:val="gu_IN" w:bidi="gu_IN"/>
        </w:rPr>
        <w:t xml:space="preserve">, </w:t>
      </w:r>
      <w:r>
        <w:rPr>
          <w:lang w:val="gu_IN" w:bidi="gu_IN"/>
        </w:rPr>
        <w:t>પ્રસૂતિની પીડા</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થેસ્સાલોનિકીઓ 2:7–9</w:t>
      </w:r>
    </w:p>
    <w:p>
      <w:pPr>
        <w:pStyle w:val="ListBullet"/>
        <w:spacing w:line="240" w:lineRule="auto"/>
        <w:ind w:left="720"/>
      </w:pPr>
      <w:r>
        <w:rPr>
          <w:lang w:val="gu_IN" w:bidi="gu_IN"/>
        </w:rPr>
      </w:r>
      <w:r>
        <w:rPr>
          <w:lang w:val="gu_IN" w:bidi="gu_IN"/>
        </w:rPr>
        <w:t>1 થેસ્સાલોનિકીઓ 3:4–5</w:t>
      </w:r>
    </w:p>
    <w:p>
      <w:pPr>
        <w:pStyle w:val="ListBullet"/>
        <w:spacing w:line="240" w:lineRule="auto"/>
        <w:ind w:left="720"/>
      </w:pPr>
      <w:r>
        <w:rPr>
          <w:lang w:val="gu_IN" w:bidi="gu_IN"/>
        </w:rPr>
      </w:r>
      <w:r>
        <w:rPr>
          <w:lang w:val="gu_IN" w:bidi="gu_IN"/>
        </w:rPr>
        <w:t>ગલાતીઓ 4:10–11</w:t>
      </w:r>
    </w:p>
    <w:p>
      <w:pPr>
        <w:pStyle w:val="ListBullet"/>
        <w:spacing w:line="240" w:lineRule="auto"/>
        <w:ind w:left="720"/>
      </w:pPr>
      <w:r>
        <w:rPr>
          <w:lang w:val="gu_IN" w:bidi="gu_IN"/>
        </w:rPr>
      </w:r>
      <w:r>
        <w:rPr>
          <w:lang w:val="gu_IN" w:bidi="gu_IN"/>
        </w:rPr>
        <w:t>યાકુબ 5:4–6</w:t>
      </w:r>
    </w:p>
    <w:p>
      <w:pPr>
        <w:pStyle w:val="ListBullet"/>
        <w:spacing w:line="240" w:lineRule="auto"/>
        <w:ind w:left="720"/>
      </w:pPr>
      <w:r>
        <w:rPr>
          <w:lang w:val="gu_IN" w:bidi="gu_IN"/>
        </w:rPr>
      </w:r>
      <w:r>
        <w:rPr>
          <w:lang w:val="gu_IN" w:bidi="gu_IN"/>
        </w:rPr>
        <w:t>યોહાન 4:37–38</w:t>
      </w:r>
    </w:p>
    <w:p>
      <w:pPr>
        <w:pStyle w:val="ListBullet"/>
        <w:spacing w:line="240" w:lineRule="auto"/>
        <w:ind w:left="720"/>
      </w:pPr>
      <w:r>
        <w:rPr>
          <w:lang w:val="gu_IN" w:bidi="gu_IN"/>
        </w:rPr>
      </w:r>
      <w:r>
        <w:rPr>
          <w:lang w:val="gu_IN" w:bidi="gu_IN"/>
        </w:rPr>
        <w:t>લૂક 10:1–2</w:t>
      </w:r>
    </w:p>
    <w:p>
      <w:pPr>
        <w:pStyle w:val="ListBullet"/>
        <w:spacing w:line="240" w:lineRule="auto"/>
        <w:ind w:left="720"/>
      </w:pPr>
      <w:r>
        <w:rPr>
          <w:lang w:val="gu_IN" w:bidi="gu_IN"/>
        </w:rPr>
      </w:r>
      <w:r>
        <w:rPr>
          <w:lang w:val="gu_IN" w:bidi="gu_IN"/>
        </w:rPr>
        <w:t>માથ્થી 10:8–10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H213, H3018, H3021, H3022, H3023, H3205, H5447, H4522, H4639, H5445, H5647, H5656, H5998, H5999, H6001, H6089, H6468, H6635, G75, G2038, G2040, G2041, G2872, G2873, G4704, G4866, G4904, G5389</w:t>
      </w:r>
      <w:r>
        <w:rPr>
          <w:lang w:val="gu_IN" w:bidi="gu_IN"/>
        </w:rPr>
      </w:r>
      <w:r>
        <w:rPr>
          <w:lang w:val="gu_IN" w:bidi="gu_IN"/>
        </w:rPr>
      </w:r>
    </w:p>
    <w:p>
      <w:pPr/>
      <w:r>
        <w:rPr>
          <w:lang w:val="gu_IN" w:bidi="gu_IN"/>
        </w:rPr>
      </w:r>
    </w:p>
    <w:p>
      <w:pPr>
        <w:pStyle w:val="Heading2"/>
      </w:pPr>
      <w:r>
        <w:rPr>
          <w:lang w:val="gu_IN" w:bidi="gu_IN"/>
        </w:rPr>
        <w:t>મજૂરી, મજૂરીમાં, પ્રસૂતિની પીડા</w:t>
      </w:r>
      <w:r>
        <w:rPr>
          <w:lang w:val="gu_IN" w:bidi="gu_IN"/>
        </w:rPr>
      </w:r>
    </w:p>
    <w:p>
      <w:pPr>
        <w:pStyle w:val="Heading3"/>
      </w:pPr>
      <w:r>
        <w:rPr>
          <w:lang w:val="gu_IN" w:bidi="gu_IN"/>
        </w:rPr>
        <w:t>વ્યાખ્યા:</w:t>
      </w:r>
    </w:p>
    <w:p>
      <w:pPr/>
      <w:r>
        <w:rPr>
          <w:lang w:val="gu_IN" w:bidi="gu_IN"/>
        </w:rPr>
      </w:r>
      <w:r>
        <w:rPr>
          <w:lang w:val="gu_IN" w:bidi="gu_IN"/>
        </w:rPr>
        <w:t>એક સ્ત્રી કે જે "પ્રસૂતિમાં હોય" તે પીડાનો અનુભવ કરે છે જે બાળકના જન્મ તરફ દોરી જાય છે.</w:t>
        <w:br/>
      </w:r>
      <w:r>
        <w:rPr>
          <w:lang w:val="gu_IN" w:bidi="gu_IN"/>
        </w:rPr>
        <w:t>તેઓને "પ્રસૂતિની પીડા" કહેવામા આવે છે.</w:t>
      </w:r>
    </w:p>
    <w:p>
      <w:pPr>
        <w:pStyle w:val="ListBullet"/>
        <w:spacing w:line="240" w:lineRule="auto"/>
        <w:ind w:left="720"/>
      </w:pPr>
      <w:r>
        <w:rPr>
          <w:lang w:val="gu_IN" w:bidi="gu_IN"/>
        </w:rPr>
      </w:r>
      <w:r>
        <w:rPr>
          <w:lang w:val="gu_IN" w:bidi="gu_IN"/>
        </w:rPr>
        <w:t>ગલાતીઓના લખેલા તેના પત્રમાં, પ્રેરિત પાઉલે તેના સાથી વિશ્વાસીઓ વધુને વધુ ખ્રિસ્ત જેવા બને તે માટે મદદરૂપ બનવા તેના તીવ્ર પ્રયત્નનું વર્ણન કરવા રૂપકાત્મક રીતે આ શબ્દનો ઉપયોગ કર્યો હતો.</w:t>
      </w:r>
    </w:p>
    <w:p>
      <w:pPr>
        <w:pStyle w:val="ListBullet"/>
        <w:spacing w:line="240" w:lineRule="auto"/>
        <w:ind w:left="720"/>
      </w:pPr>
      <w:r>
        <w:rPr>
          <w:lang w:val="gu_IN" w:bidi="gu_IN"/>
        </w:rPr>
      </w:r>
      <w:r>
        <w:rPr>
          <w:lang w:val="gu_IN" w:bidi="gu_IN"/>
        </w:rPr>
        <w:t>અંતિમ દિવસોમાં કેવી આપત્તિઓ વધુને વધુ અને વધુ તીવ્ર થશે એ વર્ણવવા માટે પણ બાઈબલમાં પ્રસૂતિની પીડાની સમરૂપતા વપરાઈ છે.</w:t>
      </w:r>
    </w:p>
    <w:p>
      <w:pPr/>
      <w:r>
        <w:rPr>
          <w:lang w:val="gu_IN" w:bidi="gu_IN"/>
        </w:rPr>
      </w:r>
      <w:r>
        <w:rPr>
          <w:lang w:val="gu_IN" w:bidi="gu_IN"/>
        </w:rPr>
        <w:t xml:space="preserve">(આ પણ જુઓ: </w:t>
      </w:r>
      <w:r>
        <w:rPr>
          <w:lang w:val="gu_IN" w:bidi="gu_IN"/>
        </w:rPr>
        <w:t>મજૂરી</w:t>
      </w:r>
      <w:r>
        <w:rPr>
          <w:lang w:val="gu_IN" w:bidi="gu_IN"/>
        </w:rPr>
        <w:t xml:space="preserve">, </w:t>
      </w:r>
      <w:r>
        <w:rPr>
          <w:lang w:val="gu_IN" w:bidi="gu_IN"/>
        </w:rPr>
        <w:t>અંતિમ દિવસ</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શમુએલ 4:19–20</w:t>
      </w:r>
    </w:p>
    <w:p>
      <w:pPr>
        <w:pStyle w:val="ListBullet"/>
        <w:spacing w:line="240" w:lineRule="auto"/>
        <w:ind w:left="720"/>
      </w:pPr>
      <w:r>
        <w:rPr>
          <w:lang w:val="gu_IN" w:bidi="gu_IN"/>
        </w:rPr>
      </w:r>
      <w:r>
        <w:rPr>
          <w:lang w:val="gu_IN" w:bidi="gu_IN"/>
        </w:rPr>
        <w:t>ગલાતીઓ 4:19–20</w:t>
      </w:r>
    </w:p>
    <w:p>
      <w:pPr>
        <w:pStyle w:val="ListBullet"/>
        <w:spacing w:line="240" w:lineRule="auto"/>
        <w:ind w:left="720"/>
      </w:pPr>
      <w:r>
        <w:rPr>
          <w:lang w:val="gu_IN" w:bidi="gu_IN"/>
        </w:rPr>
      </w:r>
      <w:r>
        <w:rPr>
          <w:lang w:val="gu_IN" w:bidi="gu_IN"/>
        </w:rPr>
        <w:t>યશાયા 13:6–8</w:t>
      </w:r>
    </w:p>
    <w:p>
      <w:pPr>
        <w:pStyle w:val="ListBullet"/>
        <w:spacing w:line="240" w:lineRule="auto"/>
        <w:ind w:left="720"/>
      </w:pPr>
      <w:r>
        <w:rPr>
          <w:lang w:val="gu_IN" w:bidi="gu_IN"/>
        </w:rPr>
      </w:r>
      <w:r>
        <w:rPr>
          <w:lang w:val="gu_IN" w:bidi="gu_IN"/>
        </w:rPr>
        <w:t>યર્મિયા 13:20–21</w:t>
      </w:r>
    </w:p>
    <w:p>
      <w:pPr>
        <w:pStyle w:val="ListBullet"/>
        <w:spacing w:line="240" w:lineRule="auto"/>
        <w:ind w:left="720"/>
      </w:pPr>
      <w:r>
        <w:rPr>
          <w:lang w:val="gu_IN" w:bidi="gu_IN"/>
        </w:rPr>
      </w:r>
      <w:r>
        <w:rPr>
          <w:lang w:val="gu_IN" w:bidi="gu_IN"/>
        </w:rPr>
        <w:t>ગીતશાસ્ત્ર 48:4–6</w:t>
      </w:r>
    </w:p>
    <w:p>
      <w:pPr>
        <w:pStyle w:val="ListBullet"/>
        <w:spacing w:line="240" w:lineRule="auto"/>
        <w:ind w:left="720"/>
      </w:pPr>
      <w:r>
        <w:rPr>
          <w:lang w:val="gu_IN" w:bidi="gu_IN"/>
        </w:rPr>
      </w:r>
      <w:r>
        <w:rPr>
          <w:lang w:val="gu_IN" w:bidi="gu_IN"/>
        </w:rPr>
        <w:t>રોમનો 8:20–22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H2342, H2470, H3018, H3205, H5999, H6045, H6887, H8513, G3449, G4944, G5088, G5604, G5605</w:t>
      </w:r>
      <w:r>
        <w:rPr>
          <w:lang w:val="gu_IN" w:bidi="gu_IN"/>
        </w:rPr>
      </w:r>
      <w:r>
        <w:rPr>
          <w:lang w:val="gu_IN" w:bidi="gu_IN"/>
        </w:rPr>
      </w:r>
    </w:p>
    <w:p>
      <w:pPr/>
      <w:r>
        <w:rPr>
          <w:lang w:val="gu_IN" w:bidi="gu_IN"/>
        </w:rPr>
      </w:r>
    </w:p>
    <w:p>
      <w:pPr>
        <w:pStyle w:val="Heading2"/>
      </w:pPr>
      <w:r>
        <w:rPr>
          <w:lang w:val="gu_IN" w:bidi="gu_IN"/>
        </w:rPr>
        <w:t>મધ, મધપૂડો</w:t>
      </w:r>
      <w:r>
        <w:rPr>
          <w:lang w:val="gu_IN" w:bidi="gu_IN"/>
        </w:rPr>
      </w:r>
    </w:p>
    <w:p>
      <w:pPr>
        <w:pStyle w:val="Heading3"/>
      </w:pPr>
      <w:r>
        <w:rPr>
          <w:lang w:val="gu_IN" w:bidi="gu_IN"/>
        </w:rPr>
        <w:t>વ્યાખ્યા:</w:t>
      </w:r>
    </w:p>
    <w:p>
      <w:pPr/>
      <w:r>
        <w:rPr>
          <w:lang w:val="gu_IN" w:bidi="gu_IN"/>
        </w:rPr>
      </w:r>
      <w:r>
        <w:rPr>
          <w:lang w:val="gu_IN" w:bidi="gu_IN"/>
        </w:rPr>
        <w:t>“મધ” એ મીઠું, ચીકણું, ખાદ્ય પદાર્થ કે જે મધમાખીઓ ફૂલના અમૃતમાંથી બનાવે છે. મધપૂડો એ મીણ જેવી રચના છે કે જ્યાં માખીઓ મધ એકઠું કરે છે.</w:t>
      </w:r>
    </w:p>
    <w:p>
      <w:pPr>
        <w:pStyle w:val="ListBullet"/>
        <w:spacing w:line="240" w:lineRule="auto"/>
        <w:ind w:left="720"/>
      </w:pPr>
      <w:r>
        <w:rPr>
          <w:lang w:val="gu_IN" w:bidi="gu_IN"/>
        </w:rPr>
      </w:r>
      <w:r>
        <w:rPr>
          <w:lang w:val="gu_IN" w:bidi="gu_IN"/>
        </w:rPr>
        <w:t>મધ પ્રકાર પર આધારિત હોઈ તે પીળું અથવા કથ્થાઇ રંગનુ હોઈ શકે છે.</w:t>
      </w:r>
    </w:p>
    <w:p>
      <w:pPr>
        <w:pStyle w:val="ListBullet"/>
        <w:spacing w:line="240" w:lineRule="auto"/>
        <w:ind w:left="720"/>
      </w:pPr>
      <w:r>
        <w:rPr>
          <w:lang w:val="gu_IN" w:bidi="gu_IN"/>
        </w:rPr>
      </w:r>
      <w:r>
        <w:rPr>
          <w:lang w:val="gu_IN" w:bidi="gu_IN"/>
        </w:rPr>
        <w:t>મધ જંગલમાં મળી શકે છે, જેવું કે વૃક્ષના પોલાણમાં, અથવા જયારે મધમાખી માળો બનાવે છે. મધનું ઉત્પાદન કરી તેને ખાવા અથવા વેચવા માટે લોકો મધપૂડાઓમાં પણ મધમાખીઓને ઉછેરે છે, પણ બાઇબલમાં જે મધનો ઉલ્લેખ કરવામાં આવ્યો છે તે કદાચ જંગલી મધ હતું.</w:t>
      </w:r>
    </w:p>
    <w:p>
      <w:pPr>
        <w:pStyle w:val="ListBullet"/>
        <w:spacing w:line="240" w:lineRule="auto"/>
        <w:ind w:left="720"/>
      </w:pPr>
      <w:r>
        <w:rPr>
          <w:lang w:val="gu_IN" w:bidi="gu_IN"/>
        </w:rPr>
      </w:r>
      <w:r>
        <w:rPr>
          <w:lang w:val="gu_IN" w:bidi="gu_IN"/>
        </w:rPr>
        <w:t>ત્રણ લોકો કે જેનો બાઈબલમાં વિશેષ રીતે જંગલી મધ ખાવાની (અથવા ન ખાવાની) બાબતમાં ઉલ્લેખ કરવામાં આવ્યો છે, યોનાથાન, સામસૂન, અને યોહાન બાપ્તિસ્ત હતા.</w:t>
      </w:r>
    </w:p>
    <w:p>
      <w:pPr>
        <w:pStyle w:val="ListBullet"/>
        <w:spacing w:line="240" w:lineRule="auto"/>
        <w:ind w:left="720"/>
      </w:pPr>
      <w:r>
        <w:rPr>
          <w:lang w:val="gu_IN" w:bidi="gu_IN"/>
        </w:rPr>
      </w:r>
      <w:r>
        <w:rPr>
          <w:lang w:val="gu_IN" w:bidi="gu_IN"/>
        </w:rPr>
        <w:t>મોટેભાગે આ શબ્દ રૂપકાત્મક રીતે કંઈક કે જે મીઠું અને ખૂબજ આનંદદાયક છે, તે દર્શાવવા વાપરવામાં આવ્યો છે. ઉદાહરણ તરીકે,ઈશ્વરના વચનો અને આજ્ઞાઓ, જેઓ “મધ કરતાં મીઠા” છે.</w:t>
        <w:br/>
      </w:r>
      <w:r>
        <w:rPr>
          <w:lang w:val="gu_IN" w:bidi="gu_IN"/>
        </w:rPr>
        <w:t xml:space="preserve">(જુઓ: </w:t>
      </w:r>
      <w:r>
        <w:rPr>
          <w:lang w:val="gu_IN" w:bidi="gu_IN"/>
        </w:rPr>
        <w:t>સમાન</w:t>
      </w:r>
      <w:r>
        <w:rPr>
          <w:lang w:val="gu_IN" w:bidi="gu_IN"/>
        </w:rPr>
        <w:t xml:space="preserve">, </w:t>
      </w:r>
      <w:r>
        <w:rPr>
          <w:lang w:val="gu_IN" w:bidi="gu_IN"/>
        </w:rPr>
        <w:t>રૂપક</w:t>
      </w:r>
    </w:p>
    <w:p>
      <w:pPr>
        <w:pStyle w:val="ListBullet"/>
        <w:spacing w:line="240" w:lineRule="auto"/>
        <w:ind w:left="720"/>
      </w:pPr>
      <w:r>
        <w:rPr>
          <w:lang w:val="gu_IN" w:bidi="gu_IN"/>
        </w:rPr>
      </w:r>
      <w:r>
        <w:rPr>
          <w:lang w:val="gu_IN" w:bidi="gu_IN"/>
        </w:rPr>
        <w:t>અમુક વ્યક્તિ દેખાવમાં મધના જેવા મીઠા દેખાય છે, પણ તેઓ આખરે છેતરનારા અને બીજાને નુકશાન કરનારા હોય છે.</w:t>
      </w:r>
    </w:p>
    <w:p>
      <w:pPr/>
      <w:r>
        <w:rPr>
          <w:lang w:val="gu_IN" w:bidi="gu_IN"/>
        </w:rPr>
      </w:r>
      <w:r>
        <w:rPr>
          <w:lang w:val="gu_IN" w:bidi="gu_IN"/>
        </w:rPr>
        <w:t xml:space="preserve">(આ પણ જુઓ: </w:t>
      </w:r>
      <w:r>
        <w:rPr>
          <w:lang w:val="gu_IN" w:bidi="gu_IN"/>
        </w:rPr>
        <w:t>યોહાન (બાપ્તિસ્ત)</w:t>
      </w:r>
      <w:r>
        <w:rPr>
          <w:lang w:val="gu_IN" w:bidi="gu_IN"/>
        </w:rPr>
        <w:t xml:space="preserve">, </w:t>
      </w:r>
      <w:r>
        <w:rPr>
          <w:lang w:val="gu_IN" w:bidi="gu_IN"/>
        </w:rPr>
        <w:t>યોનાથાન</w:t>
      </w:r>
      <w:r>
        <w:rPr>
          <w:lang w:val="gu_IN" w:bidi="gu_IN"/>
        </w:rPr>
        <w:t xml:space="preserve">, </w:t>
      </w:r>
      <w:r>
        <w:rPr>
          <w:lang w:val="gu_IN" w:bidi="gu_IN"/>
        </w:rPr>
        <w:t>પલિસ્તીઓ</w:t>
      </w:r>
      <w:r>
        <w:rPr>
          <w:lang w:val="gu_IN" w:bidi="gu_IN"/>
        </w:rPr>
        <w:t xml:space="preserve">, </w:t>
      </w:r>
      <w:r>
        <w:rPr>
          <w:lang w:val="gu_IN" w:bidi="gu_IN"/>
        </w:rPr>
        <w:t>સામસૂન</w:t>
      </w:r>
      <w:r>
        <w:rPr>
          <w:lang w:val="gu_IN" w:bidi="gu_IN"/>
        </w:rPr>
        <w:t>)</w:t>
      </w:r>
    </w:p>
    <w:p>
      <w:pPr>
        <w:pStyle w:val="ListBullet"/>
        <w:spacing w:line="240" w:lineRule="auto"/>
        <w:ind w:left="720"/>
      </w:pPr>
      <w:r>
        <w:rPr>
          <w:lang w:val="gu_IN" w:bidi="gu_IN"/>
        </w:rPr>
      </w:r>
      <w:r>
        <w:rPr>
          <w:lang w:val="gu_IN" w:bidi="gu_IN"/>
        </w:rPr>
        <w:t>મોટેભાગે આ શબ્દ રૂપકાત્મક રીતે કંઈક કે જે મીઠું અને ખૂબજ આનંદદાયક છે, તે દર્શાવવા વાપરવામાં આવ્યો છે.</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1 રાજા 14:1–3</w:t>
      </w:r>
    </w:p>
    <w:p>
      <w:pPr>
        <w:pStyle w:val="ListBullet"/>
        <w:spacing w:line="240" w:lineRule="auto"/>
        <w:ind w:left="720"/>
      </w:pPr>
      <w:r>
        <w:rPr>
          <w:lang w:val="gu_IN" w:bidi="gu_IN"/>
        </w:rPr>
      </w:r>
      <w:r>
        <w:rPr>
          <w:lang w:val="gu_IN" w:bidi="gu_IN"/>
        </w:rPr>
        <w:t>પુનર્નિયમ 6:3</w:t>
      </w:r>
    </w:p>
    <w:p>
      <w:pPr>
        <w:pStyle w:val="ListBullet"/>
        <w:spacing w:line="240" w:lineRule="auto"/>
        <w:ind w:left="720"/>
      </w:pPr>
      <w:r>
        <w:rPr>
          <w:lang w:val="gu_IN" w:bidi="gu_IN"/>
        </w:rPr>
      </w:r>
      <w:r>
        <w:rPr>
          <w:lang w:val="gu_IN" w:bidi="gu_IN"/>
        </w:rPr>
        <w:t>નિર્ગમન 13:3–5</w:t>
      </w:r>
    </w:p>
    <w:p>
      <w:pPr>
        <w:pStyle w:val="ListBullet"/>
        <w:spacing w:line="240" w:lineRule="auto"/>
        <w:ind w:left="720"/>
      </w:pPr>
      <w:r>
        <w:rPr>
          <w:lang w:val="gu_IN" w:bidi="gu_IN"/>
        </w:rPr>
      </w:r>
      <w:r>
        <w:rPr>
          <w:lang w:val="gu_IN" w:bidi="gu_IN"/>
        </w:rPr>
        <w:t>યહોશુઆ 5:6</w:t>
      </w:r>
    </w:p>
    <w:p>
      <w:pPr>
        <w:pStyle w:val="ListBullet"/>
        <w:spacing w:line="240" w:lineRule="auto"/>
        <w:ind w:left="720"/>
      </w:pPr>
      <w:r>
        <w:rPr>
          <w:lang w:val="gu_IN" w:bidi="gu_IN"/>
        </w:rPr>
      </w:r>
      <w:r>
        <w:rPr>
          <w:lang w:val="gu_IN" w:bidi="gu_IN"/>
        </w:rPr>
        <w:t>નીતિવચન 5:3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H1706, H3293, H3295, H5317, H6688, G31920</w:t>
      </w:r>
      <w:r>
        <w:rPr>
          <w:lang w:val="gu_IN" w:bidi="gu_IN"/>
        </w:rPr>
      </w:r>
      <w:r>
        <w:rPr>
          <w:lang w:val="gu_IN" w:bidi="gu_IN"/>
        </w:rPr>
      </w:r>
    </w:p>
    <w:p>
      <w:pPr/>
      <w:r>
        <w:rPr>
          <w:lang w:val="gu_IN" w:bidi="gu_IN"/>
        </w:rPr>
      </w:r>
    </w:p>
    <w:p>
      <w:pPr>
        <w:pStyle w:val="Heading2"/>
      </w:pPr>
      <w:r>
        <w:rPr>
          <w:lang w:val="gu_IN" w:bidi="gu_IN"/>
        </w:rPr>
        <w:t>મધ્યસ્થ</w:t>
      </w:r>
      <w:r>
        <w:rPr>
          <w:lang w:val="gu_IN" w:bidi="gu_IN"/>
        </w:rPr>
      </w:r>
    </w:p>
    <w:p>
      <w:pPr>
        <w:pStyle w:val="Heading3"/>
      </w:pPr>
      <w:r>
        <w:rPr>
          <w:lang w:val="gu_IN" w:bidi="gu_IN"/>
        </w:rPr>
        <w:t>વ્યાખ્યા:</w:t>
      </w:r>
    </w:p>
    <w:p>
      <w:pPr/>
      <w:r>
        <w:rPr>
          <w:lang w:val="gu_IN" w:bidi="gu_IN"/>
        </w:rPr>
      </w:r>
      <w:r>
        <w:rPr>
          <w:lang w:val="gu_IN" w:bidi="gu_IN"/>
        </w:rPr>
        <w:t>મધ્યસ્થ એક વ્યક્તિ છે કે જે બે કે તેથી વધુ લોકોને તેમના એકબીજા સાથેના મતભેદો અથવા તો ઝગડાઓ ઉકેલવામાં મદદ કરે છે.</w:t>
        <w:br/>
      </w:r>
      <w:r>
        <w:rPr>
          <w:lang w:val="gu_IN" w:bidi="gu_IN"/>
        </w:rPr>
        <w:t>તે તેઓને સમાધાન કરવા મદદ કરે છે.</w:t>
      </w:r>
    </w:p>
    <w:p>
      <w:pPr>
        <w:pStyle w:val="ListBullet"/>
        <w:spacing w:line="240" w:lineRule="auto"/>
        <w:ind w:left="720"/>
      </w:pPr>
      <w:r>
        <w:rPr>
          <w:lang w:val="gu_IN" w:bidi="gu_IN"/>
        </w:rPr>
      </w:r>
      <w:r>
        <w:rPr>
          <w:lang w:val="gu_IN" w:bidi="gu_IN"/>
        </w:rPr>
        <w:t>લોકોએ પાપ કર્યું છે તે કારણે, તેઓ ઈશ્વરના શત્રુઓ છે અને તેમના ક્રોધ તથા શિક્ષાને લાયક છે.</w:t>
        <w:br/>
      </w:r>
      <w:r>
        <w:rPr>
          <w:lang w:val="gu_IN" w:bidi="gu_IN"/>
        </w:rPr>
        <w:t>પાપને કારણે ઈશ્વર તથા તેમના લોકો વચ્ચેનો સંબંધ તૂટી ગયો છે.</w:t>
      </w:r>
    </w:p>
    <w:p>
      <w:pPr>
        <w:pStyle w:val="ListBullet"/>
        <w:spacing w:line="240" w:lineRule="auto"/>
        <w:ind w:left="720"/>
      </w:pPr>
      <w:r>
        <w:rPr>
          <w:lang w:val="gu_IN" w:bidi="gu_IN"/>
        </w:rPr>
      </w:r>
      <w:r>
        <w:rPr>
          <w:lang w:val="gu_IN" w:bidi="gu_IN"/>
        </w:rPr>
        <w:t>ઈશ્વરપિતા અને તેમના લોકો વચ્ચે ઈસુ મધ્યસ્થ છે એટલે કે પાપનો બદલો ભરવા પોતાના મૃત્યુ દ્વારા તેઓ તૂટેલા સંબંધને પુન:સ્થાપિત કરે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“મધ્યસ્થ” શબ્દનો અનુવાદ “વચ્ચે પડનાર વ્યક્તિ” અથવા તો “સમાધાન કરાવનાર વ્યક્તિ” અથવા તો “શાંતિ કરાવનાર વ્યક્તિ” એ રીતે કરી શકાય.</w:t>
      </w:r>
    </w:p>
    <w:p>
      <w:pPr>
        <w:pStyle w:val="ListBullet"/>
        <w:spacing w:line="240" w:lineRule="auto"/>
        <w:ind w:left="720"/>
      </w:pPr>
      <w:r>
        <w:rPr>
          <w:lang w:val="gu_IN" w:bidi="gu_IN"/>
        </w:rPr>
      </w:r>
      <w:r>
        <w:rPr>
          <w:lang w:val="gu_IN" w:bidi="gu_IN"/>
        </w:rPr>
        <w:t>“યાજક” શબ્દનો અનુવાદ જે રીતે કરવામાં આવ્યો છે તેની સાથે આ શબ્દને સરખાવો.</w:t>
        <w:br/>
      </w:r>
      <w:r>
        <w:rPr>
          <w:lang w:val="gu_IN" w:bidi="gu_IN"/>
        </w:rPr>
        <w:t>જો “મધ્યસ્થ” શબ્દનો અનુવાદ અલગ રીતે કરવામાં આવે તો તે શ્રેષ્ઠ રહેશે.</w:t>
      </w:r>
    </w:p>
    <w:p>
      <w:pPr/>
      <w:r>
        <w:rPr>
          <w:lang w:val="gu_IN" w:bidi="gu_IN"/>
        </w:rPr>
      </w:r>
      <w:r>
        <w:rPr>
          <w:lang w:val="gu_IN" w:bidi="gu_IN"/>
        </w:rPr>
        <w:t xml:space="preserve">(આ પણ જૂઓ: </w:t>
      </w:r>
      <w:r>
        <w:rPr>
          <w:lang w:val="gu_IN" w:bidi="gu_IN"/>
        </w:rPr>
        <w:t>યાજક</w:t>
      </w:r>
      <w:r>
        <w:rPr>
          <w:lang w:val="gu_IN" w:bidi="gu_IN"/>
        </w:rPr>
        <w:t xml:space="preserve">, </w:t>
      </w:r>
      <w:r>
        <w:rPr>
          <w:lang w:val="gu_IN" w:bidi="gu_IN"/>
        </w:rPr>
        <w:t>સમાધાન કરવું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તિમોથી 2:5–7</w:t>
      </w:r>
    </w:p>
    <w:p>
      <w:pPr>
        <w:pStyle w:val="ListBullet"/>
        <w:spacing w:line="240" w:lineRule="auto"/>
        <w:ind w:left="720"/>
      </w:pPr>
      <w:r>
        <w:rPr>
          <w:lang w:val="gu_IN" w:bidi="gu_IN"/>
        </w:rPr>
      </w:r>
      <w:r>
        <w:rPr>
          <w:lang w:val="gu_IN" w:bidi="gu_IN"/>
        </w:rPr>
        <w:t>ગલાતી 3:19–20</w:t>
      </w:r>
    </w:p>
    <w:p>
      <w:pPr>
        <w:pStyle w:val="ListBullet"/>
        <w:spacing w:line="240" w:lineRule="auto"/>
        <w:ind w:left="720"/>
      </w:pPr>
      <w:r>
        <w:rPr>
          <w:lang w:val="gu_IN" w:bidi="gu_IN"/>
        </w:rPr>
      </w:r>
      <w:r>
        <w:rPr>
          <w:lang w:val="gu_IN" w:bidi="gu_IN"/>
        </w:rPr>
        <w:t>હિબ્રૂ 8:6–7</w:t>
      </w:r>
    </w:p>
    <w:p>
      <w:pPr>
        <w:pStyle w:val="ListBullet"/>
        <w:spacing w:line="240" w:lineRule="auto"/>
        <w:ind w:left="720"/>
      </w:pPr>
      <w:r>
        <w:rPr>
          <w:lang w:val="gu_IN" w:bidi="gu_IN"/>
        </w:rPr>
      </w:r>
      <w:r>
        <w:rPr>
          <w:lang w:val="gu_IN" w:bidi="gu_IN"/>
        </w:rPr>
        <w:t>હિબ્રૂ 12:22–24</w:t>
      </w:r>
    </w:p>
    <w:p>
      <w:pPr>
        <w:pStyle w:val="ListBullet"/>
        <w:spacing w:line="240" w:lineRule="auto"/>
        <w:ind w:left="720"/>
      </w:pPr>
      <w:r>
        <w:rPr>
          <w:lang w:val="gu_IN" w:bidi="gu_IN"/>
        </w:rPr>
      </w:r>
      <w:r>
        <w:rPr>
          <w:lang w:val="gu_IN" w:bidi="gu_IN"/>
        </w:rPr>
        <w:t>લૂક 12:13–15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H3887, G3312, G3316</w:t>
      </w:r>
      <w:r>
        <w:rPr>
          <w:lang w:val="gu_IN" w:bidi="gu_IN"/>
        </w:rPr>
      </w:r>
      <w:r>
        <w:rPr>
          <w:lang w:val="gu_IN" w:bidi="gu_IN"/>
        </w:rPr>
      </w:r>
    </w:p>
    <w:p>
      <w:pPr/>
      <w:r>
        <w:rPr>
          <w:lang w:val="gu_IN" w:bidi="gu_IN"/>
        </w:rPr>
      </w:r>
    </w:p>
    <w:p>
      <w:pPr>
        <w:pStyle w:val="Heading2"/>
      </w:pPr>
      <w:r>
        <w:rPr>
          <w:lang w:val="gu_IN" w:bidi="gu_IN"/>
        </w:rPr>
        <w:t>મધ્યસ્થી કરવી, મધ્યસ્થી કરે છે, મધ્યસ્થી</w:t>
      </w:r>
      <w:r>
        <w:rPr>
          <w:lang w:val="gu_IN" w:bidi="gu_IN"/>
        </w:rPr>
      </w:r>
    </w:p>
    <w:p>
      <w:pPr>
        <w:pStyle w:val="Heading3"/>
      </w:pPr>
      <w:r>
        <w:rPr>
          <w:lang w:val="gu_IN" w:bidi="gu_IN"/>
        </w:rPr>
        <w:t>વ્યાખ્યા:</w:t>
      </w:r>
    </w:p>
    <w:p>
      <w:pPr/>
      <w:r>
        <w:rPr>
          <w:lang w:val="gu_IN" w:bidi="gu_IN"/>
        </w:rPr>
      </w:r>
      <w:r>
        <w:rPr>
          <w:lang w:val="gu_IN" w:bidi="gu_IN"/>
        </w:rPr>
        <w:t>“મધ્યસ્થી કરવી” અને “મધ્યસ્થી” શબ્દો બીજી વ્યક્તિના બદલામાં કોઈને વિનંતી કરવી તે દર્શાવે છે.</w:t>
        <w:br/>
      </w:r>
      <w:r>
        <w:rPr>
          <w:lang w:val="gu_IN" w:bidi="gu_IN"/>
        </w:rPr>
        <w:t>સામાન્ય રીતે બાઈબલમાં આ લોકો બીજા માટે પ્રાર્થના કરવાનું દર્શાવે છે.</w:t>
      </w:r>
    </w:p>
    <w:p>
      <w:pPr>
        <w:pStyle w:val="ListBullet"/>
        <w:spacing w:line="240" w:lineRule="auto"/>
        <w:ind w:left="720"/>
      </w:pPr>
      <w:r>
        <w:rPr>
          <w:lang w:val="gu_IN" w:bidi="gu_IN"/>
        </w:rPr>
      </w:r>
      <w:r>
        <w:rPr>
          <w:lang w:val="gu_IN" w:bidi="gu_IN"/>
        </w:rPr>
        <w:t>“(તે) માટે મધ્યસ્થી કરો” અને “ (તેને) માટે મધ્યસ્થી કરો” અભિવ્યક્તિઓનો અર્થ અન્ય લોકોના લાભ માટે દેવને વિનંતી કરવી.</w:t>
      </w:r>
    </w:p>
    <w:p>
      <w:pPr>
        <w:pStyle w:val="ListBullet"/>
        <w:spacing w:line="240" w:lineRule="auto"/>
        <w:ind w:left="720"/>
      </w:pPr>
      <w:r>
        <w:rPr>
          <w:lang w:val="gu_IN" w:bidi="gu_IN"/>
        </w:rPr>
      </w:r>
      <w:r>
        <w:rPr>
          <w:lang w:val="gu_IN" w:bidi="gu_IN"/>
        </w:rPr>
        <w:t>બાઈબલ શીખવે છે કે પવિત્ર આત્મા આપણા માટે મધ્યસ્થતા કરે છે, જે દેવને આપણા માટે પ્રાર્થના કરે છે.</w:t>
      </w:r>
    </w:p>
    <w:p>
      <w:pPr>
        <w:pStyle w:val="ListBullet"/>
        <w:spacing w:line="240" w:lineRule="auto"/>
        <w:ind w:left="720"/>
      </w:pPr>
      <w:r>
        <w:rPr>
          <w:lang w:val="gu_IN" w:bidi="gu_IN"/>
        </w:rPr>
      </w:r>
      <w:r>
        <w:rPr>
          <w:lang w:val="gu_IN" w:bidi="gu_IN"/>
        </w:rPr>
        <w:t>વ્યક્તિ કોઈ જે અધિકારમાં છે તેને વિનંતીને કરી બીજા લોકો માટે મધ્યસ્થી કરવામાં આવે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“મધ્યસ્થી કરવી” ના વિવિધ ભાષાંતરમાં, “(બીજા) માટે આજીજી” અથવા “(કોઈને) માટે અરજ કરવી (કોઈ બીજાના માટે)” જેવાનો સમાવેશ કરીને (ભાષાંતર) કરી શકાય છે.</w:t>
      </w:r>
    </w:p>
    <w:p>
      <w:pPr>
        <w:pStyle w:val="ListBullet"/>
        <w:spacing w:line="240" w:lineRule="auto"/>
        <w:ind w:left="720"/>
      </w:pPr>
      <w:r>
        <w:rPr>
          <w:lang w:val="gu_IN" w:bidi="gu_IN"/>
        </w:rPr>
      </w:r>
      <w:r>
        <w:rPr>
          <w:lang w:val="gu_IN" w:bidi="gu_IN"/>
        </w:rPr>
        <w:t>“મધ્યસ્થી” સંજ્ઞાનું ભાષાંતર, “અરજી” અથવા “વિનંતી” અથવા “તાત્કાલિક પ્રાર્થના” તરીકે કરી શકાય છે.</w:t>
      </w:r>
    </w:p>
    <w:p>
      <w:pPr>
        <w:pStyle w:val="ListBullet"/>
        <w:spacing w:line="240" w:lineRule="auto"/>
        <w:ind w:left="720"/>
      </w:pPr>
      <w:r>
        <w:rPr>
          <w:lang w:val="gu_IN" w:bidi="gu_IN"/>
        </w:rPr>
      </w:r>
      <w:r>
        <w:rPr>
          <w:lang w:val="gu_IN" w:bidi="gu_IN"/>
        </w:rPr>
        <w:t>“માટે મધ્યસ્થી કરો” શબ્દસમૂહનું ભાષાંતર, “(તે)ના લાભના માટે વિનંતી કરો” અથવા “ના બદલે અરજી કરો” અથવા “મદદ માટે દેવને પૂછો” અથવા “(કોઈને) આશીર્વાદ આપવા માટે દેવને અરજ કરવી” તરીકે કરી શકાય છે.</w:t>
      </w:r>
    </w:p>
    <w:p>
      <w:pPr/>
      <w:r>
        <w:rPr>
          <w:lang w:val="gu_IN" w:bidi="gu_IN"/>
        </w:rPr>
      </w:r>
      <w:r>
        <w:rPr>
          <w:lang w:val="gu_IN" w:bidi="gu_IN"/>
        </w:rPr>
        <w:t xml:space="preserve">(આ પણ જુઓ: </w:t>
      </w:r>
      <w:r>
        <w:rPr>
          <w:lang w:val="gu_IN" w:bidi="gu_IN"/>
        </w:rPr>
        <w:t>પ્રાર્થના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હિબ્રૂ 7:25–26</w:t>
      </w:r>
    </w:p>
    <w:p>
      <w:pPr>
        <w:pStyle w:val="ListBullet"/>
        <w:spacing w:line="240" w:lineRule="auto"/>
        <w:ind w:left="720"/>
      </w:pPr>
      <w:r>
        <w:rPr>
          <w:lang w:val="gu_IN" w:bidi="gu_IN"/>
        </w:rPr>
      </w:r>
      <w:r>
        <w:rPr>
          <w:lang w:val="gu_IN" w:bidi="gu_IN"/>
        </w:rPr>
        <w:t>યશાયા 53:12</w:t>
      </w:r>
    </w:p>
    <w:p>
      <w:pPr>
        <w:pStyle w:val="ListBullet"/>
        <w:spacing w:line="240" w:lineRule="auto"/>
        <w:ind w:left="720"/>
      </w:pPr>
      <w:r>
        <w:rPr>
          <w:lang w:val="gu_IN" w:bidi="gu_IN"/>
        </w:rPr>
      </w:r>
      <w:r>
        <w:rPr>
          <w:lang w:val="gu_IN" w:bidi="gu_IN"/>
        </w:rPr>
        <w:t>યર્મિયા 29:6–7</w:t>
      </w:r>
    </w:p>
    <w:p>
      <w:pPr>
        <w:pStyle w:val="ListBullet"/>
        <w:spacing w:line="240" w:lineRule="auto"/>
        <w:ind w:left="720"/>
      </w:pPr>
      <w:r>
        <w:rPr>
          <w:lang w:val="gu_IN" w:bidi="gu_IN"/>
        </w:rPr>
      </w:r>
      <w:r>
        <w:rPr>
          <w:lang w:val="gu_IN" w:bidi="gu_IN"/>
        </w:rPr>
        <w:t>રોમન 8:26–27</w:t>
      </w:r>
    </w:p>
    <w:p>
      <w:pPr>
        <w:pStyle w:val="ListBullet"/>
        <w:spacing w:line="240" w:lineRule="auto"/>
        <w:ind w:left="720"/>
      </w:pPr>
      <w:r>
        <w:rPr>
          <w:lang w:val="gu_IN" w:bidi="gu_IN"/>
        </w:rPr>
      </w:r>
      <w:r>
        <w:rPr>
          <w:lang w:val="gu_IN" w:bidi="gu_IN"/>
        </w:rPr>
        <w:t>રોમન 8:33–34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H6293, G1783, G1793, G5241</w:t>
      </w:r>
      <w:r>
        <w:rPr>
          <w:lang w:val="gu_IN" w:bidi="gu_IN"/>
        </w:rPr>
      </w:r>
      <w:r>
        <w:rPr>
          <w:lang w:val="gu_IN" w:bidi="gu_IN"/>
        </w:rPr>
      </w:r>
    </w:p>
    <w:p>
      <w:pPr/>
      <w:r>
        <w:rPr>
          <w:lang w:val="gu_IN" w:bidi="gu_IN"/>
        </w:rPr>
      </w:r>
    </w:p>
    <w:p>
      <w:pPr>
        <w:pStyle w:val="Heading2"/>
      </w:pPr>
      <w:r>
        <w:rPr>
          <w:lang w:val="gu_IN" w:bidi="gu_IN"/>
        </w:rPr>
        <w:t>મન, સમજું/સાવધ મનવાળું, યાદ કરાવવું, યાદ પત્ર/યાદ કરાવવું, સમાન વિચારધારા ધરાવતા</w:t>
      </w:r>
      <w:r>
        <w:rPr>
          <w:lang w:val="gu_IN" w:bidi="gu_IN"/>
        </w:rPr>
      </w:r>
    </w:p>
    <w:p>
      <w:pPr>
        <w:pStyle w:val="Heading3"/>
      </w:pPr>
      <w:r>
        <w:rPr>
          <w:lang w:val="gu_IN" w:bidi="gu_IN"/>
        </w:rPr>
        <w:t>વ્યાખ્યા:</w:t>
      </w:r>
    </w:p>
    <w:p>
      <w:pPr/>
      <w:r>
        <w:rPr>
          <w:lang w:val="gu_IN" w:bidi="gu_IN"/>
        </w:rPr>
      </w:r>
      <w:r>
        <w:rPr>
          <w:lang w:val="gu_IN" w:bidi="gu_IN"/>
        </w:rPr>
        <w:t>“મન” શબ્દ વ્યક્તિના તે અંગનો ઉલ્લેખ કરે છે કે જે વિચારે છે અને નિર્ણયો લે છે.</w:t>
      </w:r>
    </w:p>
    <w:p>
      <w:pPr>
        <w:pStyle w:val="ListBullet"/>
        <w:spacing w:line="240" w:lineRule="auto"/>
        <w:ind w:left="720"/>
      </w:pPr>
      <w:r>
        <w:rPr>
          <w:lang w:val="gu_IN" w:bidi="gu_IN"/>
        </w:rPr>
      </w:r>
      <w:r>
        <w:rPr>
          <w:lang w:val="gu_IN" w:bidi="gu_IN"/>
        </w:rPr>
        <w:t>દરેક વ્યક્તિનું મન તેના તમામ વિચારો અને તર્કશક્તિનો સરવાળો છે.</w:t>
      </w:r>
    </w:p>
    <w:p>
      <w:pPr>
        <w:pStyle w:val="ListBullet"/>
        <w:spacing w:line="240" w:lineRule="auto"/>
        <w:ind w:left="720"/>
      </w:pPr>
      <w:r>
        <w:rPr>
          <w:lang w:val="gu_IN" w:bidi="gu_IN"/>
        </w:rPr>
      </w:r>
      <w:r>
        <w:rPr>
          <w:lang w:val="gu_IN" w:bidi="gu_IN"/>
        </w:rPr>
        <w:t>“ખ્રિસ્તનું મન રાખવું”નો અર્થ ઈસુ ખ્રિસ્ત જે રીતે વિચારશે અને વર્તશે તે રીતે વિચારવું અને વર્તવું, થાય છે. તેનો અર્થ થાય છે કે ઈશ્વરપિતાને આજ્ઞાધિન હોવું, ખ્રિસ્તના શિક્ષણને પાળવું, આ પ્રમાણે કરવા પવિત્ર આત્માના સામર્થ્ય દ્વારા સક્ષમ બનવું.</w:t>
      </w:r>
    </w:p>
    <w:p>
      <w:pPr>
        <w:pStyle w:val="ListBullet"/>
        <w:spacing w:line="240" w:lineRule="auto"/>
        <w:ind w:left="720"/>
      </w:pPr>
      <w:r>
        <w:rPr>
          <w:lang w:val="gu_IN" w:bidi="gu_IN"/>
        </w:rPr>
      </w:r>
      <w:r>
        <w:rPr>
          <w:lang w:val="gu_IN" w:bidi="gu_IN"/>
        </w:rPr>
        <w:t>“તેનું મન બદલવું”નો અર્થ થાય છે કે કોઈકે એક ભિન્ન નિર્ણય કર્યો અથવા તો અગાઉના કરતા ભિન્ન મત દાખવ્યો.</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“મન” શબ્દનો અનુવાદ “વિચારો” અથવા તો “તર્ક કરવો” અથવા તો “વિચારવું” અથવા તો “સમજવું” તરીકે પણ કરી શકાય.</w:t>
      </w:r>
    </w:p>
    <w:p>
      <w:pPr>
        <w:pStyle w:val="ListBullet"/>
        <w:spacing w:line="240" w:lineRule="auto"/>
        <w:ind w:left="720"/>
      </w:pPr>
      <w:r>
        <w:rPr>
          <w:lang w:val="gu_IN" w:bidi="gu_IN"/>
        </w:rPr>
      </w:r>
      <w:r>
        <w:rPr>
          <w:lang w:val="gu_IN" w:bidi="gu_IN"/>
        </w:rPr>
        <w:t>“મનમાં રાખો” અભિવ્યક્તિનો અનુવાદ “યાદ રાખો” અથવા તો “આ બાબત પર ધ્યાન આપો” અથવા તો “આ જાણવાની ખાતરી રાખો” તરીકે કરી શકાય.</w:t>
      </w:r>
    </w:p>
    <w:p>
      <w:pPr>
        <w:pStyle w:val="ListBullet"/>
        <w:spacing w:line="240" w:lineRule="auto"/>
        <w:ind w:left="720"/>
      </w:pPr>
      <w:r>
        <w:rPr>
          <w:lang w:val="gu_IN" w:bidi="gu_IN"/>
        </w:rPr>
      </w:r>
      <w:r>
        <w:rPr>
          <w:lang w:val="gu_IN" w:bidi="gu_IN"/>
        </w:rPr>
        <w:t>“હૃદય, પ્રાણ અને અને મન” અભિવ્યક્તિનો અનુવાદ “તમે જે અનુભવો છો, તમે જે માનો છો અને તમે તે વિષે શું વિચારો છો” તરીકે પણ કરી શકાય.</w:t>
      </w:r>
    </w:p>
    <w:p>
      <w:pPr>
        <w:pStyle w:val="ListBullet"/>
        <w:spacing w:line="240" w:lineRule="auto"/>
        <w:ind w:left="720"/>
      </w:pPr>
      <w:r>
        <w:rPr>
          <w:lang w:val="gu_IN" w:bidi="gu_IN"/>
        </w:rPr>
      </w:r>
      <w:r>
        <w:rPr>
          <w:lang w:val="gu_IN" w:bidi="gu_IN"/>
        </w:rPr>
        <w:t>“મનમાં લાવવું”નો અનુવાદ “યાદ કરવું” અથવા તો “તે વિષે વિચારો” તરીકે કરી શકાય.</w:t>
      </w:r>
    </w:p>
    <w:p>
      <w:pPr>
        <w:pStyle w:val="ListBullet"/>
        <w:spacing w:line="240" w:lineRule="auto"/>
        <w:ind w:left="720"/>
      </w:pPr>
      <w:r>
        <w:rPr>
          <w:lang w:val="gu_IN" w:bidi="gu_IN"/>
        </w:rPr>
      </w:r>
      <w:r>
        <w:rPr>
          <w:lang w:val="gu_IN" w:bidi="gu_IN"/>
        </w:rPr>
        <w:t>“મન બદલ્યું અને ગયો” અભિવ્યક્તિનો અનુવાદ “અલગ નિર્ણય કર્યો અને ગયો” અથવા તો “છેવટે જવાનો નિર્ણય કર્યો” અથવા તો “તેનો મત બદલ્યો અને ગયો” તરીકે પણ કરી શકાય.</w:t>
      </w:r>
    </w:p>
    <w:p>
      <w:pPr>
        <w:pStyle w:val="ListBullet"/>
        <w:spacing w:line="240" w:lineRule="auto"/>
        <w:ind w:left="720"/>
      </w:pPr>
      <w:r>
        <w:rPr>
          <w:lang w:val="gu_IN" w:bidi="gu_IN"/>
        </w:rPr>
      </w:r>
      <w:r>
        <w:rPr>
          <w:lang w:val="gu_IN" w:bidi="gu_IN"/>
        </w:rPr>
        <w:t>“બે મનવાળો” અભિવ્યક્તિનો અનુવાદ “શંકા કરનાર” અથવા તો “નિર્ણય કરવા અશક્તિમાન” અથવા તો “વિરોધાભાસી વિચારો વાળો” તરીકે પણ કરી શકાય.</w:t>
      </w:r>
    </w:p>
    <w:p>
      <w:pPr/>
      <w:r>
        <w:rPr>
          <w:lang w:val="gu_IN" w:bidi="gu_IN"/>
        </w:rPr>
      </w:r>
      <w:r>
        <w:rPr>
          <w:lang w:val="gu_IN" w:bidi="gu_IN"/>
        </w:rPr>
        <w:t xml:space="preserve">(આ પણ જૂઓ: </w:t>
      </w:r>
      <w:r>
        <w:rPr>
          <w:lang w:val="gu_IN" w:bidi="gu_IN"/>
        </w:rPr>
        <w:t>માનવું</w:t>
      </w:r>
      <w:r>
        <w:rPr>
          <w:lang w:val="gu_IN" w:bidi="gu_IN"/>
        </w:rPr>
        <w:t xml:space="preserve">, </w:t>
      </w:r>
      <w:r>
        <w:rPr>
          <w:lang w:val="gu_IN" w:bidi="gu_IN"/>
        </w:rPr>
        <w:t>હૃદય</w:t>
      </w:r>
      <w:r>
        <w:rPr>
          <w:lang w:val="gu_IN" w:bidi="gu_IN"/>
        </w:rPr>
        <w:t xml:space="preserve">, </w:t>
      </w:r>
      <w:r>
        <w:rPr>
          <w:lang w:val="gu_IN" w:bidi="gu_IN"/>
        </w:rPr>
        <w:t>પ્રાણ</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લૂક 10:25–28</w:t>
      </w:r>
    </w:p>
    <w:p>
      <w:pPr>
        <w:pStyle w:val="ListBullet"/>
        <w:spacing w:line="240" w:lineRule="auto"/>
        <w:ind w:left="720"/>
      </w:pPr>
      <w:r>
        <w:rPr>
          <w:lang w:val="gu_IN" w:bidi="gu_IN"/>
        </w:rPr>
      </w:r>
      <w:r>
        <w:rPr>
          <w:lang w:val="gu_IN" w:bidi="gu_IN"/>
        </w:rPr>
        <w:t>માર્ક 6:51–52</w:t>
      </w:r>
    </w:p>
    <w:p>
      <w:pPr>
        <w:pStyle w:val="ListBullet"/>
        <w:spacing w:line="240" w:lineRule="auto"/>
        <w:ind w:left="720"/>
      </w:pPr>
      <w:r>
        <w:rPr>
          <w:lang w:val="gu_IN" w:bidi="gu_IN"/>
        </w:rPr>
      </w:r>
      <w:r>
        <w:rPr>
          <w:lang w:val="gu_IN" w:bidi="gu_IN"/>
        </w:rPr>
        <w:t>માથ્થી 21:28–30</w:t>
      </w:r>
    </w:p>
    <w:p>
      <w:pPr>
        <w:pStyle w:val="ListBullet"/>
        <w:spacing w:line="240" w:lineRule="auto"/>
        <w:ind w:left="720"/>
      </w:pPr>
      <w:r>
        <w:rPr>
          <w:lang w:val="gu_IN" w:bidi="gu_IN"/>
        </w:rPr>
      </w:r>
      <w:r>
        <w:rPr>
          <w:lang w:val="gu_IN" w:bidi="gu_IN"/>
        </w:rPr>
        <w:t>માથ્થી 22:37–38</w:t>
      </w:r>
    </w:p>
    <w:p>
      <w:pPr>
        <w:pStyle w:val="ListBullet"/>
        <w:spacing w:line="240" w:lineRule="auto"/>
        <w:ind w:left="720"/>
      </w:pPr>
      <w:r>
        <w:rPr>
          <w:lang w:val="gu_IN" w:bidi="gu_IN"/>
        </w:rPr>
      </w:r>
      <w:r>
        <w:rPr>
          <w:lang w:val="gu_IN" w:bidi="gu_IN"/>
        </w:rPr>
        <w:t>યાકૂબ 4:8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H3629, H3820, H3824, H5162, H7725, G1271, G1374, G3328, G3525, G3540, G3563, G4993, G5590</w:t>
      </w:r>
      <w:r>
        <w:rPr>
          <w:lang w:val="gu_IN" w:bidi="gu_IN"/>
        </w:rPr>
      </w:r>
      <w:r>
        <w:rPr>
          <w:lang w:val="gu_IN" w:bidi="gu_IN"/>
        </w:rPr>
      </w:r>
    </w:p>
    <w:p>
      <w:pPr/>
      <w:r>
        <w:rPr>
          <w:lang w:val="gu_IN" w:bidi="gu_IN"/>
        </w:rPr>
      </w:r>
    </w:p>
    <w:p>
      <w:pPr>
        <w:pStyle w:val="Heading2"/>
      </w:pPr>
      <w:r>
        <w:rPr>
          <w:lang w:val="gu_IN" w:bidi="gu_IN"/>
        </w:rPr>
        <w:t>મનન કરવું, મનન કરે છે, મનન</w:t>
      </w:r>
      <w:r>
        <w:rPr>
          <w:lang w:val="gu_IN" w:bidi="gu_IN"/>
        </w:rPr>
      </w:r>
    </w:p>
    <w:p>
      <w:pPr>
        <w:pStyle w:val="Heading3"/>
      </w:pPr>
      <w:r>
        <w:rPr>
          <w:lang w:val="gu_IN" w:bidi="gu_IN"/>
        </w:rPr>
        <w:t>વ્યાખ્યા:</w:t>
      </w:r>
    </w:p>
    <w:p>
      <w:pPr/>
      <w:r>
        <w:rPr>
          <w:lang w:val="gu_IN" w:bidi="gu_IN"/>
        </w:rPr>
      </w:r>
      <w:r>
        <w:rPr>
          <w:lang w:val="gu_IN" w:bidi="gu_IN"/>
        </w:rPr>
        <w:t>“મનન” શબ્દનો અર્થ કોઈક બાબત પર કાળજીપૂર્વક અને ઊંડાણપૂર્વક વિચાર કરવામાં સમય ગાળવો એવો થાય છે.</w:t>
      </w:r>
    </w:p>
    <w:p>
      <w:pPr>
        <w:pStyle w:val="ListBullet"/>
        <w:spacing w:line="240" w:lineRule="auto"/>
        <w:ind w:left="720"/>
      </w:pPr>
      <w:r>
        <w:rPr>
          <w:lang w:val="gu_IN" w:bidi="gu_IN"/>
        </w:rPr>
      </w:r>
      <w:r>
        <w:rPr>
          <w:lang w:val="gu_IN" w:bidi="gu_IN"/>
        </w:rPr>
        <w:t>આ શબ્દનો ઉપયોગ બાઇબલમાં ઘણી વાર ઈશ્વર અને તેમના શિક્ષણ વિષે વિચારવાનો ઉલ્લેખ કરવા વાપરવામાં આવ્યો છે.</w:t>
      </w:r>
    </w:p>
    <w:p>
      <w:pPr>
        <w:pStyle w:val="ListBullet"/>
        <w:spacing w:line="240" w:lineRule="auto"/>
        <w:ind w:left="720"/>
      </w:pPr>
      <w:r>
        <w:rPr>
          <w:lang w:val="gu_IN" w:bidi="gu_IN"/>
        </w:rPr>
      </w:r>
      <w:r>
        <w:rPr>
          <w:lang w:val="gu_IN" w:bidi="gu_IN"/>
        </w:rPr>
        <w:t>ગીતશાસ્ત્ર 1 જણાવે છે કે જે વ્યક્તિ “દિવસરાત” ઈશ્વરના નિયમ પર મનન કરે છે તે પુષ્કળ આશીર્વાદિત થશે.</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“મનન કરવું”નો અનુવાદ “કાળજીપૂર્વક અને ઊંડાણપૂર્વક વિચારવું” અથવા તો “વિચારપૂર્વક ચકાસવું” અથવા તો “વારંવાર વિચારવું” એ રીતે કરી શકાય.</w:t>
      </w:r>
    </w:p>
    <w:p>
      <w:pPr>
        <w:pStyle w:val="ListBullet"/>
        <w:spacing w:line="240" w:lineRule="auto"/>
        <w:ind w:left="720"/>
      </w:pPr>
      <w:r>
        <w:rPr>
          <w:lang w:val="gu_IN" w:bidi="gu_IN"/>
        </w:rPr>
      </w:r>
      <w:r>
        <w:rPr>
          <w:lang w:val="gu_IN" w:bidi="gu_IN"/>
        </w:rPr>
        <w:t>તેનું સંજ્ઞારૂપ “મનન” છે અને તેનો અનુવાદ “ઊંડા વિચારો” એવો થઈ શકે.</w:t>
        <w:br/>
      </w:r>
      <w:r>
        <w:rPr>
          <w:lang w:val="gu_IN" w:bidi="gu_IN"/>
        </w:rPr>
        <w:t>“મારા હૃદયનું મનન” એ શબ્દસમૂહનો અનુવાદ “જે વિષે હું ઊંડાણપૂર્વક વિચારું છું” અથવા તો “જે વિષે હું વારંવાર વિચારું છું” તે રીતે કરી શકાય.</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ઉત્પત્તિ 24:63–65</w:t>
      </w:r>
    </w:p>
    <w:p>
      <w:pPr>
        <w:pStyle w:val="ListBullet"/>
        <w:spacing w:line="240" w:lineRule="auto"/>
        <w:ind w:left="720"/>
      </w:pPr>
      <w:r>
        <w:rPr>
          <w:lang w:val="gu_IN" w:bidi="gu_IN"/>
        </w:rPr>
      </w:r>
      <w:r>
        <w:rPr>
          <w:lang w:val="gu_IN" w:bidi="gu_IN"/>
        </w:rPr>
        <w:t>યહોશુઆ 1:8–9</w:t>
      </w:r>
    </w:p>
    <w:p>
      <w:pPr>
        <w:pStyle w:val="ListBullet"/>
        <w:spacing w:line="240" w:lineRule="auto"/>
        <w:ind w:left="720"/>
      </w:pPr>
      <w:r>
        <w:rPr>
          <w:lang w:val="gu_IN" w:bidi="gu_IN"/>
        </w:rPr>
      </w:r>
      <w:r>
        <w:rPr>
          <w:lang w:val="gu_IN" w:bidi="gu_IN"/>
        </w:rPr>
        <w:t>ગીતશાસ્ત્ર 01:1–2</w:t>
      </w:r>
    </w:p>
    <w:p>
      <w:pPr>
        <w:pStyle w:val="ListBullet"/>
        <w:spacing w:line="240" w:lineRule="auto"/>
        <w:ind w:left="720"/>
      </w:pPr>
      <w:r>
        <w:rPr>
          <w:lang w:val="gu_IN" w:bidi="gu_IN"/>
        </w:rPr>
      </w:r>
      <w:r>
        <w:rPr>
          <w:lang w:val="gu_IN" w:bidi="gu_IN"/>
        </w:rPr>
        <w:t>ગીતશાસ્ત્ર 119:15–16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H1897, H1900, H1901, H1902, H7742, H7878, H7879, H7881, G3191, G4304</w:t>
      </w:r>
      <w:r>
        <w:rPr>
          <w:lang w:val="gu_IN" w:bidi="gu_IN"/>
        </w:rPr>
      </w:r>
      <w:r>
        <w:rPr>
          <w:lang w:val="gu_IN" w:bidi="gu_IN"/>
        </w:rPr>
      </w:r>
    </w:p>
    <w:p>
      <w:pPr/>
      <w:r>
        <w:rPr>
          <w:lang w:val="gu_IN" w:bidi="gu_IN"/>
        </w:rPr>
      </w:r>
    </w:p>
    <w:p>
      <w:pPr>
        <w:pStyle w:val="Heading2"/>
      </w:pPr>
      <w:r>
        <w:rPr>
          <w:lang w:val="gu_IN" w:bidi="gu_IN"/>
        </w:rPr>
        <w:t>મનાશ્શા</w:t>
      </w:r>
      <w:r>
        <w:rPr>
          <w:lang w:val="gu_IN" w:bidi="gu_IN"/>
        </w:rPr>
      </w:r>
    </w:p>
    <w:p>
      <w:pPr>
        <w:pStyle w:val="Heading3"/>
      </w:pPr>
      <w:r>
        <w:rPr>
          <w:lang w:val="gu_IN" w:bidi="gu_IN"/>
        </w:rPr>
        <w:t>તથ્યો:</w:t>
      </w:r>
    </w:p>
    <w:p>
      <w:pPr/>
      <w:r>
        <w:rPr>
          <w:lang w:val="gu_IN" w:bidi="gu_IN"/>
        </w:rPr>
      </w:r>
      <w:r>
        <w:rPr>
          <w:lang w:val="gu_IN" w:bidi="gu_IN"/>
        </w:rPr>
        <w:t>જૂના કરારમાં મનાશ્શા નામના પાંચ પુરુષો હતા:</w:t>
      </w:r>
    </w:p>
    <w:p>
      <w:pPr>
        <w:pStyle w:val="ListBullet"/>
        <w:spacing w:line="240" w:lineRule="auto"/>
        <w:ind w:left="720"/>
      </w:pPr>
      <w:r>
        <w:rPr>
          <w:lang w:val="gu_IN" w:bidi="gu_IN"/>
        </w:rPr>
      </w:r>
      <w:r>
        <w:rPr>
          <w:lang w:val="gu_IN" w:bidi="gu_IN"/>
        </w:rPr>
        <w:t>યૂસફના પ્રથમજનિત પુત્રનું નામ મનાશ્શા હતું.</w:t>
      </w:r>
    </w:p>
    <w:p>
      <w:pPr>
        <w:pStyle w:val="ListBullet"/>
        <w:spacing w:line="240" w:lineRule="auto"/>
        <w:ind w:left="720"/>
      </w:pPr>
      <w:r>
        <w:rPr>
          <w:lang w:val="gu_IN" w:bidi="gu_IN"/>
        </w:rPr>
      </w:r>
      <w:r>
        <w:rPr>
          <w:lang w:val="gu_IN" w:bidi="gu_IN"/>
        </w:rPr>
        <w:t>મનાશ્શા અને તેના નાના ભાઈ એફ્રાઇમને યૂસફના પિતા યાકૂબે દત્તક લીધા હતા કે જેનાથી તેઓના વંશજોને ઇઝરાયલના બાર કુળોમાં ગણવાનો વિશેષાધિકાર મળ્યો.</w:t>
      </w:r>
    </w:p>
    <w:p>
      <w:pPr>
        <w:pStyle w:val="ListBullet"/>
        <w:spacing w:line="240" w:lineRule="auto"/>
        <w:ind w:left="720"/>
      </w:pPr>
      <w:r>
        <w:rPr>
          <w:lang w:val="gu_IN" w:bidi="gu_IN"/>
        </w:rPr>
      </w:r>
      <w:r>
        <w:rPr>
          <w:lang w:val="gu_IN" w:bidi="gu_IN"/>
        </w:rPr>
        <w:t>મનાશ્શાના વંશજોનું ઇઝરાયલમાં એક કુળ બન્યું.</w:t>
      </w:r>
    </w:p>
    <w:p>
      <w:pPr>
        <w:pStyle w:val="ListBullet"/>
        <w:spacing w:line="240" w:lineRule="auto"/>
        <w:ind w:left="720"/>
      </w:pPr>
      <w:r>
        <w:rPr>
          <w:lang w:val="gu_IN" w:bidi="gu_IN"/>
        </w:rPr>
      </w:r>
      <w:r>
        <w:rPr>
          <w:lang w:val="gu_IN" w:bidi="gu_IN"/>
        </w:rPr>
        <w:t>મનાશ્શાના કુળને ઘણીવાર “મનાશ્શાનું અર્ધકુળ” કહેવામાં આવતું હતું કારણકે યર્દન નદીની પશ્ચિમે કનાન દેશમાં ફક્ત અડધું જ કુળ વસ્યું હતું.</w:t>
        <w:br/>
      </w:r>
      <w:r>
        <w:rPr>
          <w:lang w:val="gu_IN" w:bidi="gu_IN"/>
        </w:rPr>
        <w:t>બાકીનું અરધું કુળ યર્દન નદીની પૂર્વ દિશાએ વસ્યું હતું.</w:t>
      </w:r>
    </w:p>
    <w:p>
      <w:pPr>
        <w:pStyle w:val="ListBullet"/>
        <w:spacing w:line="240" w:lineRule="auto"/>
        <w:ind w:left="720"/>
      </w:pPr>
      <w:r>
        <w:rPr>
          <w:lang w:val="gu_IN" w:bidi="gu_IN"/>
        </w:rPr>
      </w:r>
      <w:r>
        <w:rPr>
          <w:lang w:val="gu_IN" w:bidi="gu_IN"/>
        </w:rPr>
        <w:t>યહૂદિયાના એક રાજાનું નામ પણ મનાશ્શા હતું.</w:t>
      </w:r>
    </w:p>
    <w:p>
      <w:pPr>
        <w:pStyle w:val="ListBullet"/>
        <w:spacing w:line="240" w:lineRule="auto"/>
        <w:ind w:left="720"/>
      </w:pPr>
      <w:r>
        <w:rPr>
          <w:lang w:val="gu_IN" w:bidi="gu_IN"/>
        </w:rPr>
      </w:r>
      <w:r>
        <w:rPr>
          <w:lang w:val="gu_IN" w:bidi="gu_IN"/>
        </w:rPr>
        <w:t>મનાશ્શા એક દુષ્ટ રાજા હતો કે જેણે પોતાના ખુદના બાળકોનું જૂઠા દેવો આગળ દહનીયાર્ણ કર્યું.</w:t>
      </w:r>
    </w:p>
    <w:p>
      <w:pPr>
        <w:pStyle w:val="ListBullet"/>
        <w:spacing w:line="240" w:lineRule="auto"/>
        <w:ind w:left="720"/>
      </w:pPr>
      <w:r>
        <w:rPr>
          <w:lang w:val="gu_IN" w:bidi="gu_IN"/>
        </w:rPr>
      </w:r>
      <w:r>
        <w:rPr>
          <w:lang w:val="gu_IN" w:bidi="gu_IN"/>
        </w:rPr>
        <w:t>ઈશ્વરે મનાશ્શાને દુશ્મન સૈન્ય દ્વારા પકડાવીને શિક્ષા કરી.</w:t>
        <w:br/>
      </w:r>
      <w:r>
        <w:rPr>
          <w:lang w:val="gu_IN" w:bidi="gu_IN"/>
        </w:rPr>
        <w:t>મનાશ્શા ઈશ્વર તરફ પાછો ફર્યો અને જ્યાં મૂર્તિપૂજાઓ થતી હતી તે વેદીઓનો નાશ કર્યો.</w:t>
      </w:r>
    </w:p>
    <w:p>
      <w:pPr>
        <w:pStyle w:val="ListBullet"/>
        <w:spacing w:line="240" w:lineRule="auto"/>
        <w:ind w:left="720"/>
      </w:pPr>
      <w:r>
        <w:rPr>
          <w:lang w:val="gu_IN" w:bidi="gu_IN"/>
        </w:rPr>
      </w:r>
      <w:r>
        <w:rPr>
          <w:lang w:val="gu_IN" w:bidi="gu_IN"/>
        </w:rPr>
        <w:t>મનાશ્શા નામના બે માણસો એઝરાના સમયમાં થઈ ગયા.</w:t>
        <w:br/>
      </w:r>
      <w:r>
        <w:rPr>
          <w:lang w:val="gu_IN" w:bidi="gu_IN"/>
        </w:rPr>
        <w:t>આ બે પુરુષોને તેઓની પરદેશી પત્નીઓને છૂટાછેડા આપવા કહેવામાં આવ્યું હતું કે જેમણે તેઓને જૂઠા દેવોની આરાધના કરવા પ્રભાવિત કર્યાં હતા.</w:t>
      </w:r>
    </w:p>
    <w:p>
      <w:pPr>
        <w:pStyle w:val="ListBullet"/>
        <w:spacing w:line="240" w:lineRule="auto"/>
        <w:ind w:left="720"/>
      </w:pPr>
      <w:r>
        <w:rPr>
          <w:lang w:val="gu_IN" w:bidi="gu_IN"/>
        </w:rPr>
      </w:r>
      <w:r>
        <w:rPr>
          <w:lang w:val="gu_IN" w:bidi="gu_IN"/>
        </w:rPr>
        <w:t>એક બીજો મનાશ્શા દાનના કુળના કેટલાક લોકોનો પરદાદા હતો કે જેઓ જૂઠા દેવોના યાજકો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વેદી</w:t>
      </w:r>
      <w:r>
        <w:rPr>
          <w:lang w:val="gu_IN" w:bidi="gu_IN"/>
        </w:rPr>
        <w:t xml:space="preserve">, </w:t>
      </w:r>
      <w:r>
        <w:rPr>
          <w:lang w:val="gu_IN" w:bidi="gu_IN"/>
        </w:rPr>
        <w:t>દાન</w:t>
      </w:r>
      <w:r>
        <w:rPr>
          <w:lang w:val="gu_IN" w:bidi="gu_IN"/>
        </w:rPr>
        <w:t xml:space="preserve">, </w:t>
      </w:r>
      <w:r>
        <w:rPr>
          <w:lang w:val="gu_IN" w:bidi="gu_IN"/>
        </w:rPr>
        <w:t>એફ્રાઇમ</w:t>
      </w:r>
      <w:r>
        <w:rPr>
          <w:lang w:val="gu_IN" w:bidi="gu_IN"/>
        </w:rPr>
        <w:t xml:space="preserve">, </w:t>
      </w:r>
      <w:r>
        <w:rPr>
          <w:lang w:val="gu_IN" w:bidi="gu_IN"/>
        </w:rPr>
        <w:t>એઝરા</w:t>
      </w:r>
      <w:r>
        <w:rPr>
          <w:lang w:val="gu_IN" w:bidi="gu_IN"/>
        </w:rPr>
        <w:t xml:space="preserve">, </w:t>
      </w:r>
      <w:r>
        <w:rPr>
          <w:lang w:val="gu_IN" w:bidi="gu_IN"/>
        </w:rPr>
        <w:t>જૂઠા દેવો</w:t>
      </w:r>
      <w:r>
        <w:rPr>
          <w:lang w:val="gu_IN" w:bidi="gu_IN"/>
        </w:rPr>
        <w:t xml:space="preserve">, </w:t>
      </w:r>
      <w:r>
        <w:rPr>
          <w:lang w:val="gu_IN" w:bidi="gu_IN"/>
        </w:rPr>
        <w:t>યાકૂબ</w:t>
      </w:r>
      <w:r>
        <w:rPr>
          <w:lang w:val="gu_IN" w:bidi="gu_IN"/>
        </w:rPr>
        <w:t xml:space="preserve">, </w:t>
      </w:r>
      <w:r>
        <w:rPr>
          <w:lang w:val="gu_IN" w:bidi="gu_IN"/>
        </w:rPr>
        <w:t>યહૂદિયા</w:t>
      </w:r>
      <w:r>
        <w:rPr>
          <w:lang w:val="gu_IN" w:bidi="gu_IN"/>
        </w:rPr>
        <w:t xml:space="preserve">, </w:t>
      </w:r>
      <w:r>
        <w:rPr>
          <w:lang w:val="gu_IN" w:bidi="gu_IN"/>
        </w:rPr>
        <w:t>પરદેશી</w:t>
      </w:r>
      <w:r>
        <w:rPr>
          <w:lang w:val="gu_IN" w:bidi="gu_IN"/>
        </w:rPr>
        <w:t xml:space="preserve">, </w:t>
      </w:r>
      <w:r>
        <w:rPr>
          <w:lang w:val="gu_IN" w:bidi="gu_IN"/>
        </w:rPr>
        <w:t>ઇઝરાયલના બાર કુળો</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કાળવૃત્તાંત 15:8–9</w:t>
      </w:r>
    </w:p>
    <w:p>
      <w:pPr>
        <w:pStyle w:val="ListBullet"/>
        <w:spacing w:line="240" w:lineRule="auto"/>
        <w:ind w:left="720"/>
      </w:pPr>
      <w:r>
        <w:rPr>
          <w:lang w:val="gu_IN" w:bidi="gu_IN"/>
        </w:rPr>
      </w:r>
      <w:r>
        <w:rPr>
          <w:lang w:val="gu_IN" w:bidi="gu_IN"/>
        </w:rPr>
        <w:t>પુનર્નિયમ 3:12–13</w:t>
      </w:r>
    </w:p>
    <w:p>
      <w:pPr>
        <w:pStyle w:val="ListBullet"/>
        <w:spacing w:line="240" w:lineRule="auto"/>
        <w:ind w:left="720"/>
      </w:pPr>
      <w:r>
        <w:rPr>
          <w:lang w:val="gu_IN" w:bidi="gu_IN"/>
        </w:rPr>
      </w:r>
      <w:r>
        <w:rPr>
          <w:lang w:val="gu_IN" w:bidi="gu_IN"/>
        </w:rPr>
        <w:t>ઉત્પત્તિ 41:50–52</w:t>
      </w:r>
    </w:p>
    <w:p>
      <w:pPr>
        <w:pStyle w:val="ListBullet"/>
        <w:spacing w:line="240" w:lineRule="auto"/>
        <w:ind w:left="720"/>
      </w:pPr>
      <w:r>
        <w:rPr>
          <w:lang w:val="gu_IN" w:bidi="gu_IN"/>
        </w:rPr>
      </w:r>
      <w:r>
        <w:rPr>
          <w:lang w:val="gu_IN" w:bidi="gu_IN"/>
        </w:rPr>
        <w:t>ઉત્પત્તિ 48:1–2</w:t>
      </w:r>
    </w:p>
    <w:p>
      <w:pPr>
        <w:pStyle w:val="ListBullet"/>
        <w:spacing w:line="240" w:lineRule="auto"/>
        <w:ind w:left="720"/>
      </w:pPr>
      <w:r>
        <w:rPr>
          <w:lang w:val="gu_IN" w:bidi="gu_IN"/>
        </w:rPr>
      </w:r>
      <w:r>
        <w:rPr>
          <w:lang w:val="gu_IN" w:bidi="gu_IN"/>
        </w:rPr>
        <w:t>ન્યાયાધીશો 1:27–28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H4519, H4520, G3128</w:t>
      </w:r>
      <w:r>
        <w:rPr>
          <w:lang w:val="gu_IN" w:bidi="gu_IN"/>
        </w:rPr>
      </w:r>
      <w:r>
        <w:rPr>
          <w:lang w:val="gu_IN" w:bidi="gu_IN"/>
        </w:rPr>
      </w:r>
    </w:p>
    <w:p>
      <w:pPr/>
      <w:r>
        <w:rPr>
          <w:lang w:val="gu_IN" w:bidi="gu_IN"/>
        </w:rPr>
      </w:r>
    </w:p>
    <w:p>
      <w:pPr>
        <w:pStyle w:val="Heading2"/>
      </w:pPr>
      <w:r>
        <w:rPr>
          <w:lang w:val="gu_IN" w:bidi="gu_IN"/>
        </w:rPr>
        <w:t>મરકી, મરકીઓ</w:t>
      </w:r>
      <w:r>
        <w:rPr>
          <w:lang w:val="gu_IN" w:bidi="gu_IN"/>
        </w:rPr>
      </w:r>
    </w:p>
    <w:p>
      <w:pPr>
        <w:pStyle w:val="Heading3"/>
      </w:pPr>
      <w:r>
        <w:rPr>
          <w:lang w:val="gu_IN" w:bidi="gu_IN"/>
        </w:rPr>
        <w:t>વ્યાખ્યા:</w:t>
      </w:r>
    </w:p>
    <w:p>
      <w:pPr/>
      <w:r>
        <w:rPr>
          <w:lang w:val="gu_IN" w:bidi="gu_IN"/>
        </w:rPr>
      </w:r>
      <w:r>
        <w:rPr>
          <w:lang w:val="gu_IN" w:bidi="gu_IN"/>
        </w:rPr>
        <w:t>મરકીઓ એવી ઘટનાઓ છે કે જેઓ મોટી સંખ્યામાં લોકોમાં પીડા અને મૃત્યુ ઉપજાવે છે.</w:t>
        <w:br/>
      </w:r>
      <w:r>
        <w:rPr>
          <w:lang w:val="gu_IN" w:bidi="gu_IN"/>
        </w:rPr>
        <w:t>ઘણી વાર મરકી એ એવો રોગ છે જે ઝડપથી ફેલાય છે અને તેને અટકાવી શકાય તે અગાઉ ઘણા લોકોના મૃત્યુમાં પરિણામે છે.</w:t>
      </w:r>
    </w:p>
    <w:p>
      <w:pPr>
        <w:pStyle w:val="ListBullet"/>
        <w:spacing w:line="240" w:lineRule="auto"/>
        <w:ind w:left="720"/>
      </w:pPr>
      <w:r>
        <w:rPr>
          <w:lang w:val="gu_IN" w:bidi="gu_IN"/>
        </w:rPr>
      </w:r>
      <w:r>
        <w:rPr>
          <w:lang w:val="gu_IN" w:bidi="gu_IN"/>
        </w:rPr>
        <w:t>ઘણી મરકીઓ પાછળ કુદરતી કારણો હોય છે પણ કેટલીક મરકીઓ લોકોને તેઓના પાપને કારણે સજા કરવા ઈશ્વર તરફથી મોકલવામાં આવી હતી.</w:t>
      </w:r>
    </w:p>
    <w:p>
      <w:pPr>
        <w:pStyle w:val="ListBullet"/>
        <w:spacing w:line="240" w:lineRule="auto"/>
        <w:ind w:left="720"/>
      </w:pPr>
      <w:r>
        <w:rPr>
          <w:lang w:val="gu_IN" w:bidi="gu_IN"/>
        </w:rPr>
      </w:r>
      <w:r>
        <w:rPr>
          <w:lang w:val="gu_IN" w:bidi="gu_IN"/>
        </w:rPr>
        <w:t>મૂસાના સમયમાં, ફારૂન ઇઝરાયલીઓને ઈજિપ્તમાંથી જવા દે તે માટે તેના પર દબાણ લાવવા ઈશ્વરે ઈજિપ્ત વિરુદ્ધ દસ મરકીઓ મોકલી હતી.</w:t>
        <w:br/>
      </w:r>
      <w:r>
        <w:rPr>
          <w:lang w:val="gu_IN" w:bidi="gu_IN"/>
        </w:rPr>
        <w:t>આ મરકીઓમાં પાણીનું લોહી બનવું, શારીરિક રોગો, જીવાત અને કરા દ્વારા પાકનો નાશ, ત્રણ દિવસનો સંપૂર્ણ અંધકાર અને પ્રથમજનિત પુત્રોના મૃત્યુનો સમાવેશ થાય છે.</w:t>
      </w:r>
    </w:p>
    <w:p>
      <w:pPr>
        <w:pStyle w:val="ListBullet"/>
        <w:spacing w:line="240" w:lineRule="auto"/>
        <w:ind w:left="720"/>
      </w:pPr>
      <w:r>
        <w:rPr>
          <w:lang w:val="gu_IN" w:bidi="gu_IN"/>
        </w:rPr>
      </w:r>
      <w:r>
        <w:rPr>
          <w:lang w:val="gu_IN" w:bidi="gu_IN"/>
        </w:rPr>
        <w:t>આનો અનુવાદ સંદર્ભ અનુસાર “વ્યાપક આપત્તિઓ” અથવા તો “વ્યાપક રોગો” તરીકે કરી શકાય.</w:t>
      </w:r>
    </w:p>
    <w:p>
      <w:pPr/>
      <w:r>
        <w:rPr>
          <w:lang w:val="gu_IN" w:bidi="gu_IN"/>
        </w:rPr>
      </w:r>
      <w:r>
        <w:rPr>
          <w:lang w:val="gu_IN" w:bidi="gu_IN"/>
        </w:rPr>
        <w:t xml:space="preserve">(આ પણ જૂઓ: </w:t>
      </w:r>
      <w:r>
        <w:rPr>
          <w:lang w:val="gu_IN" w:bidi="gu_IN"/>
        </w:rPr>
        <w:t>કરા</w:t>
      </w:r>
      <w:r>
        <w:rPr>
          <w:lang w:val="gu_IN" w:bidi="gu_IN"/>
        </w:rPr>
        <w:t xml:space="preserve">, </w:t>
      </w:r>
      <w:r>
        <w:rPr>
          <w:lang w:val="gu_IN" w:bidi="gu_IN"/>
        </w:rPr>
        <w:t>ઇઝરાયલ</w:t>
      </w:r>
      <w:r>
        <w:rPr>
          <w:lang w:val="gu_IN" w:bidi="gu_IN"/>
        </w:rPr>
        <w:t xml:space="preserve">, </w:t>
      </w:r>
      <w:r>
        <w:rPr>
          <w:lang w:val="gu_IN" w:bidi="gu_IN"/>
        </w:rPr>
        <w:t>મૂસા</w:t>
      </w:r>
      <w:r>
        <w:rPr>
          <w:lang w:val="gu_IN" w:bidi="gu_IN"/>
        </w:rPr>
        <w:t xml:space="preserve">, </w:t>
      </w:r>
      <w:r>
        <w:rPr>
          <w:lang w:val="gu_IN" w:bidi="gu_IN"/>
        </w:rPr>
        <w:t>ફારૂન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શમુએલ 24:13–14</w:t>
      </w:r>
    </w:p>
    <w:p>
      <w:pPr>
        <w:pStyle w:val="ListBullet"/>
        <w:spacing w:line="240" w:lineRule="auto"/>
        <w:ind w:left="720"/>
      </w:pPr>
      <w:r>
        <w:rPr>
          <w:lang w:val="gu_IN" w:bidi="gu_IN"/>
        </w:rPr>
      </w:r>
      <w:r>
        <w:rPr>
          <w:lang w:val="gu_IN" w:bidi="gu_IN"/>
        </w:rPr>
        <w:t>નિર્ગમન 9:13–14</w:t>
      </w:r>
    </w:p>
    <w:p>
      <w:pPr>
        <w:pStyle w:val="ListBullet"/>
        <w:spacing w:line="240" w:lineRule="auto"/>
        <w:ind w:left="720"/>
      </w:pPr>
      <w:r>
        <w:rPr>
          <w:lang w:val="gu_IN" w:bidi="gu_IN"/>
        </w:rPr>
      </w:r>
      <w:r>
        <w:rPr>
          <w:lang w:val="gu_IN" w:bidi="gu_IN"/>
        </w:rPr>
        <w:t>ઉત્પત્તિ 12:17–20</w:t>
      </w:r>
    </w:p>
    <w:p>
      <w:pPr>
        <w:pStyle w:val="ListBullet"/>
        <w:spacing w:line="240" w:lineRule="auto"/>
        <w:ind w:left="720"/>
      </w:pPr>
      <w:r>
        <w:rPr>
          <w:lang w:val="gu_IN" w:bidi="gu_IN"/>
        </w:rPr>
      </w:r>
      <w:r>
        <w:rPr>
          <w:lang w:val="gu_IN" w:bidi="gu_IN"/>
        </w:rPr>
        <w:t>લૂક 21:10–11</w:t>
      </w:r>
    </w:p>
    <w:p>
      <w:pPr>
        <w:pStyle w:val="ListBullet"/>
        <w:spacing w:line="240" w:lineRule="auto"/>
        <w:ind w:left="720"/>
      </w:pPr>
      <w:r>
        <w:rPr>
          <w:lang w:val="gu_IN" w:bidi="gu_IN"/>
        </w:rPr>
      </w:r>
      <w:r>
        <w:rPr>
          <w:lang w:val="gu_IN" w:bidi="gu_IN"/>
        </w:rPr>
        <w:t>પ્રકટીકરણ 9:18–19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H1698, H4046, H4194, H4347, H5061, H5062, H5063, G3061, G3148, G4127</w:t>
      </w:r>
      <w:r>
        <w:rPr>
          <w:lang w:val="gu_IN" w:bidi="gu_IN"/>
        </w:rPr>
      </w:r>
      <w:r>
        <w:rPr>
          <w:lang w:val="gu_IN" w:bidi="gu_IN"/>
        </w:rPr>
      </w:r>
    </w:p>
    <w:p>
      <w:pPr/>
      <w:r>
        <w:rPr>
          <w:lang w:val="gu_IN" w:bidi="gu_IN"/>
        </w:rPr>
      </w:r>
    </w:p>
    <w:p>
      <w:pPr>
        <w:pStyle w:val="Heading2"/>
      </w:pPr>
      <w:r>
        <w:rPr>
          <w:lang w:val="gu_IN" w:bidi="gu_IN"/>
        </w:rPr>
        <w:t>મરિયમ</w:t>
      </w:r>
      <w:r>
        <w:rPr>
          <w:lang w:val="gu_IN" w:bidi="gu_IN"/>
        </w:rPr>
      </w:r>
    </w:p>
    <w:p>
      <w:pPr>
        <w:pStyle w:val="Heading3"/>
      </w:pPr>
      <w:r>
        <w:rPr>
          <w:lang w:val="gu_IN" w:bidi="gu_IN"/>
        </w:rPr>
        <w:t>તથ્યો:</w:t>
      </w:r>
    </w:p>
    <w:p>
      <w:pPr/>
      <w:r>
        <w:rPr>
          <w:lang w:val="gu_IN" w:bidi="gu_IN"/>
        </w:rPr>
      </w:r>
      <w:r>
        <w:rPr>
          <w:lang w:val="gu_IN" w:bidi="gu_IN"/>
        </w:rPr>
        <w:t>મરિયમ હારુન અને મૂસાની મોટી બહેન હતી.</w:t>
      </w:r>
    </w:p>
    <w:p>
      <w:pPr>
        <w:pStyle w:val="ListBullet"/>
        <w:spacing w:line="240" w:lineRule="auto"/>
        <w:ind w:left="720"/>
      </w:pPr>
      <w:r>
        <w:rPr>
          <w:lang w:val="gu_IN" w:bidi="gu_IN"/>
        </w:rPr>
      </w:r>
      <w:r>
        <w:rPr>
          <w:lang w:val="gu_IN" w:bidi="gu_IN"/>
        </w:rPr>
        <w:t>જ્યારે મરિયમ નાની હતી ત્યારે, તેની માતાએ તેને તેના ભાઈ બાળમૂસાનું ધ્યાન રાખવા સૂચના આપી હતી કે જે નાઇલ નદીમાં બરૂઓ વચ્ચે ટોપલીમાં મૂકેલો હતો.</w:t>
        <w:br/>
      </w:r>
      <w:r>
        <w:rPr>
          <w:lang w:val="gu_IN" w:bidi="gu_IN"/>
        </w:rPr>
        <w:t>જ્યારે ફારુનની દીકરીને તે બાળક મળ્યું અને તેને કોઈ વ્યક્તિની જરૂર હતી કે જે બાળકની સંભાળ રાખી શકે ત્યારે, તે કરવા મરિયમ પોતાની માતાને બોલાવી લાવી.</w:t>
      </w:r>
    </w:p>
    <w:p>
      <w:pPr>
        <w:pStyle w:val="ListBullet"/>
        <w:spacing w:line="240" w:lineRule="auto"/>
        <w:ind w:left="720"/>
      </w:pPr>
      <w:r>
        <w:rPr>
          <w:lang w:val="gu_IN" w:bidi="gu_IN"/>
        </w:rPr>
      </w:r>
      <w:r>
        <w:rPr>
          <w:lang w:val="gu_IN" w:bidi="gu_IN"/>
        </w:rPr>
        <w:t>જ્યારે ઇઝરાયલીઓ લાલ સમુદ્રને પાર કરીને ઈજીપ્તના લોકોથી બચી ગયા ત્યારે, મરિયમે તેઓને આનંદ અને આભારસ્તુતિનું નૃત્ય કરવામાં દોર્યા.</w:t>
      </w:r>
    </w:p>
    <w:p>
      <w:pPr>
        <w:pStyle w:val="ListBullet"/>
        <w:spacing w:line="240" w:lineRule="auto"/>
        <w:ind w:left="720"/>
      </w:pPr>
      <w:r>
        <w:rPr>
          <w:lang w:val="gu_IN" w:bidi="gu_IN"/>
        </w:rPr>
      </w:r>
      <w:r>
        <w:rPr>
          <w:lang w:val="gu_IN" w:bidi="gu_IN"/>
        </w:rPr>
        <w:t>વર્ષો બાદ જ્યારે ઇઝરાયલીઓ અરણ્યમાં ભટકતા હતા ત્યારે, મરિયમ અને હારુન મૂસા વિરુદ્ધ ખોટું બોલ્યા કારણકે તેણે એક કુશી સ્ત્રી સાથે લગ્ન કર્યું હતું.</w:t>
      </w:r>
    </w:p>
    <w:p>
      <w:pPr>
        <w:pStyle w:val="ListBullet"/>
        <w:spacing w:line="240" w:lineRule="auto"/>
        <w:ind w:left="720"/>
      </w:pPr>
      <w:r>
        <w:rPr>
          <w:lang w:val="gu_IN" w:bidi="gu_IN"/>
        </w:rPr>
      </w:r>
      <w:r>
        <w:rPr>
          <w:lang w:val="gu_IN" w:bidi="gu_IN"/>
        </w:rPr>
        <w:t>મૂસા વિરુદ્ધ બોલવાના તેના વિદ્રોહને કારણે, ઈશ્વરે મરિયમને કોઢની રોગી બનાવી દીધી.</w:t>
        <w:br/>
      </w:r>
      <w:r>
        <w:rPr>
          <w:lang w:val="gu_IN" w:bidi="gu_IN"/>
        </w:rPr>
        <w:t>પણ બાદમાં જ્યારે મૂસાએ તેના માટે આજીજી કરી ત્યારે ઈશ્વરે તેને સાજી કરી.</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હારુન</w:t>
      </w:r>
      <w:r>
        <w:rPr>
          <w:lang w:val="gu_IN" w:bidi="gu_IN"/>
        </w:rPr>
        <w:t xml:space="preserve">, </w:t>
      </w:r>
      <w:r>
        <w:rPr>
          <w:lang w:val="gu_IN" w:bidi="gu_IN"/>
        </w:rPr>
        <w:t>કુશ</w:t>
      </w:r>
      <w:r>
        <w:rPr>
          <w:lang w:val="gu_IN" w:bidi="gu_IN"/>
        </w:rPr>
        <w:t xml:space="preserve">, </w:t>
      </w:r>
      <w:r>
        <w:rPr>
          <w:lang w:val="gu_IN" w:bidi="gu_IN"/>
        </w:rPr>
        <w:t>આજીજી કરવી</w:t>
      </w:r>
      <w:r>
        <w:rPr>
          <w:lang w:val="gu_IN" w:bidi="gu_IN"/>
        </w:rPr>
        <w:t xml:space="preserve">, </w:t>
      </w:r>
      <w:r>
        <w:rPr>
          <w:lang w:val="gu_IN" w:bidi="gu_IN"/>
        </w:rPr>
        <w:t>મૂસા</w:t>
      </w:r>
      <w:r>
        <w:rPr>
          <w:lang w:val="gu_IN" w:bidi="gu_IN"/>
        </w:rPr>
        <w:t xml:space="preserve">, </w:t>
      </w:r>
      <w:r>
        <w:rPr>
          <w:lang w:val="gu_IN" w:bidi="gu_IN"/>
        </w:rPr>
        <w:t>નાઇલ નદી</w:t>
      </w:r>
      <w:r>
        <w:rPr>
          <w:lang w:val="gu_IN" w:bidi="gu_IN"/>
        </w:rPr>
        <w:t xml:space="preserve">, </w:t>
      </w:r>
      <w:r>
        <w:rPr>
          <w:lang w:val="gu_IN" w:bidi="gu_IN"/>
        </w:rPr>
        <w:t>ફારુન</w:t>
      </w:r>
      <w:r>
        <w:rPr>
          <w:lang w:val="gu_IN" w:bidi="gu_IN"/>
        </w:rPr>
        <w:t xml:space="preserve">, </w:t>
      </w:r>
      <w:r>
        <w:rPr>
          <w:lang w:val="gu_IN" w:bidi="gu_IN"/>
        </w:rPr>
        <w:t>વિદ્રોહી</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6:1–3</w:t>
      </w:r>
    </w:p>
    <w:p>
      <w:pPr>
        <w:pStyle w:val="ListBullet"/>
        <w:spacing w:line="240" w:lineRule="auto"/>
        <w:ind w:left="720"/>
      </w:pPr>
      <w:r>
        <w:rPr>
          <w:lang w:val="gu_IN" w:bidi="gu_IN"/>
        </w:rPr>
      </w:r>
      <w:r>
        <w:rPr>
          <w:lang w:val="gu_IN" w:bidi="gu_IN"/>
        </w:rPr>
        <w:t>પુનર્નિયમ 24:8–9</w:t>
      </w:r>
    </w:p>
    <w:p>
      <w:pPr>
        <w:pStyle w:val="ListBullet"/>
        <w:spacing w:line="240" w:lineRule="auto"/>
        <w:ind w:left="720"/>
      </w:pPr>
      <w:r>
        <w:rPr>
          <w:lang w:val="gu_IN" w:bidi="gu_IN"/>
        </w:rPr>
      </w:r>
      <w:r>
        <w:rPr>
          <w:lang w:val="gu_IN" w:bidi="gu_IN"/>
        </w:rPr>
        <w:t>મીખાહ 6:3–5</w:t>
      </w:r>
    </w:p>
    <w:p>
      <w:pPr>
        <w:pStyle w:val="ListBullet"/>
        <w:spacing w:line="240" w:lineRule="auto"/>
        <w:ind w:left="720"/>
      </w:pPr>
      <w:r>
        <w:rPr>
          <w:lang w:val="gu_IN" w:bidi="gu_IN"/>
        </w:rPr>
      </w:r>
      <w:r>
        <w:rPr>
          <w:lang w:val="gu_IN" w:bidi="gu_IN"/>
        </w:rPr>
        <w:t>ગણના 12:1–3</w:t>
      </w:r>
    </w:p>
    <w:p>
      <w:pPr>
        <w:pStyle w:val="ListBullet"/>
        <w:spacing w:line="240" w:lineRule="auto"/>
        <w:ind w:left="720"/>
      </w:pPr>
      <w:r>
        <w:rPr>
          <w:lang w:val="gu_IN" w:bidi="gu_IN"/>
        </w:rPr>
      </w:r>
      <w:r>
        <w:rPr>
          <w:lang w:val="gu_IN" w:bidi="gu_IN"/>
        </w:rPr>
        <w:t>ગણના 20:1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H4813</w:t>
      </w:r>
      <w:r>
        <w:rPr>
          <w:lang w:val="gu_IN" w:bidi="gu_IN"/>
        </w:rPr>
      </w:r>
      <w:r>
        <w:rPr>
          <w:lang w:val="gu_IN" w:bidi="gu_IN"/>
        </w:rPr>
      </w:r>
    </w:p>
    <w:p>
      <w:pPr/>
      <w:r>
        <w:rPr>
          <w:lang w:val="gu_IN" w:bidi="gu_IN"/>
        </w:rPr>
      </w:r>
    </w:p>
    <w:p>
      <w:pPr>
        <w:pStyle w:val="Heading2"/>
      </w:pPr>
      <w:r>
        <w:rPr>
          <w:lang w:val="gu_IN" w:bidi="gu_IN"/>
        </w:rPr>
        <w:t>મરિયમ, ઈસુની માતા</w:t>
      </w:r>
      <w:r>
        <w:rPr>
          <w:lang w:val="gu_IN" w:bidi="gu_IN"/>
        </w:rPr>
      </w:r>
    </w:p>
    <w:p>
      <w:pPr>
        <w:pStyle w:val="Heading3"/>
      </w:pPr>
      <w:r>
        <w:rPr>
          <w:lang w:val="gu_IN" w:bidi="gu_IN"/>
        </w:rPr>
        <w:t>તથ્યો:</w:t>
      </w:r>
    </w:p>
    <w:p>
      <w:pPr/>
      <w:r>
        <w:rPr>
          <w:lang w:val="gu_IN" w:bidi="gu_IN"/>
        </w:rPr>
      </w:r>
      <w:r>
        <w:rPr>
          <w:lang w:val="gu_IN" w:bidi="gu_IN"/>
        </w:rPr>
        <w:t>મરિયમ નાઝરેથ નગરમાં રહેતી એક યુવાન સ્ત્રી હતી કે જેની સગાઈ યૂસફ નામના એક પુરુષ સાથે થઈ હતી.</w:t>
        <w:br/>
      </w:r>
      <w:r>
        <w:rPr>
          <w:lang w:val="gu_IN" w:bidi="gu_IN"/>
        </w:rPr>
        <w:t>ઈશ્વરે મરિયમને ઈસુ મસીહ એટલે કે ઈશ્વરપુત્રની શારીરિક માતા થવા પસંદ કરી.</w:t>
      </w:r>
    </w:p>
    <w:p>
      <w:pPr>
        <w:pStyle w:val="ListBullet"/>
        <w:spacing w:line="240" w:lineRule="auto"/>
        <w:ind w:left="720"/>
      </w:pPr>
      <w:r>
        <w:rPr>
          <w:lang w:val="gu_IN" w:bidi="gu_IN"/>
        </w:rPr>
      </w:r>
      <w:r>
        <w:rPr>
          <w:lang w:val="gu_IN" w:bidi="gu_IN"/>
        </w:rPr>
        <w:t>જ્યારે મરિયમ કુંવારી હતી ત્યારે પવિત્ર આત્માએ તેને અલૌકિક રીતે ગર્ભવતી થવા દોરી.</w:t>
      </w:r>
    </w:p>
    <w:p>
      <w:pPr>
        <w:pStyle w:val="ListBullet"/>
        <w:spacing w:line="240" w:lineRule="auto"/>
        <w:ind w:left="720"/>
      </w:pPr>
      <w:r>
        <w:rPr>
          <w:lang w:val="gu_IN" w:bidi="gu_IN"/>
        </w:rPr>
      </w:r>
      <w:r>
        <w:rPr>
          <w:lang w:val="gu_IN" w:bidi="gu_IN"/>
        </w:rPr>
        <w:t>એક દૂતે મરિયમને કહ્યું કે જે બાળક તેને જનમવાનું હતું તે તો ઈશ્વરપુત્ર હતા અને તેણે તેમનું નામ ઈસુ પાડવાનું હતું.</w:t>
      </w:r>
    </w:p>
    <w:p>
      <w:pPr>
        <w:pStyle w:val="ListBullet"/>
        <w:spacing w:line="240" w:lineRule="auto"/>
        <w:ind w:left="720"/>
      </w:pPr>
      <w:r>
        <w:rPr>
          <w:lang w:val="gu_IN" w:bidi="gu_IN"/>
        </w:rPr>
      </w:r>
      <w:r>
        <w:rPr>
          <w:lang w:val="gu_IN" w:bidi="gu_IN"/>
        </w:rPr>
        <w:t>મરિયમે ઈશ્વરને પ્રેમ કર્યો અને તેના પર કૃપા કરવા તેમની સ્તુતિ કરી.</w:t>
      </w:r>
    </w:p>
    <w:p>
      <w:pPr>
        <w:pStyle w:val="ListBullet"/>
        <w:spacing w:line="240" w:lineRule="auto"/>
        <w:ind w:left="720"/>
      </w:pPr>
      <w:r>
        <w:rPr>
          <w:lang w:val="gu_IN" w:bidi="gu_IN"/>
        </w:rPr>
      </w:r>
      <w:r>
        <w:rPr>
          <w:lang w:val="gu_IN" w:bidi="gu_IN"/>
        </w:rPr>
        <w:t>યૂસફ મરિયમને પરણ્યો, પણ બાળક જન્મ્યું ત્યાં સુધી તે કુંવારી જ રહી.</w:t>
      </w:r>
    </w:p>
    <w:p>
      <w:pPr>
        <w:pStyle w:val="ListBullet"/>
        <w:spacing w:line="240" w:lineRule="auto"/>
        <w:ind w:left="720"/>
      </w:pPr>
      <w:r>
        <w:rPr>
          <w:lang w:val="gu_IN" w:bidi="gu_IN"/>
        </w:rPr>
      </w:r>
      <w:r>
        <w:rPr>
          <w:lang w:val="gu_IN" w:bidi="gu_IN"/>
        </w:rPr>
        <w:t>ભરવાડોએ તથા માગીઓએ જે અદભૂત બાબતો બાળઈસુ વિષે કહી તે વિષે મરિયમ ઊંડાણપૂર્વક વિચારતી હતી.</w:t>
      </w:r>
    </w:p>
    <w:p>
      <w:pPr>
        <w:pStyle w:val="ListBullet"/>
        <w:spacing w:line="240" w:lineRule="auto"/>
        <w:ind w:left="720"/>
      </w:pPr>
      <w:r>
        <w:rPr>
          <w:lang w:val="gu_IN" w:bidi="gu_IN"/>
        </w:rPr>
      </w:r>
      <w:r>
        <w:rPr>
          <w:lang w:val="gu_IN" w:bidi="gu_IN"/>
        </w:rPr>
        <w:t>મરિયમ તથા યૂસફ બાળઈસુને અર્પણ કરવા ભક્તિસ્થાનમાં લઈ ગયા.</w:t>
        <w:br/>
      </w:r>
      <w:r>
        <w:rPr>
          <w:lang w:val="gu_IN" w:bidi="gu_IN"/>
        </w:rPr>
        <w:t>બાદમાં હેરોદ રાજાની તે બાળકને મારી નાખવાની યોજનાથી બચવા તેઓ ઈસુને ઈજીપ્તમાં લઈ ગયા.</w:t>
        <w:br/>
      </w:r>
      <w:r>
        <w:rPr>
          <w:lang w:val="gu_IN" w:bidi="gu_IN"/>
        </w:rPr>
        <w:t>અંતે તેઓ પાછા નાઝરેથમાં સ્થાયી થયા.</w:t>
      </w:r>
    </w:p>
    <w:p>
      <w:pPr>
        <w:pStyle w:val="ListBullet"/>
        <w:spacing w:line="240" w:lineRule="auto"/>
        <w:ind w:left="720"/>
      </w:pPr>
      <w:r>
        <w:rPr>
          <w:lang w:val="gu_IN" w:bidi="gu_IN"/>
        </w:rPr>
      </w:r>
      <w:r>
        <w:rPr>
          <w:lang w:val="gu_IN" w:bidi="gu_IN"/>
        </w:rPr>
        <w:t>જ્યારે ઈસુ મોટા થયા અને કાના ગામના લગ્નમાં તેમણે પાણીનો દ્રાક્ષારસ બનાવ્યો ત્યારે, મરિયમ ઈસુની સાથે હતી.</w:t>
      </w:r>
    </w:p>
    <w:p>
      <w:pPr>
        <w:pStyle w:val="ListBullet"/>
        <w:spacing w:line="240" w:lineRule="auto"/>
        <w:ind w:left="720"/>
      </w:pPr>
      <w:r>
        <w:rPr>
          <w:lang w:val="gu_IN" w:bidi="gu_IN"/>
        </w:rPr>
      </w:r>
      <w:r>
        <w:rPr>
          <w:lang w:val="gu_IN" w:bidi="gu_IN"/>
        </w:rPr>
        <w:t>સુવાર્તા એ પણ ઉલ્લેખ કરે છે કે જ્યારે ઈસુ વધસ્થંભ પર મર્યા ત્યારે મરિયમ ત્યાં હતી.</w:t>
        <w:br/>
      </w:r>
      <w:r>
        <w:rPr>
          <w:lang w:val="gu_IN" w:bidi="gu_IN"/>
        </w:rPr>
        <w:t>તેમણે પોતાના શિષ્ય યોહાનને તેણીની કાળજી પોતાની સગી માતા તરીકે રાખવા કહ્યું.</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કાના</w:t>
      </w:r>
      <w:r>
        <w:rPr>
          <w:lang w:val="gu_IN" w:bidi="gu_IN"/>
        </w:rPr>
        <w:t xml:space="preserve">, </w:t>
      </w:r>
      <w:r>
        <w:rPr>
          <w:lang w:val="gu_IN" w:bidi="gu_IN"/>
        </w:rPr>
        <w:t>ઈજીપ્ત</w:t>
      </w:r>
      <w:r>
        <w:rPr>
          <w:lang w:val="gu_IN" w:bidi="gu_IN"/>
        </w:rPr>
        <w:t xml:space="preserve">, </w:t>
      </w:r>
      <w:r>
        <w:rPr>
          <w:lang w:val="gu_IN" w:bidi="gu_IN"/>
        </w:rPr>
        <w:t>હેરોદ રાજા</w:t>
      </w:r>
      <w:r>
        <w:rPr>
          <w:lang w:val="gu_IN" w:bidi="gu_IN"/>
        </w:rPr>
        <w:t xml:space="preserve">, </w:t>
      </w:r>
      <w:r>
        <w:rPr>
          <w:lang w:val="gu_IN" w:bidi="gu_IN"/>
        </w:rPr>
        <w:t>ઈસુ</w:t>
      </w:r>
      <w:r>
        <w:rPr>
          <w:lang w:val="gu_IN" w:bidi="gu_IN"/>
        </w:rPr>
        <w:t xml:space="preserve">, </w:t>
      </w:r>
      <w:r>
        <w:rPr>
          <w:lang w:val="gu_IN" w:bidi="gu_IN"/>
        </w:rPr>
        <w:t>યૂસફ</w:t>
      </w:r>
      <w:r>
        <w:rPr>
          <w:lang w:val="gu_IN" w:bidi="gu_IN"/>
        </w:rPr>
        <w:t xml:space="preserve">, </w:t>
      </w:r>
      <w:r>
        <w:rPr>
          <w:lang w:val="gu_IN" w:bidi="gu_IN"/>
        </w:rPr>
        <w:t>ઈશ્વરપુત્ર</w:t>
      </w:r>
      <w:r>
        <w:rPr>
          <w:lang w:val="gu_IN" w:bidi="gu_IN"/>
        </w:rPr>
        <w:t xml:space="preserve">, </w:t>
      </w:r>
      <w:r>
        <w:rPr>
          <w:lang w:val="gu_IN" w:bidi="gu_IN"/>
        </w:rPr>
        <w:t>કુંવારી</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યોહન 2:3–5</w:t>
      </w:r>
    </w:p>
    <w:p>
      <w:pPr>
        <w:pStyle w:val="ListBullet"/>
        <w:spacing w:line="240" w:lineRule="auto"/>
        <w:ind w:left="720"/>
      </w:pPr>
      <w:r>
        <w:rPr>
          <w:lang w:val="gu_IN" w:bidi="gu_IN"/>
        </w:rPr>
      </w:r>
      <w:r>
        <w:rPr>
          <w:lang w:val="gu_IN" w:bidi="gu_IN"/>
        </w:rPr>
        <w:t>યોહાન 2:12</w:t>
      </w:r>
    </w:p>
    <w:p>
      <w:pPr>
        <w:pStyle w:val="ListBullet"/>
        <w:spacing w:line="240" w:lineRule="auto"/>
        <w:ind w:left="720"/>
      </w:pPr>
      <w:r>
        <w:rPr>
          <w:lang w:val="gu_IN" w:bidi="gu_IN"/>
        </w:rPr>
      </w:r>
      <w:r>
        <w:rPr>
          <w:lang w:val="gu_IN" w:bidi="gu_IN"/>
        </w:rPr>
        <w:t>લૂક 1:26–29</w:t>
      </w:r>
    </w:p>
    <w:p>
      <w:pPr>
        <w:pStyle w:val="ListBullet"/>
        <w:spacing w:line="240" w:lineRule="auto"/>
        <w:ind w:left="720"/>
      </w:pPr>
      <w:r>
        <w:rPr>
          <w:lang w:val="gu_IN" w:bidi="gu_IN"/>
        </w:rPr>
      </w:r>
      <w:r>
        <w:rPr>
          <w:lang w:val="gu_IN" w:bidi="gu_IN"/>
        </w:rPr>
        <w:t>લૂક 1:34–35</w:t>
      </w:r>
    </w:p>
    <w:p>
      <w:pPr>
        <w:pStyle w:val="ListBullet"/>
        <w:spacing w:line="240" w:lineRule="auto"/>
        <w:ind w:left="720"/>
      </w:pPr>
      <w:r>
        <w:rPr>
          <w:lang w:val="gu_IN" w:bidi="gu_IN"/>
        </w:rPr>
      </w:r>
      <w:r>
        <w:rPr>
          <w:lang w:val="gu_IN" w:bidi="gu_IN"/>
        </w:rPr>
        <w:t>માર્ક 6:1–3</w:t>
      </w:r>
    </w:p>
    <w:p>
      <w:pPr>
        <w:pStyle w:val="ListBullet"/>
        <w:spacing w:line="240" w:lineRule="auto"/>
        <w:ind w:left="720"/>
      </w:pPr>
      <w:r>
        <w:rPr>
          <w:lang w:val="gu_IN" w:bidi="gu_IN"/>
        </w:rPr>
      </w:r>
      <w:r>
        <w:rPr>
          <w:lang w:val="gu_IN" w:bidi="gu_IN"/>
        </w:rPr>
        <w:t>માથ્થી 1:15–17</w:t>
      </w:r>
    </w:p>
    <w:p>
      <w:pPr>
        <w:pStyle w:val="ListBullet"/>
        <w:spacing w:line="240" w:lineRule="auto"/>
        <w:ind w:left="720"/>
      </w:pPr>
      <w:r>
        <w:rPr>
          <w:lang w:val="gu_IN" w:bidi="gu_IN"/>
        </w:rPr>
      </w:r>
      <w:r>
        <w:rPr>
          <w:lang w:val="gu_IN" w:bidi="gu_IN"/>
        </w:rPr>
        <w:t>માથ્થી 1:18–19</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22:4</w:t>
      </w:r>
      <w:r>
        <w:rPr>
          <w:lang w:val="gu_IN" w:bidi="gu_IN"/>
        </w:rPr>
        <w:t xml:space="preserve"> જ્યારે એલિસાબેત છ મહિનાથી ગર્ભવતી હતી ત્યારે, તે જ દૂત એલિસાબેતની સગી સમક્ષ પ્રગટ થયો, કે જેનું નામ </w:t>
      </w:r>
      <w:r>
        <w:rPr>
          <w:b/>
          <w:lang w:val="gu_IN" w:bidi="gu_IN"/>
        </w:rPr>
        <w:t>મરિયમ</w:t>
      </w:r>
      <w:r>
        <w:rPr>
          <w:lang w:val="gu_IN" w:bidi="gu_IN"/>
        </w:rPr>
        <w:t xml:space="preserve"> હતું.</w:t>
        <w:br/>
      </w:r>
      <w:r>
        <w:rPr>
          <w:lang w:val="gu_IN" w:bidi="gu_IN"/>
        </w:rPr>
        <w:t>તે કુંવારી હતી અને યૂસફ નામના પુરુષ સાથે તેની સગાઈ થઈ હતી.</w:t>
        <w:br/>
      </w:r>
      <w:r>
        <w:rPr>
          <w:lang w:val="gu_IN" w:bidi="gu_IN"/>
        </w:rPr>
        <w:t>દૂતે તેને કહ્યું, “તું ગર્ભવતી થશે અને એક પુત્રને જન્મ આપશે.</w:t>
        <w:br/>
      </w:r>
      <w:r>
        <w:rPr>
          <w:lang w:val="gu_IN" w:bidi="gu_IN"/>
        </w:rPr>
        <w:t>તારે તેનું નામ ઈસુ પાડવું અને તેઓ તો મસીહ હશે.”</w:t>
      </w:r>
    </w:p>
    <w:p>
      <w:pPr>
        <w:pStyle w:val="ListBullet"/>
        <w:spacing w:line="240" w:lineRule="auto"/>
        <w:ind w:left="720"/>
      </w:pPr>
      <w:r>
        <w:rPr>
          <w:lang w:val="gu_IN" w:bidi="gu_IN"/>
        </w:rPr>
      </w:r>
      <w:r>
        <w:rPr>
          <w:b/>
          <w:lang w:val="gu_IN" w:bidi="gu_IN"/>
        </w:rPr>
        <w:t>22:5</w:t>
      </w:r>
      <w:r>
        <w:rPr>
          <w:lang w:val="gu_IN" w:bidi="gu_IN"/>
        </w:rPr>
        <w:t xml:space="preserve"> દૂતે તેને સમજાવ્યું, “પવિત્ર આત્મા તારા પર આવશે, અને ઈશ્વરનું સામર્થ્ય તારા પર આચ્છાદાન કરશે.</w:t>
        <w:br/>
      </w:r>
      <w:r>
        <w:rPr>
          <w:lang w:val="gu_IN" w:bidi="gu_IN"/>
        </w:rPr>
        <w:t xml:space="preserve">તેથી બાળક પવિત્ર એટલે કે ઈશ્વરપુત્ર હશે.” </w:t>
      </w:r>
      <w:r>
        <w:rPr>
          <w:b/>
          <w:lang w:val="gu_IN" w:bidi="gu_IN"/>
        </w:rPr>
        <w:t>મરિયમે</w:t>
      </w:r>
      <w:r>
        <w:rPr>
          <w:lang w:val="gu_IN" w:bidi="gu_IN"/>
        </w:rPr>
        <w:t xml:space="preserve"> દૂતે જે કહ્યું તેના પર વિશ્વાસ કર્યો અને તેને સ્વીકાર્યું.</w:t>
      </w:r>
    </w:p>
    <w:p>
      <w:pPr>
        <w:pStyle w:val="ListBullet"/>
        <w:spacing w:line="240" w:lineRule="auto"/>
        <w:ind w:left="720"/>
      </w:pPr>
      <w:r>
        <w:rPr>
          <w:lang w:val="gu_IN" w:bidi="gu_IN"/>
        </w:rPr>
      </w:r>
      <w:r>
        <w:rPr>
          <w:b/>
          <w:lang w:val="gu_IN" w:bidi="gu_IN"/>
        </w:rPr>
        <w:t>22:6</w:t>
      </w:r>
      <w:r>
        <w:rPr>
          <w:lang w:val="gu_IN" w:bidi="gu_IN"/>
        </w:rPr>
        <w:t xml:space="preserve"> દૂત </w:t>
      </w:r>
      <w:r>
        <w:rPr>
          <w:b/>
          <w:lang w:val="gu_IN" w:bidi="gu_IN"/>
        </w:rPr>
        <w:t>મરિયમ</w:t>
      </w:r>
      <w:r>
        <w:rPr>
          <w:lang w:val="gu_IN" w:bidi="gu_IN"/>
        </w:rPr>
        <w:t xml:space="preserve"> સાથે બોલ્યો તે પછી તરતજ તેણે જઈને એલિસાબેતની મુલાકાત કરી.</w:t>
        <w:br/>
      </w:r>
      <w:r>
        <w:rPr>
          <w:lang w:val="gu_IN" w:bidi="gu_IN"/>
        </w:rPr>
        <w:t xml:space="preserve">જેવી એલિસબેતે </w:t>
      </w:r>
      <w:r>
        <w:rPr>
          <w:b/>
          <w:lang w:val="gu_IN" w:bidi="gu_IN"/>
        </w:rPr>
        <w:t>મરિયમની</w:t>
      </w:r>
      <w:r>
        <w:rPr>
          <w:lang w:val="gu_IN" w:bidi="gu_IN"/>
        </w:rPr>
        <w:t xml:space="preserve"> સલામ સાંભળી કે, એલીસાબેતનું બાળક તેના પેટમાં કૂદ્યું.</w:t>
      </w:r>
    </w:p>
    <w:p>
      <w:pPr>
        <w:pStyle w:val="ListBullet"/>
        <w:spacing w:line="240" w:lineRule="auto"/>
        <w:ind w:left="720"/>
      </w:pPr>
      <w:r>
        <w:rPr>
          <w:lang w:val="gu_IN" w:bidi="gu_IN"/>
        </w:rPr>
      </w:r>
      <w:r>
        <w:rPr>
          <w:b/>
          <w:lang w:val="gu_IN" w:bidi="gu_IN"/>
        </w:rPr>
        <w:t>23:2</w:t>
      </w:r>
      <w:r>
        <w:rPr>
          <w:lang w:val="gu_IN" w:bidi="gu_IN"/>
        </w:rPr>
        <w:t xml:space="preserve"> દૂતે કહ્યું, “યૂસફ, </w:t>
      </w:r>
      <w:r>
        <w:rPr>
          <w:b/>
          <w:lang w:val="gu_IN" w:bidi="gu_IN"/>
        </w:rPr>
        <w:t>મરિયમને</w:t>
      </w:r>
      <w:r>
        <w:rPr>
          <w:lang w:val="gu_IN" w:bidi="gu_IN"/>
        </w:rPr>
        <w:t xml:space="preserve"> તારી પત્ની તરીકે લેતાં ડરીશ નહિ.</w:t>
        <w:br/>
      </w:r>
      <w:r>
        <w:rPr>
          <w:lang w:val="gu_IN" w:bidi="gu_IN"/>
        </w:rPr>
        <w:t>તેના પેટમાનું બાળક પવિત્ર આત્મા દ્વારા છે.”</w:t>
      </w:r>
    </w:p>
    <w:p>
      <w:pPr>
        <w:pStyle w:val="ListBullet"/>
        <w:spacing w:line="240" w:lineRule="auto"/>
        <w:ind w:left="720"/>
      </w:pPr>
      <w:r>
        <w:rPr>
          <w:lang w:val="gu_IN" w:bidi="gu_IN"/>
        </w:rPr>
      </w:r>
      <w:r>
        <w:rPr>
          <w:b/>
          <w:lang w:val="gu_IN" w:bidi="gu_IN"/>
        </w:rPr>
        <w:t>23:4</w:t>
      </w:r>
      <w:r>
        <w:rPr>
          <w:lang w:val="gu_IN" w:bidi="gu_IN"/>
        </w:rPr>
        <w:t xml:space="preserve"> યૂસફ તથા </w:t>
      </w:r>
      <w:r>
        <w:rPr>
          <w:b/>
          <w:lang w:val="gu_IN" w:bidi="gu_IN"/>
        </w:rPr>
        <w:t>મરિયમને</w:t>
      </w:r>
      <w:r>
        <w:rPr>
          <w:lang w:val="gu_IN" w:bidi="gu_IN"/>
        </w:rPr>
        <w:t xml:space="preserve"> જ્યાં તેઓ રહેતા હતા તે નાઝરેથથી બેથલેહેમ જવા લાંબી મુસાફરી કરવી પડી કારણકે તેમનો પૂર્વજ દાઉદ હતો કે જેનું વતન બેથલેહેમ હતું.</w:t>
      </w:r>
    </w:p>
    <w:p>
      <w:pPr>
        <w:pStyle w:val="ListBullet"/>
        <w:spacing w:line="240" w:lineRule="auto"/>
        <w:ind w:left="720"/>
      </w:pPr>
      <w:r>
        <w:rPr>
          <w:lang w:val="gu_IN" w:bidi="gu_IN"/>
        </w:rPr>
      </w:r>
      <w:r>
        <w:rPr>
          <w:b/>
          <w:lang w:val="gu_IN" w:bidi="gu_IN"/>
        </w:rPr>
        <w:t>49:1</w:t>
      </w:r>
      <w:r>
        <w:rPr>
          <w:lang w:val="gu_IN" w:bidi="gu_IN"/>
        </w:rPr>
        <w:t xml:space="preserve"> એક દૂતે </w:t>
      </w:r>
      <w:r>
        <w:rPr>
          <w:b/>
          <w:lang w:val="gu_IN" w:bidi="gu_IN"/>
        </w:rPr>
        <w:t>મરિયમ</w:t>
      </w:r>
      <w:r>
        <w:rPr>
          <w:lang w:val="gu_IN" w:bidi="gu_IN"/>
        </w:rPr>
        <w:t xml:space="preserve"> નામની એક કુમારિકાને કહ્યું કે તે ઈશ્વરના પુત્રને જન્મ આપશે.</w:t>
        <w:br/>
      </w:r>
      <w:r>
        <w:rPr>
          <w:lang w:val="gu_IN" w:bidi="gu_IN"/>
        </w:rPr>
        <w:t>તેથી જ્યારે તે કુંવારી હતી ત્યારે, તેણે એક પુત્રને જન્મ આપ્યો અને તેનું નામ ઈસુ પાડ્યું.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G3137</w:t>
      </w:r>
      <w:r>
        <w:rPr>
          <w:lang w:val="gu_IN" w:bidi="gu_IN"/>
        </w:rPr>
      </w:r>
      <w:r>
        <w:rPr>
          <w:lang w:val="gu_IN" w:bidi="gu_IN"/>
        </w:rPr>
      </w:r>
    </w:p>
    <w:p>
      <w:pPr/>
      <w:r>
        <w:rPr>
          <w:lang w:val="gu_IN" w:bidi="gu_IN"/>
        </w:rPr>
      </w:r>
    </w:p>
    <w:p>
      <w:pPr>
        <w:pStyle w:val="Heading2"/>
      </w:pPr>
      <w:r>
        <w:rPr>
          <w:lang w:val="gu_IN" w:bidi="gu_IN"/>
        </w:rPr>
        <w:t>મરિયમ (માર્થાની બહેન)</w:t>
      </w:r>
      <w:r>
        <w:rPr>
          <w:lang w:val="gu_IN" w:bidi="gu_IN"/>
        </w:rPr>
      </w:r>
    </w:p>
    <w:p>
      <w:pPr>
        <w:pStyle w:val="Heading3"/>
      </w:pPr>
      <w:r>
        <w:rPr>
          <w:lang w:val="gu_IN" w:bidi="gu_IN"/>
        </w:rPr>
        <w:t>તથ્યો:</w:t>
      </w:r>
    </w:p>
    <w:p>
      <w:pPr/>
      <w:r>
        <w:rPr>
          <w:lang w:val="gu_IN" w:bidi="gu_IN"/>
        </w:rPr>
      </w:r>
      <w:r>
        <w:rPr>
          <w:lang w:val="gu_IN" w:bidi="gu_IN"/>
        </w:rPr>
        <w:t>મરિયમ બેથનિયા નગરની સ્ત્રી હતી કે જે ઈસુને અનુસરતી હતી.</w:t>
      </w:r>
    </w:p>
    <w:p>
      <w:pPr>
        <w:pStyle w:val="ListBullet"/>
        <w:spacing w:line="240" w:lineRule="auto"/>
        <w:ind w:left="720"/>
      </w:pPr>
      <w:r>
        <w:rPr>
          <w:lang w:val="gu_IN" w:bidi="gu_IN"/>
        </w:rPr>
      </w:r>
      <w:r>
        <w:rPr>
          <w:lang w:val="gu_IN" w:bidi="gu_IN"/>
        </w:rPr>
        <w:t>મરિયમની માર્થા નામની એક બહેન અને લાજરસ નામનો એક ભાઈ હતો કે જેઓ પણ ઈસુને અનુસરતા હતા.</w:t>
      </w:r>
    </w:p>
    <w:p>
      <w:pPr>
        <w:pStyle w:val="ListBullet"/>
        <w:spacing w:line="240" w:lineRule="auto"/>
        <w:ind w:left="720"/>
      </w:pPr>
      <w:r>
        <w:rPr>
          <w:lang w:val="gu_IN" w:bidi="gu_IN"/>
        </w:rPr>
      </w:r>
      <w:r>
        <w:rPr>
          <w:lang w:val="gu_IN" w:bidi="gu_IN"/>
        </w:rPr>
        <w:t>એક સમયે જ્યારે મરિયમે માર્થાની જેમ ભોજનની તૈયારી સંબંધી ચિંતા કરવાને બદલે ઈસુના શિક્ષણને સાંભળવાનું પસંદ કર્યું ત્યારે ઈસુએ કહ્યું હતું કે મરિયમે શ્રેષ્ઠ બાબત પસંદ કરી હતી.</w:t>
      </w:r>
    </w:p>
    <w:p>
      <w:pPr>
        <w:pStyle w:val="ListBullet"/>
        <w:spacing w:line="240" w:lineRule="auto"/>
        <w:ind w:left="720"/>
      </w:pPr>
      <w:r>
        <w:rPr>
          <w:lang w:val="gu_IN" w:bidi="gu_IN"/>
        </w:rPr>
      </w:r>
      <w:r>
        <w:rPr>
          <w:lang w:val="gu_IN" w:bidi="gu_IN"/>
        </w:rPr>
        <w:t>ઈસુએ મરિયમના ભાઈ લાજરસને સજીવન કર્યો હતો.</w:t>
      </w:r>
    </w:p>
    <w:p>
      <w:pPr>
        <w:pStyle w:val="ListBullet"/>
        <w:spacing w:line="240" w:lineRule="auto"/>
        <w:ind w:left="720"/>
      </w:pPr>
      <w:r>
        <w:rPr>
          <w:lang w:val="gu_IN" w:bidi="gu_IN"/>
        </w:rPr>
      </w:r>
      <w:r>
        <w:rPr>
          <w:lang w:val="gu_IN" w:bidi="gu_IN"/>
        </w:rPr>
        <w:t>થોડા સમય બાદ, જ્યારે ઈસુ બેથનિયામાં કોઈકના ઘરે જમતા હતા ત્યારે, મરિયમે ઈસુની આરાધના કરવા તેમના પગ પર કિમતી અત્તર ચોળ્યું.</w:t>
      </w:r>
    </w:p>
    <w:p>
      <w:pPr>
        <w:pStyle w:val="ListBullet"/>
        <w:spacing w:line="240" w:lineRule="auto"/>
        <w:ind w:left="720"/>
      </w:pPr>
      <w:r>
        <w:rPr>
          <w:lang w:val="gu_IN" w:bidi="gu_IN"/>
        </w:rPr>
      </w:r>
      <w:r>
        <w:rPr>
          <w:lang w:val="gu_IN" w:bidi="gu_IN"/>
        </w:rPr>
        <w:t>તે કરવા બદલ ઈસુએ તેની પ્રશંસા કરી અને કહ્યું કે તે તેમના શરીરને દફન માટે તૈયાર કરતી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બેથનિયા</w:t>
      </w:r>
      <w:r>
        <w:rPr>
          <w:lang w:val="gu_IN" w:bidi="gu_IN"/>
        </w:rPr>
        <w:t xml:space="preserve">, </w:t>
      </w:r>
      <w:r>
        <w:rPr>
          <w:lang w:val="gu_IN" w:bidi="gu_IN"/>
        </w:rPr>
        <w:t>જટામાંસી</w:t>
      </w:r>
      <w:r>
        <w:rPr>
          <w:lang w:val="gu_IN" w:bidi="gu_IN"/>
        </w:rPr>
        <w:t xml:space="preserve">, </w:t>
      </w:r>
      <w:r>
        <w:rPr>
          <w:lang w:val="gu_IN" w:bidi="gu_IN"/>
        </w:rPr>
        <w:t>લાજરસ</w:t>
      </w:r>
      <w:r>
        <w:rPr>
          <w:lang w:val="gu_IN" w:bidi="gu_IN"/>
        </w:rPr>
        <w:t xml:space="preserve">, </w:t>
      </w:r>
      <w:r>
        <w:rPr>
          <w:lang w:val="gu_IN" w:bidi="gu_IN"/>
        </w:rPr>
        <w:t>માર્થા</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યોહાન 11:1–2</w:t>
      </w:r>
    </w:p>
    <w:p>
      <w:pPr>
        <w:pStyle w:val="ListBullet"/>
        <w:spacing w:line="240" w:lineRule="auto"/>
        <w:ind w:left="720"/>
      </w:pPr>
      <w:r>
        <w:rPr>
          <w:lang w:val="gu_IN" w:bidi="gu_IN"/>
        </w:rPr>
      </w:r>
      <w:r>
        <w:rPr>
          <w:lang w:val="gu_IN" w:bidi="gu_IN"/>
        </w:rPr>
        <w:t>યોહાન 12:1–3</w:t>
      </w:r>
    </w:p>
    <w:p>
      <w:pPr>
        <w:pStyle w:val="ListBullet"/>
        <w:spacing w:line="240" w:lineRule="auto"/>
        <w:ind w:left="720"/>
      </w:pPr>
      <w:r>
        <w:rPr>
          <w:lang w:val="gu_IN" w:bidi="gu_IN"/>
        </w:rPr>
      </w:r>
      <w:r>
        <w:rPr>
          <w:lang w:val="gu_IN" w:bidi="gu_IN"/>
        </w:rPr>
        <w:t>લૂક 10:38–39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G3137</w:t>
      </w:r>
      <w:r>
        <w:rPr>
          <w:lang w:val="gu_IN" w:bidi="gu_IN"/>
        </w:rPr>
      </w:r>
      <w:r>
        <w:rPr>
          <w:lang w:val="gu_IN" w:bidi="gu_IN"/>
        </w:rPr>
      </w:r>
    </w:p>
    <w:p>
      <w:pPr/>
      <w:r>
        <w:rPr>
          <w:lang w:val="gu_IN" w:bidi="gu_IN"/>
        </w:rPr>
      </w:r>
    </w:p>
    <w:p>
      <w:pPr>
        <w:pStyle w:val="Heading2"/>
      </w:pPr>
      <w:r>
        <w:rPr>
          <w:lang w:val="gu_IN" w:bidi="gu_IN"/>
        </w:rPr>
        <w:t>મરી જવું, મૃત્યુ પામે છે, મૃત્યુ પામેલ, મૃત, ઘાતક, મૃત હાલત, મરણ, મરણો, જીવલેણ</w:t>
      </w:r>
      <w:r>
        <w:rPr>
          <w:lang w:val="gu_IN" w:bidi="gu_IN"/>
        </w:rPr>
      </w:r>
    </w:p>
    <w:p>
      <w:pPr/>
      <w:r>
        <w:rPr>
          <w:lang w:val="gu_IN" w:bidi="gu_IN"/>
        </w:rPr>
      </w:r>
      <w:r>
        <w:rPr>
          <w:lang w:val="gu_IN" w:bidi="gu_IN"/>
        </w:rPr>
        <w:t>#મરી જવું, મૃત્યુ પામે છે, મૃત્યુ પામેલ, મૃત, ઘાતક, મૃત હાલત, મરણ, મરણો, જીવલેણ #</w:t>
      </w:r>
    </w:p>
    <w:p>
      <w:pPr>
        <w:pStyle w:val="Heading3"/>
      </w:pPr>
      <w:r>
        <w:rPr>
          <w:lang w:val="gu_IN" w:bidi="gu_IN"/>
        </w:rPr>
        <w:t>વ્યાખ્યા:</w:t>
      </w:r>
    </w:p>
    <w:p>
      <w:pPr/>
      <w:r>
        <w:rPr>
          <w:lang w:val="gu_IN" w:bidi="gu_IN"/>
        </w:rPr>
      </w:r>
      <w:r>
        <w:rPr>
          <w:lang w:val="gu_IN" w:bidi="gu_IN"/>
        </w:rPr>
        <w:t>આ શબ્દ દૈહિક અને આત્મિક મરણ બંનેને દર્શાવવા માટે વપરાયો છે. દૈહિક (મરણ) રીતે, જયારે વ્યક્તિનું દૈહિક શરીર જીવવાનું બંધ કરે છે તેને દર્શાવે છે. આત્મિક (મરણ) રીતે, જયારે પાપીઓ પોતાના પાપને કારણે પવિત્ર દેવથી અલગ થઈ જાય છે તેને દર્શાવે છે.</w:t>
      </w:r>
    </w:p>
    <w:p>
      <w:pPr>
        <w:pStyle w:val="Heading5"/>
      </w:pPr>
      <w:r>
        <w:rPr>
          <w:lang w:val="gu_IN" w:bidi="gu_IN"/>
        </w:rPr>
        <w:t>1. દૈહિક મરણ####</w:t>
      </w:r>
    </w:p>
    <w:p>
      <w:pPr>
        <w:pStyle w:val="ListBullet"/>
        <w:spacing w:line="240" w:lineRule="auto"/>
        <w:ind w:left="720"/>
      </w:pPr>
      <w:r>
        <w:rPr>
          <w:lang w:val="gu_IN" w:bidi="gu_IN"/>
        </w:rPr>
      </w:r>
      <w:r>
        <w:rPr>
          <w:lang w:val="gu_IN" w:bidi="gu_IN"/>
        </w:rPr>
        <w:t>“ મરવું” એટલે કે જીવવાનું બંધ થઇ જવું.</w:t>
        <w:br/>
      </w:r>
      <w:r>
        <w:rPr>
          <w:lang w:val="gu_IN" w:bidi="gu_IN"/>
        </w:rPr>
        <w:t>મરણ એ દૈહિક જીવનનો અંત છે</w:t>
      </w:r>
    </w:p>
    <w:p>
      <w:pPr>
        <w:pStyle w:val="ListBullet"/>
        <w:spacing w:line="240" w:lineRule="auto"/>
        <w:ind w:left="720"/>
      </w:pPr>
      <w:r>
        <w:rPr>
          <w:lang w:val="gu_IN" w:bidi="gu_IN"/>
        </w:rPr>
      </w:r>
      <w:r>
        <w:rPr>
          <w:lang w:val="gu_IN" w:bidi="gu_IN"/>
        </w:rPr>
        <w:t>જયારે વ્યક્તિ મૃત્યુ પામે છે ત્યારે તેનો આત્મા શરીરને મૂકીને જાય છે.</w:t>
      </w:r>
    </w:p>
    <w:p>
      <w:pPr>
        <w:pStyle w:val="ListBullet"/>
        <w:spacing w:line="240" w:lineRule="auto"/>
        <w:ind w:left="720"/>
      </w:pPr>
      <w:r>
        <w:rPr>
          <w:lang w:val="gu_IN" w:bidi="gu_IN"/>
        </w:rPr>
      </w:r>
      <w:r>
        <w:rPr>
          <w:lang w:val="gu_IN" w:bidi="gu_IN"/>
        </w:rPr>
        <w:t>જયારે આદમ અને હવા એ પાપ કર્યું, ત્યારે દૈહિક મરણ જગતમાં આવ્યું.</w:t>
      </w:r>
    </w:p>
    <w:p>
      <w:pPr>
        <w:pStyle w:val="ListBullet"/>
        <w:spacing w:line="240" w:lineRule="auto"/>
        <w:ind w:left="720"/>
      </w:pPr>
      <w:r>
        <w:rPr>
          <w:lang w:val="gu_IN" w:bidi="gu_IN"/>
        </w:rPr>
      </w:r>
      <w:r>
        <w:rPr>
          <w:lang w:val="gu_IN" w:bidi="gu_IN"/>
        </w:rPr>
        <w:t>“મારી નાખવું” અભિવ્યક્તિ કોઈકને મારી નાખવું અથવા ખૂન કરવું, ખાસ કરીને કોઈ રાજા અથવા અન્ય શાસક કોઈકને મારી નાખવા માટે આદેશ આપે છે તેને દર્શાવે છે.</w:t>
      </w:r>
    </w:p>
    <w:p>
      <w:pPr>
        <w:pStyle w:val="Heading5"/>
      </w:pPr>
      <w:r>
        <w:rPr>
          <w:lang w:val="gu_IN" w:bidi="gu_IN"/>
        </w:rPr>
        <w:t>2. આત્મિક મરણ</w:t>
      </w:r>
    </w:p>
    <w:p>
      <w:pPr>
        <w:pStyle w:val="ListBullet"/>
        <w:spacing w:line="240" w:lineRule="auto"/>
        <w:ind w:left="720"/>
      </w:pPr>
      <w:r>
        <w:rPr>
          <w:lang w:val="gu_IN" w:bidi="gu_IN"/>
        </w:rPr>
      </w:r>
      <w:r>
        <w:rPr>
          <w:lang w:val="gu_IN" w:bidi="gu_IN"/>
        </w:rPr>
        <w:t>વ્યક્તિનું દેવથી અલગ થવું એ આત્મિક મરણ છે.</w:t>
      </w:r>
    </w:p>
    <w:p>
      <w:pPr>
        <w:pStyle w:val="ListBullet"/>
        <w:spacing w:line="240" w:lineRule="auto"/>
        <w:ind w:left="720"/>
      </w:pPr>
      <w:r>
        <w:rPr>
          <w:lang w:val="gu_IN" w:bidi="gu_IN"/>
        </w:rPr>
      </w:r>
      <w:r>
        <w:rPr>
          <w:lang w:val="gu_IN" w:bidi="gu_IN"/>
        </w:rPr>
        <w:t>જયારે આદમે દેવની આજ્ઞાનો અનાદર કર્યો ત્યારે તે આત્મિક રીતે મૃત્યુ પામ્યો.</w:t>
        <w:br/>
      </w:r>
      <w:r>
        <w:rPr>
          <w:lang w:val="gu_IN" w:bidi="gu_IN"/>
        </w:rPr>
        <w:t>દેવની સાથેનો તેનો સંબધ તૂટી ગયો હતો.</w:t>
        <w:br/>
      </w:r>
      <w:r>
        <w:rPr>
          <w:lang w:val="gu_IN" w:bidi="gu_IN"/>
        </w:rPr>
        <w:t>તે લજ્જિત બન્યો અને તેણે દેવથી સંતાવાનો પ્રયાસ કર્યો.</w:t>
      </w:r>
    </w:p>
    <w:p>
      <w:pPr>
        <w:pStyle w:val="ListBullet"/>
        <w:spacing w:line="240" w:lineRule="auto"/>
        <w:ind w:left="720"/>
      </w:pPr>
      <w:r>
        <w:rPr>
          <w:lang w:val="gu_IN" w:bidi="gu_IN"/>
        </w:rPr>
      </w:r>
      <w:r>
        <w:rPr>
          <w:lang w:val="gu_IN" w:bidi="gu_IN"/>
        </w:rPr>
        <w:t>આદમના દરેક વંશજ પાપી છે, અને તે આત્મિક રીતે મૃત્યુ પામેલા છે.</w:t>
        <w:br/>
      </w:r>
      <w:r>
        <w:rPr>
          <w:lang w:val="gu_IN" w:bidi="gu_IN"/>
        </w:rPr>
        <w:t>જયારે આપણે ઈસુ ખ્રિસ્તમાં વિશ્વાસ રાખીએ છીએ ત્યારે દેવ ફરીથી આપણને આત્મિક રીતે જીવંત કરે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આ શબ્દનું ભાષાંતરના માટે એવો શબ્દ વાપરવો જે પ્રતિદિન વપરાતો, અને કુદરતી શબ્દ હોય અથવા લક્ષ્ય ભાષામાં તેની અભિવ્યકિત મરણ દર્શાવે છે.</w:t>
      </w:r>
    </w:p>
    <w:p>
      <w:pPr>
        <w:pStyle w:val="ListBullet"/>
        <w:spacing w:line="240" w:lineRule="auto"/>
        <w:ind w:left="720"/>
      </w:pPr>
      <w:r>
        <w:rPr>
          <w:lang w:val="gu_IN" w:bidi="gu_IN"/>
        </w:rPr>
      </w:r>
      <w:r>
        <w:rPr>
          <w:lang w:val="gu_IN" w:bidi="gu_IN"/>
        </w:rPr>
        <w:t>કેટલીક ભાષાઓમાં, “મરવું” તે જે “જીવિત નથી” તેને વ્યક્ત કરે છે.</w:t>
        <w:br/>
      </w:r>
      <w:r>
        <w:rPr>
          <w:lang w:val="gu_IN" w:bidi="gu_IN"/>
        </w:rPr>
        <w:t>“મૃત” શબ્દનું ભાષાંતર, જે “જીવતું નથી” અથવા “જેનામાં જીવ ના હોય તેવું” અથવા “જીવતું નથી,” એમ કરી શકાય છે.</w:t>
      </w:r>
    </w:p>
    <w:p>
      <w:pPr>
        <w:pStyle w:val="ListBullet"/>
        <w:spacing w:line="240" w:lineRule="auto"/>
        <w:ind w:left="720"/>
      </w:pPr>
      <w:r>
        <w:rPr>
          <w:lang w:val="gu_IN" w:bidi="gu_IN"/>
        </w:rPr>
      </w:r>
      <w:r>
        <w:rPr>
          <w:lang w:val="gu_IN" w:bidi="gu_IN"/>
        </w:rPr>
        <w:t>ઘણી ભાષાઓમાં મૃત્યુનું વર્ણન કરવા માટે અલંકારિક અભિવ્યક્તિઓનો ઉપયોગ કરવામાં આવે છે, જેવો કે અંગ્રેજીમાં “ગુજરી જવું” શબ્દનો ઉપયોગ કરવામાં આવ્યો છે.</w:t>
        <w:br/>
      </w:r>
      <w:r>
        <w:rPr>
          <w:lang w:val="gu_IN" w:bidi="gu_IN"/>
        </w:rPr>
        <w:t>છતાંપણ, બાઈબલમાં તેનો સીધો ઉપયોગ કરવો, કે જે બીજી ભાષાઓમાં પણ કરવામાં આવ્યો છે.</w:t>
      </w:r>
    </w:p>
    <w:p>
      <w:pPr>
        <w:pStyle w:val="ListBullet"/>
        <w:spacing w:line="240" w:lineRule="auto"/>
        <w:ind w:left="720"/>
      </w:pPr>
      <w:r>
        <w:rPr>
          <w:lang w:val="gu_IN" w:bidi="gu_IN"/>
        </w:rPr>
      </w:r>
      <w:r>
        <w:rPr>
          <w:lang w:val="gu_IN" w:bidi="gu_IN"/>
        </w:rPr>
        <w:t>બાઈબલમાં, મોટેભાગે દૈહિક જીવન અને મૃત્યુને, આત્મિક જીવન અને મૃત્યુ સાથે સરખાવવામાં આવ્યા છે.</w:t>
        <w:br/>
      </w:r>
      <w:r>
        <w:rPr>
          <w:lang w:val="gu_IN" w:bidi="gu_IN"/>
        </w:rPr>
        <w:t>ભાષાંતરમાં દૈહિક મરણ અને આત્મિક મરણ બંને માટે એક સમાન શબ્દ અથવા શબ્દસમૂહ વાપરવો તે અગત્યનું છે.</w:t>
      </w:r>
    </w:p>
    <w:p>
      <w:pPr>
        <w:pStyle w:val="ListBullet"/>
        <w:spacing w:line="240" w:lineRule="auto"/>
        <w:ind w:left="720"/>
      </w:pPr>
      <w:r>
        <w:rPr>
          <w:lang w:val="gu_IN" w:bidi="gu_IN"/>
        </w:rPr>
      </w:r>
      <w:r>
        <w:rPr>
          <w:lang w:val="gu_IN" w:bidi="gu_IN"/>
        </w:rPr>
        <w:t>કેટલીક ભાષાઓના સંદર્ભમાં કદાચ “આત્મિક મરણ” શબ્દનો ઉપયોગ કરવો જરૂરી હોય છે જેથી અર્થ વધારે સ્પષ્ટ કરી શકાય.</w:t>
        <w:br/>
      </w:r>
      <w:r>
        <w:rPr>
          <w:lang w:val="gu_IN" w:bidi="gu_IN"/>
        </w:rPr>
        <w:t>અમુક ભાષાંતરકર્તા “દૈહિક મરણને” આત્મિક મરણના તુલનાના સંદર્ભમાં જણાવી શકે છે.</w:t>
      </w:r>
    </w:p>
    <w:p>
      <w:pPr>
        <w:pStyle w:val="ListBullet"/>
        <w:spacing w:line="240" w:lineRule="auto"/>
        <w:ind w:left="720"/>
      </w:pPr>
      <w:r>
        <w:rPr>
          <w:lang w:val="gu_IN" w:bidi="gu_IN"/>
        </w:rPr>
      </w:r>
      <w:r>
        <w:rPr>
          <w:lang w:val="gu_IN" w:bidi="gu_IN"/>
        </w:rPr>
        <w:t xml:space="preserve">“મૃત્યુ પામેલ” અભિવ્યક્તિ નામવાચક વિશેષણ છે, એ વ્યક્તિઓ મૃત્યુ પામેલ છે તેને દર્શાવે છે. અમુક ભાષાઓ તેને “મૃત્યુ પામેલ લોકો” અથવા “જે લોકોનું મૃત્યુ થઇ ગયું છે” તેવું ભાષાંતર કરે છે. (જુઓ: </w:t>
      </w:r>
      <w:r>
        <w:rPr>
          <w:lang w:val="gu_IN" w:bidi="gu_IN"/>
        </w:rPr>
        <w:t>નામવાચક વિશેષણ</w:t>
      </w:r>
    </w:p>
    <w:p>
      <w:pPr>
        <w:pStyle w:val="ListBullet"/>
        <w:spacing w:line="240" w:lineRule="auto"/>
        <w:ind w:left="720"/>
      </w:pPr>
      <w:r>
        <w:rPr>
          <w:lang w:val="gu_IN" w:bidi="gu_IN"/>
        </w:rPr>
      </w:r>
      <w:r>
        <w:rPr>
          <w:lang w:val="gu_IN" w:bidi="gu_IN"/>
        </w:rPr>
        <w:t>“મારી નાખવું” અભિવ્યક્તિનું ભાષાંતર, “મારવું” અથવા “ખૂન” અથવા “મારી નાખી શિક્ષા કરવી” એમ થઇ શકે છે.</w:t>
      </w:r>
    </w:p>
    <w:p>
      <w:pPr/>
      <w:r>
        <w:rPr>
          <w:lang w:val="gu_IN" w:bidi="gu_IN"/>
        </w:rPr>
      </w:r>
      <w:r>
        <w:rPr>
          <w:lang w:val="gu_IN" w:bidi="gu_IN"/>
        </w:rPr>
        <w:t xml:space="preserve">(આ પણ જુઓ: </w:t>
      </w:r>
      <w:r>
        <w:rPr>
          <w:lang w:val="gu_IN" w:bidi="gu_IN"/>
        </w:rPr>
        <w:t>માનવું</w:t>
      </w:r>
      <w:r>
        <w:rPr>
          <w:lang w:val="gu_IN" w:bidi="gu_IN"/>
        </w:rPr>
        <w:t xml:space="preserve">, </w:t>
      </w:r>
      <w:r>
        <w:rPr>
          <w:lang w:val="gu_IN" w:bidi="gu_IN"/>
        </w:rPr>
        <w:t>વિશ્વાસ</w:t>
      </w:r>
      <w:r>
        <w:rPr>
          <w:lang w:val="gu_IN" w:bidi="gu_IN"/>
        </w:rPr>
        <w:t xml:space="preserve">, </w:t>
      </w:r>
      <w:r>
        <w:rPr>
          <w:lang w:val="gu_IN" w:bidi="gu_IN"/>
        </w:rPr>
        <w:t>જીવન</w:t>
      </w:r>
      <w:r>
        <w:rPr>
          <w:lang w:val="gu_IN" w:bidi="gu_IN"/>
        </w:rPr>
        <w:t xml:space="preserve">, </w:t>
      </w:r>
      <w:r>
        <w:rPr>
          <w:lang w:val="gu_IN" w:bidi="gu_IN"/>
        </w:rPr>
        <w:t>આત્મા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કરિંથી 15:20–21</w:t>
      </w:r>
    </w:p>
    <w:p>
      <w:pPr>
        <w:pStyle w:val="ListBullet"/>
        <w:spacing w:line="240" w:lineRule="auto"/>
        <w:ind w:left="720"/>
      </w:pPr>
      <w:r>
        <w:rPr>
          <w:lang w:val="gu_IN" w:bidi="gu_IN"/>
        </w:rPr>
      </w:r>
      <w:r>
        <w:rPr>
          <w:lang w:val="gu_IN" w:bidi="gu_IN"/>
        </w:rPr>
        <w:t>1થેસ્સલોનિકી 4:16–18</w:t>
      </w:r>
    </w:p>
    <w:p>
      <w:pPr>
        <w:pStyle w:val="ListBullet"/>
        <w:spacing w:line="240" w:lineRule="auto"/>
        <w:ind w:left="720"/>
      </w:pPr>
      <w:r>
        <w:rPr>
          <w:lang w:val="gu_IN" w:bidi="gu_IN"/>
        </w:rPr>
      </w:r>
      <w:r>
        <w:rPr>
          <w:lang w:val="gu_IN" w:bidi="gu_IN"/>
        </w:rPr>
        <w:t>પ્રેરિતો 10:42–43</w:t>
      </w:r>
    </w:p>
    <w:p>
      <w:pPr>
        <w:pStyle w:val="ListBullet"/>
        <w:spacing w:line="240" w:lineRule="auto"/>
        <w:ind w:left="720"/>
      </w:pPr>
      <w:r>
        <w:rPr>
          <w:lang w:val="gu_IN" w:bidi="gu_IN"/>
        </w:rPr>
      </w:r>
      <w:r>
        <w:rPr>
          <w:lang w:val="gu_IN" w:bidi="gu_IN"/>
        </w:rPr>
        <w:t>પ્રેરિતો 14:19–20</w:t>
      </w:r>
    </w:p>
    <w:p>
      <w:pPr>
        <w:pStyle w:val="ListBullet"/>
        <w:spacing w:line="240" w:lineRule="auto"/>
        <w:ind w:left="720"/>
      </w:pPr>
      <w:r>
        <w:rPr>
          <w:lang w:val="gu_IN" w:bidi="gu_IN"/>
        </w:rPr>
      </w:r>
      <w:r>
        <w:rPr>
          <w:lang w:val="gu_IN" w:bidi="gu_IN"/>
        </w:rPr>
        <w:t>કલોસ્સી 2:13–15</w:t>
      </w:r>
    </w:p>
    <w:p>
      <w:pPr>
        <w:pStyle w:val="ListBullet"/>
        <w:spacing w:line="240" w:lineRule="auto"/>
        <w:ind w:left="720"/>
      </w:pPr>
      <w:r>
        <w:rPr>
          <w:lang w:val="gu_IN" w:bidi="gu_IN"/>
        </w:rPr>
      </w:r>
      <w:r>
        <w:rPr>
          <w:lang w:val="gu_IN" w:bidi="gu_IN"/>
        </w:rPr>
        <w:t>કલોસ્સી 2:20–23</w:t>
      </w:r>
    </w:p>
    <w:p>
      <w:pPr>
        <w:pStyle w:val="ListBullet"/>
        <w:spacing w:line="240" w:lineRule="auto"/>
        <w:ind w:left="720"/>
      </w:pPr>
      <w:r>
        <w:rPr>
          <w:lang w:val="gu_IN" w:bidi="gu_IN"/>
        </w:rPr>
      </w:r>
      <w:r>
        <w:rPr>
          <w:lang w:val="gu_IN" w:bidi="gu_IN"/>
        </w:rPr>
        <w:t>ઉત્પત્તિ 2:15–17</w:t>
      </w:r>
    </w:p>
    <w:p>
      <w:pPr>
        <w:pStyle w:val="ListBullet"/>
        <w:spacing w:line="240" w:lineRule="auto"/>
        <w:ind w:left="720"/>
      </w:pPr>
      <w:r>
        <w:rPr>
          <w:lang w:val="gu_IN" w:bidi="gu_IN"/>
        </w:rPr>
      </w:r>
      <w:r>
        <w:rPr>
          <w:lang w:val="gu_IN" w:bidi="gu_IN"/>
        </w:rPr>
        <w:t>ઉત્પત્તિ 34:27–29</w:t>
      </w:r>
    </w:p>
    <w:p>
      <w:pPr>
        <w:pStyle w:val="ListBullet"/>
        <w:spacing w:line="240" w:lineRule="auto"/>
        <w:ind w:left="720"/>
      </w:pPr>
      <w:r>
        <w:rPr>
          <w:lang w:val="gu_IN" w:bidi="gu_IN"/>
        </w:rPr>
      </w:r>
      <w:r>
        <w:rPr>
          <w:lang w:val="gu_IN" w:bidi="gu_IN"/>
        </w:rPr>
        <w:t>માથ્થી 16:27–28</w:t>
      </w:r>
    </w:p>
    <w:p>
      <w:pPr>
        <w:pStyle w:val="ListBullet"/>
        <w:spacing w:line="240" w:lineRule="auto"/>
        <w:ind w:left="720"/>
      </w:pPr>
      <w:r>
        <w:rPr>
          <w:lang w:val="gu_IN" w:bidi="gu_IN"/>
        </w:rPr>
      </w:r>
      <w:r>
        <w:rPr>
          <w:lang w:val="gu_IN" w:bidi="gu_IN"/>
        </w:rPr>
        <w:t>રોમન 5:10–11</w:t>
      </w:r>
    </w:p>
    <w:p>
      <w:pPr>
        <w:pStyle w:val="ListBullet"/>
        <w:spacing w:line="240" w:lineRule="auto"/>
        <w:ind w:left="720"/>
      </w:pPr>
      <w:r>
        <w:rPr>
          <w:lang w:val="gu_IN" w:bidi="gu_IN"/>
        </w:rPr>
      </w:r>
      <w:r>
        <w:rPr>
          <w:lang w:val="gu_IN" w:bidi="gu_IN"/>
        </w:rPr>
        <w:t>રોમન 5:12–13</w:t>
      </w:r>
    </w:p>
    <w:p>
      <w:pPr>
        <w:pStyle w:val="ListBullet"/>
        <w:spacing w:line="240" w:lineRule="auto"/>
        <w:ind w:left="720"/>
      </w:pPr>
      <w:r>
        <w:rPr>
          <w:lang w:val="gu_IN" w:bidi="gu_IN"/>
        </w:rPr>
      </w:r>
      <w:r>
        <w:rPr>
          <w:lang w:val="gu_IN" w:bidi="gu_IN"/>
        </w:rPr>
        <w:t>રોમન 6:10–11</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1:11</w:t>
      </w:r>
      <w:r>
        <w:rPr>
          <w:lang w:val="gu_IN" w:bidi="gu_IN"/>
        </w:rPr>
        <w:t xml:space="preserve"> દેવે આદમને કહ્યું કે તે આ બાગમાંના દરેક ફળ ખાઈ શકે છે, પણ તેણે સારા ભૂંડા જાણવાનું ફળ ખાવું નહીં. જો તે આ વૃક્ષનું ફળ ખાશે, તો તે </w:t>
      </w:r>
      <w:r>
        <w:rPr>
          <w:b/>
          <w:lang w:val="gu_IN" w:bidi="gu_IN"/>
        </w:rPr>
        <w:t>મરશે</w:t>
      </w:r>
      <w:r>
        <w:rPr>
          <w:lang w:val="gu_IN" w:bidi="gu_IN"/>
        </w:rPr>
        <w:t>.</w:t>
      </w:r>
    </w:p>
    <w:p>
      <w:pPr>
        <w:pStyle w:val="ListBullet"/>
        <w:spacing w:line="240" w:lineRule="auto"/>
        <w:ind w:left="720"/>
      </w:pPr>
      <w:r>
        <w:rPr>
          <w:lang w:val="gu_IN" w:bidi="gu_IN"/>
        </w:rPr>
      </w:r>
      <w:r>
        <w:rPr>
          <w:b/>
          <w:lang w:val="gu_IN" w:bidi="gu_IN"/>
        </w:rPr>
        <w:t>2:11</w:t>
      </w:r>
      <w:r>
        <w:rPr>
          <w:lang w:val="gu_IN" w:bidi="gu_IN"/>
        </w:rPr>
        <w:t xml:space="preserve"> પછી તમે </w:t>
      </w:r>
      <w:r>
        <w:rPr>
          <w:b/>
          <w:lang w:val="gu_IN" w:bidi="gu_IN"/>
        </w:rPr>
        <w:t>મરશો</w:t>
      </w:r>
      <w:r>
        <w:rPr>
          <w:lang w:val="gu_IN" w:bidi="gu_IN"/>
        </w:rPr>
        <w:t>, અને તમારું શરીર ધૂળમાં પાછું મળી જશે.</w:t>
      </w:r>
    </w:p>
    <w:p>
      <w:pPr>
        <w:pStyle w:val="ListBullet"/>
        <w:spacing w:line="240" w:lineRule="auto"/>
        <w:ind w:left="720"/>
      </w:pPr>
      <w:r>
        <w:rPr>
          <w:lang w:val="gu_IN" w:bidi="gu_IN"/>
        </w:rPr>
      </w:r>
      <w:r>
        <w:rPr>
          <w:b/>
          <w:lang w:val="gu_IN" w:bidi="gu_IN"/>
        </w:rPr>
        <w:t>7:10</w:t>
      </w:r>
      <w:r>
        <w:rPr>
          <w:lang w:val="gu_IN" w:bidi="gu_IN"/>
        </w:rPr>
        <w:t xml:space="preserve"> પછી ઈસહાક </w:t>
      </w:r>
      <w:r>
        <w:rPr>
          <w:b/>
          <w:lang w:val="gu_IN" w:bidi="gu_IN"/>
        </w:rPr>
        <w:t>મરણ પામ્યો</w:t>
      </w:r>
      <w:r>
        <w:rPr>
          <w:lang w:val="gu_IN" w:bidi="gu_IN"/>
        </w:rPr>
        <w:t>, અને યાકૂબ અને એસાવે તેને દફ્નાવ્યો.</w:t>
      </w:r>
    </w:p>
    <w:p>
      <w:pPr>
        <w:pStyle w:val="ListBullet"/>
        <w:spacing w:line="240" w:lineRule="auto"/>
        <w:ind w:left="720"/>
      </w:pPr>
      <w:r>
        <w:rPr>
          <w:lang w:val="gu_IN" w:bidi="gu_IN"/>
        </w:rPr>
      </w:r>
      <w:r>
        <w:rPr>
          <w:b/>
          <w:lang w:val="gu_IN" w:bidi="gu_IN"/>
        </w:rPr>
        <w:t>37:5</w:t>
      </w:r>
      <w:r>
        <w:rPr>
          <w:lang w:val="gu_IN" w:bidi="gu_IN"/>
        </w:rPr>
        <w:t xml:space="preserve"> ઈસુએ જવાબ આપ્યો, “પુનરુત્થાન તથા જીવન હું છું.”</w:t>
        <w:br/>
      </w:r>
      <w:r>
        <w:rPr>
          <w:lang w:val="gu_IN" w:bidi="gu_IN"/>
        </w:rPr>
        <w:t xml:space="preserve">જે કોઈ મારા પર વિશ્વાસ કરશે તે જોકે </w:t>
      </w:r>
      <w:r>
        <w:rPr>
          <w:b/>
          <w:lang w:val="gu_IN" w:bidi="gu_IN"/>
        </w:rPr>
        <w:t>મરી જાય</w:t>
      </w:r>
      <w:r>
        <w:rPr>
          <w:lang w:val="gu_IN" w:bidi="gu_IN"/>
        </w:rPr>
        <w:t xml:space="preserve"> તો પણ જીવતો થશે.</w:t>
        <w:br/>
      </w:r>
      <w:r>
        <w:rPr>
          <w:lang w:val="gu_IN" w:bidi="gu_IN"/>
        </w:rPr>
        <w:t xml:space="preserve">દરેક જે મારામાં વિશ્વાસ કરશે તે કદી </w:t>
      </w:r>
      <w:r>
        <w:rPr>
          <w:b/>
          <w:lang w:val="gu_IN" w:bidi="gu_IN"/>
        </w:rPr>
        <w:t>મરશે</w:t>
      </w:r>
      <w:r>
        <w:rPr>
          <w:lang w:val="gu_IN" w:bidi="gu_IN"/>
        </w:rPr>
        <w:t xml:space="preserve"> નહીં.”</w:t>
      </w:r>
    </w:p>
    <w:p>
      <w:pPr>
        <w:pStyle w:val="ListBullet"/>
        <w:spacing w:line="240" w:lineRule="auto"/>
        <w:ind w:left="720"/>
      </w:pPr>
      <w:r>
        <w:rPr>
          <w:lang w:val="gu_IN" w:bidi="gu_IN"/>
        </w:rPr>
      </w:r>
      <w:r>
        <w:rPr>
          <w:b/>
          <w:lang w:val="gu_IN" w:bidi="gu_IN"/>
        </w:rPr>
        <w:t>40:8</w:t>
      </w:r>
      <w:r>
        <w:rPr>
          <w:lang w:val="gu_IN" w:bidi="gu_IN"/>
        </w:rPr>
        <w:t xml:space="preserve"> ઈસુએ તેના </w:t>
      </w:r>
      <w:r>
        <w:rPr>
          <w:b/>
          <w:lang w:val="gu_IN" w:bidi="gu_IN"/>
        </w:rPr>
        <w:t>મૃત્યુ</w:t>
      </w:r>
      <w:r>
        <w:rPr>
          <w:lang w:val="gu_IN" w:bidi="gu_IN"/>
        </w:rPr>
        <w:t xml:space="preserve"> દ્વારા, લોકો માટે દેવની પાસે આવવાનો માર્ગ ખોલ્યો.</w:t>
      </w:r>
    </w:p>
    <w:p>
      <w:pPr>
        <w:pStyle w:val="ListBullet"/>
        <w:spacing w:line="240" w:lineRule="auto"/>
        <w:ind w:left="720"/>
      </w:pPr>
      <w:r>
        <w:rPr>
          <w:lang w:val="gu_IN" w:bidi="gu_IN"/>
        </w:rPr>
      </w:r>
      <w:r>
        <w:rPr>
          <w:b/>
          <w:lang w:val="gu_IN" w:bidi="gu_IN"/>
        </w:rPr>
        <w:t>43:7</w:t>
      </w:r>
      <w:r>
        <w:rPr>
          <w:lang w:val="gu_IN" w:bidi="gu_IN"/>
        </w:rPr>
        <w:t xml:space="preserve"> “જોકે ઈસુ </w:t>
      </w:r>
      <w:r>
        <w:rPr>
          <w:b/>
          <w:lang w:val="gu_IN" w:bidi="gu_IN"/>
        </w:rPr>
        <w:t>મરણ</w:t>
      </w:r>
      <w:r>
        <w:rPr>
          <w:lang w:val="gu_IN" w:bidi="gu_IN"/>
        </w:rPr>
        <w:t xml:space="preserve"> પામ્યા, પણ દેવે તેને મૃત્યુમાંથી ઉઠાડ્યો.</w:t>
      </w:r>
    </w:p>
    <w:p>
      <w:pPr>
        <w:pStyle w:val="ListBullet"/>
        <w:spacing w:line="240" w:lineRule="auto"/>
        <w:ind w:left="720"/>
      </w:pPr>
      <w:r>
        <w:rPr>
          <w:lang w:val="gu_IN" w:bidi="gu_IN"/>
        </w:rPr>
      </w:r>
      <w:r>
        <w:rPr>
          <w:b/>
          <w:lang w:val="gu_IN" w:bidi="gu_IN"/>
        </w:rPr>
        <w:t>48:2</w:t>
      </w:r>
      <w:r>
        <w:rPr>
          <w:lang w:val="gu_IN" w:bidi="gu_IN"/>
        </w:rPr>
        <w:t xml:space="preserve"> તેઓએ પાપ કર્યું, તેથી પૃથ્વી ઉપર દરેક બીમાર થશે અને દરેક </w:t>
      </w:r>
      <w:r>
        <w:rPr>
          <w:b/>
          <w:lang w:val="gu_IN" w:bidi="gu_IN"/>
        </w:rPr>
        <w:t>મરણ</w:t>
      </w:r>
      <w:r>
        <w:rPr>
          <w:lang w:val="gu_IN" w:bidi="gu_IN"/>
        </w:rPr>
        <w:t xml:space="preserve"> પામશે.</w:t>
      </w:r>
    </w:p>
    <w:p>
      <w:pPr>
        <w:pStyle w:val="ListBullet"/>
        <w:spacing w:line="240" w:lineRule="auto"/>
        <w:ind w:left="720"/>
      </w:pPr>
      <w:r>
        <w:rPr>
          <w:lang w:val="gu_IN" w:bidi="gu_IN"/>
        </w:rPr>
      </w:r>
      <w:r>
        <w:rPr>
          <w:b/>
          <w:lang w:val="gu_IN" w:bidi="gu_IN"/>
        </w:rPr>
        <w:t>50:17</w:t>
      </w:r>
      <w:r>
        <w:rPr>
          <w:lang w:val="gu_IN" w:bidi="gu_IN"/>
        </w:rPr>
        <w:t xml:space="preserve"> તે (ઈસુ) દરેક આંસુ લૂછી નાખશે અને ત્યાર પછી પીડા, નિરાશા, રડવું, દુષ્ટતા, દુઃખ અથવા </w:t>
      </w:r>
      <w:r>
        <w:rPr>
          <w:b/>
          <w:lang w:val="gu_IN" w:bidi="gu_IN"/>
        </w:rPr>
        <w:t>મરણ</w:t>
      </w:r>
      <w:r>
        <w:rPr>
          <w:lang w:val="gu_IN" w:bidi="gu_IN"/>
        </w:rPr>
        <w:t xml:space="preserve"> આવશે નહીં.</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 H1478, H1826, H1934, H2491, H4191, H4192, H4193, H4194, H4463, H5038, H5315, H6297, H6757, H7496, H7523, H8045, H8546, H8552, G336, G337, G520, G581, G599, G615, G622, G684, G1634, G1935, G2079, G2253, G2286, G2287, G2288, G2289, G2348, G2837, G2966, G3498, G3499, G3500, G4430, G4880, G4881, G5053, G5054</w:t>
      </w:r>
      <w:r>
        <w:rPr>
          <w:lang w:val="gu_IN" w:bidi="gu_IN"/>
        </w:rPr>
      </w:r>
      <w:r>
        <w:rPr>
          <w:lang w:val="gu_IN" w:bidi="gu_IN"/>
        </w:rPr>
      </w:r>
    </w:p>
    <w:p>
      <w:pPr/>
      <w:r>
        <w:rPr>
          <w:lang w:val="gu_IN" w:bidi="gu_IN"/>
        </w:rPr>
      </w:r>
    </w:p>
    <w:p>
      <w:pPr>
        <w:pStyle w:val="Heading2"/>
      </w:pPr>
      <w:r>
        <w:rPr>
          <w:lang w:val="gu_IN" w:bidi="gu_IN"/>
        </w:rPr>
        <w:t>મર્મ, મર્મો, ગુપ્ત સત્ય, ગુપ્ત સત્યો</w:t>
      </w:r>
      <w:r>
        <w:rPr>
          <w:lang w:val="gu_IN" w:bidi="gu_IN"/>
        </w:rPr>
      </w:r>
    </w:p>
    <w:p>
      <w:pPr>
        <w:pStyle w:val="Heading3"/>
      </w:pPr>
      <w:r>
        <w:rPr>
          <w:lang w:val="gu_IN" w:bidi="gu_IN"/>
        </w:rPr>
        <w:t>વ્યાખ્યા:</w:t>
      </w:r>
    </w:p>
    <w:p>
      <w:pPr/>
      <w:r>
        <w:rPr>
          <w:lang w:val="gu_IN" w:bidi="gu_IN"/>
        </w:rPr>
      </w:r>
      <w:r>
        <w:rPr>
          <w:lang w:val="gu_IN" w:bidi="gu_IN"/>
        </w:rPr>
        <w:t>બાઇબલમાં, “મર્મ” શબ્દ કંઈક અજ્ઞાત અથવા તો સમજવા અઘરી એવી બાબત કે જેને ઈશ્વર હવે સમજાવે છે તેનો ઉલ્લેખ કરે છે.</w:t>
      </w:r>
    </w:p>
    <w:p>
      <w:pPr>
        <w:pStyle w:val="ListBullet"/>
        <w:spacing w:line="240" w:lineRule="auto"/>
        <w:ind w:left="720"/>
      </w:pPr>
      <w:r>
        <w:rPr>
          <w:lang w:val="gu_IN" w:bidi="gu_IN"/>
        </w:rPr>
      </w:r>
      <w:r>
        <w:rPr>
          <w:lang w:val="gu_IN" w:bidi="gu_IN"/>
        </w:rPr>
        <w:t>નવો કરાર કહે છે કે ખ્રિસ્તની સુવાર્તા એક મર્મ હતો કે જે ભૂતકાળમાં અજ્ઞાત હતો.</w:t>
      </w:r>
    </w:p>
    <w:p>
      <w:pPr>
        <w:pStyle w:val="ListBullet"/>
        <w:spacing w:line="240" w:lineRule="auto"/>
        <w:ind w:left="720"/>
      </w:pPr>
      <w:r>
        <w:rPr>
          <w:lang w:val="gu_IN" w:bidi="gu_IN"/>
        </w:rPr>
      </w:r>
      <w:r>
        <w:rPr>
          <w:lang w:val="gu_IN" w:bidi="gu_IN"/>
        </w:rPr>
        <w:t>મર્મ તરીકે વર્ણન કરાયેલો એક ખાસ મુદ્દો એ છે કે યહૂદીઓ અને બિન-યહૂદીઓ ખ્રિસ્તમાં સમાન થશે.</w:t>
      </w:r>
    </w:p>
    <w:p>
      <w:pPr>
        <w:pStyle w:val="ListBullet"/>
        <w:spacing w:line="240" w:lineRule="auto"/>
        <w:ind w:left="720"/>
      </w:pPr>
      <w:r>
        <w:rPr>
          <w:lang w:val="gu_IN" w:bidi="gu_IN"/>
        </w:rPr>
      </w:r>
      <w:r>
        <w:rPr>
          <w:lang w:val="gu_IN" w:bidi="gu_IN"/>
        </w:rPr>
        <w:t>આ શબ્દનો અનુવાદ “રહસ્ય” અથવા તો “ગુપ્ત બાબતો” અથવા તો “કશુંક અજ્ઞાત” તરીકે કરી શકાય.</w:t>
      </w:r>
    </w:p>
    <w:p>
      <w:pPr/>
      <w:r>
        <w:rPr>
          <w:lang w:val="gu_IN" w:bidi="gu_IN"/>
        </w:rPr>
      </w:r>
      <w:r>
        <w:rPr>
          <w:lang w:val="gu_IN" w:bidi="gu_IN"/>
        </w:rPr>
        <w:t xml:space="preserve">(આ પણ જૂઓ: </w:t>
      </w:r>
      <w:r>
        <w:rPr>
          <w:lang w:val="gu_IN" w:bidi="gu_IN"/>
        </w:rPr>
        <w:t>ખ્રિસ્ત</w:t>
      </w:r>
      <w:r>
        <w:rPr>
          <w:lang w:val="gu_IN" w:bidi="gu_IN"/>
        </w:rPr>
        <w:t xml:space="preserve">, </w:t>
      </w:r>
      <w:r>
        <w:rPr>
          <w:lang w:val="gu_IN" w:bidi="gu_IN"/>
        </w:rPr>
        <w:t>બિન-યહૂદી</w:t>
      </w:r>
      <w:r>
        <w:rPr>
          <w:lang w:val="gu_IN" w:bidi="gu_IN"/>
        </w:rPr>
        <w:t xml:space="preserve">, </w:t>
      </w:r>
      <w:r>
        <w:rPr>
          <w:lang w:val="gu_IN" w:bidi="gu_IN"/>
        </w:rPr>
        <w:t>સુવાર્તા</w:t>
      </w:r>
      <w:r>
        <w:rPr>
          <w:lang w:val="gu_IN" w:bidi="gu_IN"/>
        </w:rPr>
        <w:t xml:space="preserve">, </w:t>
      </w:r>
      <w:r>
        <w:rPr>
          <w:lang w:val="gu_IN" w:bidi="gu_IN"/>
        </w:rPr>
        <w:t>યહૂદી</w:t>
      </w:r>
      <w:r>
        <w:rPr>
          <w:lang w:val="gu_IN" w:bidi="gu_IN"/>
        </w:rPr>
        <w:t xml:space="preserve">, </w:t>
      </w:r>
      <w:r>
        <w:rPr>
          <w:lang w:val="gu_IN" w:bidi="gu_IN"/>
        </w:rPr>
        <w:t>સાચું</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ક્લોસ્સી 4:2–4</w:t>
      </w:r>
    </w:p>
    <w:p>
      <w:pPr>
        <w:pStyle w:val="ListBullet"/>
        <w:spacing w:line="240" w:lineRule="auto"/>
        <w:ind w:left="720"/>
      </w:pPr>
      <w:r>
        <w:rPr>
          <w:lang w:val="gu_IN" w:bidi="gu_IN"/>
        </w:rPr>
      </w:r>
      <w:r>
        <w:rPr>
          <w:lang w:val="gu_IN" w:bidi="gu_IN"/>
        </w:rPr>
        <w:t>એફેસી 6:19–20</w:t>
      </w:r>
    </w:p>
    <w:p>
      <w:pPr>
        <w:pStyle w:val="ListBullet"/>
        <w:spacing w:line="240" w:lineRule="auto"/>
        <w:ind w:left="720"/>
      </w:pPr>
      <w:r>
        <w:rPr>
          <w:lang w:val="gu_IN" w:bidi="gu_IN"/>
        </w:rPr>
      </w:r>
      <w:r>
        <w:rPr>
          <w:lang w:val="gu_IN" w:bidi="gu_IN"/>
        </w:rPr>
        <w:t>લૂક 8:9–10</w:t>
      </w:r>
    </w:p>
    <w:p>
      <w:pPr>
        <w:pStyle w:val="ListBullet"/>
        <w:spacing w:line="240" w:lineRule="auto"/>
        <w:ind w:left="720"/>
      </w:pPr>
      <w:r>
        <w:rPr>
          <w:lang w:val="gu_IN" w:bidi="gu_IN"/>
        </w:rPr>
      </w:r>
      <w:r>
        <w:rPr>
          <w:lang w:val="gu_IN" w:bidi="gu_IN"/>
        </w:rPr>
        <w:t>માર્ક 4:10–12</w:t>
      </w:r>
    </w:p>
    <w:p>
      <w:pPr>
        <w:pStyle w:val="ListBullet"/>
        <w:spacing w:line="240" w:lineRule="auto"/>
        <w:ind w:left="720"/>
      </w:pPr>
      <w:r>
        <w:rPr>
          <w:lang w:val="gu_IN" w:bidi="gu_IN"/>
        </w:rPr>
      </w:r>
      <w:r>
        <w:rPr>
          <w:lang w:val="gu_IN" w:bidi="gu_IN"/>
        </w:rPr>
        <w:t>માથ્થી 13:10–12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H1219, H7328, G3466</w:t>
      </w:r>
      <w:r>
        <w:rPr>
          <w:lang w:val="gu_IN" w:bidi="gu_IN"/>
        </w:rPr>
      </w:r>
      <w:r>
        <w:rPr>
          <w:lang w:val="gu_IN" w:bidi="gu_IN"/>
        </w:rPr>
      </w:r>
    </w:p>
    <w:p>
      <w:pPr/>
      <w:r>
        <w:rPr>
          <w:lang w:val="gu_IN" w:bidi="gu_IN"/>
        </w:rPr>
      </w:r>
    </w:p>
    <w:p>
      <w:pPr>
        <w:pStyle w:val="Heading2"/>
      </w:pPr>
      <w:r>
        <w:rPr>
          <w:lang w:val="gu_IN" w:bidi="gu_IN"/>
        </w:rPr>
        <w:t>મલ્ખીસેદેક</w:t>
      </w:r>
      <w:r>
        <w:rPr>
          <w:lang w:val="gu_IN" w:bidi="gu_IN"/>
        </w:rPr>
      </w:r>
    </w:p>
    <w:p>
      <w:pPr>
        <w:pStyle w:val="Heading3"/>
      </w:pPr>
      <w:r>
        <w:rPr>
          <w:lang w:val="gu_IN" w:bidi="gu_IN"/>
        </w:rPr>
        <w:t>તથ્યો:</w:t>
      </w:r>
    </w:p>
    <w:p>
      <w:pPr/>
      <w:r>
        <w:rPr>
          <w:lang w:val="gu_IN" w:bidi="gu_IN"/>
        </w:rPr>
      </w:r>
      <w:r>
        <w:rPr>
          <w:lang w:val="gu_IN" w:bidi="gu_IN"/>
        </w:rPr>
        <w:t>જ્યારે ઇબ્રાહિમ જીવતો હતો તે સમય દરમ્યાન, મલ્ખીસેદેક શાલેમ (પાછળથી “યરુશાલેમ”) શહેરનો રાજા હતો.</w:t>
      </w:r>
    </w:p>
    <w:p>
      <w:pPr>
        <w:pStyle w:val="ListBullet"/>
        <w:spacing w:line="240" w:lineRule="auto"/>
        <w:ind w:left="720"/>
      </w:pPr>
      <w:r>
        <w:rPr>
          <w:lang w:val="gu_IN" w:bidi="gu_IN"/>
        </w:rPr>
      </w:r>
      <w:r>
        <w:rPr>
          <w:lang w:val="gu_IN" w:bidi="gu_IN"/>
        </w:rPr>
        <w:t>મલ્ખીસેદેકના નામનો અર્થ “ન્યાયીપણાનો રાજા” થાય છે અને તેના ખિતાબ “શાલેમનો રાજા”નો અર્થ “શાંતિનો રાજા” થાય છે.</w:t>
      </w:r>
    </w:p>
    <w:p>
      <w:pPr>
        <w:pStyle w:val="ListBullet"/>
        <w:spacing w:line="240" w:lineRule="auto"/>
        <w:ind w:left="720"/>
      </w:pPr>
      <w:r>
        <w:rPr>
          <w:lang w:val="gu_IN" w:bidi="gu_IN"/>
        </w:rPr>
      </w:r>
      <w:r>
        <w:rPr>
          <w:lang w:val="gu_IN" w:bidi="gu_IN"/>
        </w:rPr>
        <w:t>તેને “પરાત્પર ઈશ્વરનો યાજક” પણ કહેવામાં આવતો હતો.</w:t>
      </w:r>
    </w:p>
    <w:p>
      <w:pPr>
        <w:pStyle w:val="ListBullet"/>
        <w:spacing w:line="240" w:lineRule="auto"/>
        <w:ind w:left="720"/>
      </w:pPr>
      <w:r>
        <w:rPr>
          <w:lang w:val="gu_IN" w:bidi="gu_IN"/>
        </w:rPr>
      </w:r>
      <w:r>
        <w:rPr>
          <w:lang w:val="gu_IN" w:bidi="gu_IN"/>
        </w:rPr>
        <w:t>જ્યારે ઇબ્રામે શક્તિશાળી રાજાઓના હાથમાંથી પોતાના ભત્રીજા લોતને છોડાવ્યો તે પછી મલ્ખીસેદેકે ઇબ્રામને રોટલી તથા દ્રાક્ષારસ પીરસ્યાં ત્યારે બાઇબલમાં તેનો પ્રથમ વાર ઉલ્લેખ કરવામાં આવ્યો છે.</w:t>
        <w:br/>
      </w:r>
      <w:r>
        <w:rPr>
          <w:lang w:val="gu_IN" w:bidi="gu_IN"/>
        </w:rPr>
        <w:t>ઇબ્રામે પોતાની જીતની લૂંટમાંથી મલ્ખીસેદેકને દશમો ભાગ આપ્યો.</w:t>
      </w:r>
    </w:p>
    <w:p>
      <w:pPr>
        <w:pStyle w:val="ListBullet"/>
        <w:spacing w:line="240" w:lineRule="auto"/>
        <w:ind w:left="720"/>
      </w:pPr>
      <w:r>
        <w:rPr>
          <w:lang w:val="gu_IN" w:bidi="gu_IN"/>
        </w:rPr>
      </w:r>
      <w:r>
        <w:rPr>
          <w:lang w:val="gu_IN" w:bidi="gu_IN"/>
        </w:rPr>
        <w:t>નવા કરારમાં, મલ્ખીસેદેકને જેના કોઈ માતાપિતા ન હતા તે રીતે દર્શાવવામાં આવ્યો છે.</w:t>
        <w:br/>
      </w:r>
      <w:r>
        <w:rPr>
          <w:lang w:val="gu_IN" w:bidi="gu_IN"/>
        </w:rPr>
        <w:t>તેને એક યાજક અને રાજા કહેવામાં આવ્યો છે કે જે સદાકાળ માટે રાજ કરશે.</w:t>
      </w:r>
    </w:p>
    <w:p>
      <w:pPr>
        <w:pStyle w:val="ListBullet"/>
        <w:spacing w:line="240" w:lineRule="auto"/>
        <w:ind w:left="720"/>
      </w:pPr>
      <w:r>
        <w:rPr>
          <w:lang w:val="gu_IN" w:bidi="gu_IN"/>
        </w:rPr>
      </w:r>
      <w:r>
        <w:rPr>
          <w:lang w:val="gu_IN" w:bidi="gu_IN"/>
        </w:rPr>
        <w:t>નવો કરાર એ પણ કહે છે કે ઈસુ “મલ્ખીસેદેકના યાજકપદના નિયમ” અનુસાર યાજક છે.</w:t>
        <w:br/>
      </w:r>
      <w:r>
        <w:rPr>
          <w:lang w:val="gu_IN" w:bidi="gu_IN"/>
        </w:rPr>
        <w:t>ઈસુ ઇઝરાયલના યાજકોની જેમ લેવીના વંશમાં નહોતા જન્મ્યા.</w:t>
        <w:br/>
      </w:r>
      <w:r>
        <w:rPr>
          <w:lang w:val="gu_IN" w:bidi="gu_IN"/>
        </w:rPr>
        <w:t>તેમનું યાજકપદ મલ્ખીસેદેકની જેમ સીધું ઈશ્વર તરફથી હતું.</w:t>
      </w:r>
    </w:p>
    <w:p>
      <w:pPr>
        <w:pStyle w:val="ListBullet"/>
        <w:spacing w:line="240" w:lineRule="auto"/>
        <w:ind w:left="720"/>
      </w:pPr>
      <w:r>
        <w:rPr>
          <w:lang w:val="gu_IN" w:bidi="gu_IN"/>
        </w:rPr>
      </w:r>
      <w:r>
        <w:rPr>
          <w:lang w:val="gu_IN" w:bidi="gu_IN"/>
        </w:rPr>
        <w:t>બાઇબલમાં તેના વિષેના આ વર્ણનોના આધારે, મલ્ખીસેદેક એક માનવીય યાજક હતો કે જેને ઈશ્વર દ્વારા ઈસુનું પ્રતિનિધિત્વ કરવા અથવા તો આવનાર ઈસુનો નિર્દેશ કરવા પસંદ કરવામાં આવ્યો હતો, એ ઈસુ કે જેઓ શાંતિના અને ન્યાયીપણાના અનંતકાળીક રાજા અને આપણા મહાન પ્રમુખ યાજક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ઇબ્રાહિમ</w:t>
      </w:r>
      <w:r>
        <w:rPr>
          <w:lang w:val="gu_IN" w:bidi="gu_IN"/>
        </w:rPr>
        <w:t xml:space="preserve">, </w:t>
      </w:r>
      <w:r>
        <w:rPr>
          <w:lang w:val="gu_IN" w:bidi="gu_IN"/>
        </w:rPr>
        <w:t>અનંતકાળીક</w:t>
      </w:r>
      <w:r>
        <w:rPr>
          <w:lang w:val="gu_IN" w:bidi="gu_IN"/>
        </w:rPr>
        <w:t xml:space="preserve">, </w:t>
      </w:r>
      <w:r>
        <w:rPr>
          <w:lang w:val="gu_IN" w:bidi="gu_IN"/>
        </w:rPr>
        <w:t>પ્રમુખ યાજક</w:t>
      </w:r>
      <w:r>
        <w:rPr>
          <w:lang w:val="gu_IN" w:bidi="gu_IN"/>
        </w:rPr>
        <w:t xml:space="preserve">, </w:t>
      </w:r>
      <w:r>
        <w:rPr>
          <w:lang w:val="gu_IN" w:bidi="gu_IN"/>
        </w:rPr>
        <w:t>યરુશાલેમ</w:t>
      </w:r>
      <w:r>
        <w:rPr>
          <w:lang w:val="gu_IN" w:bidi="gu_IN"/>
        </w:rPr>
        <w:t xml:space="preserve">, </w:t>
      </w:r>
      <w:r>
        <w:rPr>
          <w:lang w:val="gu_IN" w:bidi="gu_IN"/>
        </w:rPr>
        <w:t>લેવી</w:t>
      </w:r>
      <w:r>
        <w:rPr>
          <w:lang w:val="gu_IN" w:bidi="gu_IN"/>
        </w:rPr>
        <w:t xml:space="preserve">, </w:t>
      </w:r>
      <w:r>
        <w:rPr>
          <w:lang w:val="gu_IN" w:bidi="gu_IN"/>
        </w:rPr>
        <w:t>યાજક</w:t>
      </w:r>
      <w:r>
        <w:rPr>
          <w:lang w:val="gu_IN" w:bidi="gu_IN"/>
        </w:rPr>
        <w:t xml:space="preserve">, </w:t>
      </w:r>
      <w:r>
        <w:rPr>
          <w:lang w:val="gu_IN" w:bidi="gu_IN"/>
        </w:rPr>
        <w:t>ન્યાયી</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ઉત્પત્તિ 14:17–18</w:t>
      </w:r>
    </w:p>
    <w:p>
      <w:pPr>
        <w:pStyle w:val="ListBullet"/>
        <w:spacing w:line="240" w:lineRule="auto"/>
        <w:ind w:left="720"/>
      </w:pPr>
      <w:r>
        <w:rPr>
          <w:lang w:val="gu_IN" w:bidi="gu_IN"/>
        </w:rPr>
      </w:r>
      <w:r>
        <w:rPr>
          <w:lang w:val="gu_IN" w:bidi="gu_IN"/>
        </w:rPr>
        <w:t>હિબ્રૂ 6:19–20</w:t>
      </w:r>
    </w:p>
    <w:p>
      <w:pPr>
        <w:pStyle w:val="ListBullet"/>
        <w:spacing w:line="240" w:lineRule="auto"/>
        <w:ind w:left="720"/>
      </w:pPr>
      <w:r>
        <w:rPr>
          <w:lang w:val="gu_IN" w:bidi="gu_IN"/>
        </w:rPr>
      </w:r>
      <w:r>
        <w:rPr>
          <w:lang w:val="gu_IN" w:bidi="gu_IN"/>
        </w:rPr>
        <w:t>હિબ્રૂ 7:15–17</w:t>
      </w:r>
    </w:p>
    <w:p>
      <w:pPr>
        <w:pStyle w:val="ListBullet"/>
        <w:spacing w:line="240" w:lineRule="auto"/>
        <w:ind w:left="720"/>
      </w:pPr>
      <w:r>
        <w:rPr>
          <w:lang w:val="gu_IN" w:bidi="gu_IN"/>
        </w:rPr>
      </w:r>
      <w:r>
        <w:rPr>
          <w:lang w:val="gu_IN" w:bidi="gu_IN"/>
        </w:rPr>
        <w:t>ગીતશાસ્ત્ર 110:4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H4442, G3198</w:t>
      </w:r>
      <w:r>
        <w:rPr>
          <w:lang w:val="gu_IN" w:bidi="gu_IN"/>
        </w:rPr>
      </w:r>
      <w:r>
        <w:rPr>
          <w:lang w:val="gu_IN" w:bidi="gu_IN"/>
        </w:rPr>
      </w:r>
    </w:p>
    <w:p>
      <w:pPr/>
      <w:r>
        <w:rPr>
          <w:lang w:val="gu_IN" w:bidi="gu_IN"/>
        </w:rPr>
      </w:r>
    </w:p>
    <w:p>
      <w:pPr>
        <w:pStyle w:val="Heading2"/>
      </w:pPr>
      <w:r>
        <w:rPr>
          <w:lang w:val="gu_IN" w:bidi="gu_IN"/>
        </w:rPr>
        <w:t>મહાન હેરોદ</w:t>
      </w:r>
      <w:r>
        <w:rPr>
          <w:lang w:val="gu_IN" w:bidi="gu_IN"/>
        </w:rPr>
      </w:r>
    </w:p>
    <w:p>
      <w:pPr>
        <w:pStyle w:val="Heading3"/>
      </w:pPr>
      <w:r>
        <w:rPr>
          <w:lang w:val="gu_IN" w:bidi="gu_IN"/>
        </w:rPr>
        <w:t>સત્યો:</w:t>
      </w:r>
    </w:p>
    <w:p>
      <w:pPr/>
      <w:r>
        <w:rPr>
          <w:lang w:val="gu_IN" w:bidi="gu_IN"/>
        </w:rPr>
      </w:r>
      <w:r>
        <w:rPr>
          <w:lang w:val="gu_IN" w:bidi="gu_IN"/>
        </w:rPr>
        <w:t>ઈસુના જનમ્યો હતો તે સમય પર મહાન હેરોદ યહૂદિયા ઉપર રાજ કરતો હતો.</w:t>
      </w:r>
    </w:p>
    <w:p>
      <w:pPr>
        <w:pStyle w:val="ListBullet"/>
        <w:spacing w:line="240" w:lineRule="auto"/>
        <w:ind w:left="720"/>
      </w:pPr>
      <w:r>
        <w:rPr>
          <w:lang w:val="gu_IN" w:bidi="gu_IN"/>
        </w:rPr>
      </w:r>
      <w:r>
        <w:rPr>
          <w:lang w:val="gu_IN" w:bidi="gu_IN"/>
        </w:rPr>
        <w:t>તે હેરોદ નામનાં અદોમીઓના અનેક શાસકોમાં પ્રથમ હતો કે જેણે રોમન સામ્રાજ્યના ભાગો ઉપર રાજ કર્યું.</w:t>
      </w:r>
    </w:p>
    <w:p>
      <w:pPr>
        <w:pStyle w:val="ListBullet"/>
        <w:spacing w:line="240" w:lineRule="auto"/>
        <w:ind w:left="720"/>
      </w:pPr>
      <w:r>
        <w:rPr>
          <w:lang w:val="gu_IN" w:bidi="gu_IN"/>
        </w:rPr>
      </w:r>
      <w:r>
        <w:rPr>
          <w:lang w:val="gu_IN" w:bidi="gu_IN"/>
        </w:rPr>
        <w:t>તેના પૂર્વજો યહૂદી ધર્મમાં ધર્માન્તર પામ્યા હતા, અને તે યહૂદી તરીકે મોટો થયો હતો.</w:t>
      </w:r>
    </w:p>
    <w:p>
      <w:pPr>
        <w:pStyle w:val="ListBullet"/>
        <w:spacing w:line="240" w:lineRule="auto"/>
        <w:ind w:left="720"/>
      </w:pPr>
      <w:r>
        <w:rPr>
          <w:lang w:val="gu_IN" w:bidi="gu_IN"/>
        </w:rPr>
      </w:r>
      <w:r>
        <w:rPr>
          <w:lang w:val="gu_IN" w:bidi="gu_IN"/>
        </w:rPr>
        <w:t>તે સાચો રાજા નહોતો છતાં પણ કૈસર ઓગસ્તસે તેને “હેરોદ રાજા” નામ આપ્યું.</w:t>
        <w:br/>
      </w:r>
      <w:r>
        <w:rPr>
          <w:lang w:val="gu_IN" w:bidi="gu_IN"/>
        </w:rPr>
        <w:t>તેણે 33 વર્ષો માટે યહૂદીઓ ઉપર યહૂદિયામાં રાજ કર્યું.</w:t>
      </w:r>
    </w:p>
    <w:p>
      <w:pPr>
        <w:pStyle w:val="ListBullet"/>
        <w:spacing w:line="240" w:lineRule="auto"/>
        <w:ind w:left="720"/>
      </w:pPr>
      <w:r>
        <w:rPr>
          <w:lang w:val="gu_IN" w:bidi="gu_IN"/>
        </w:rPr>
      </w:r>
      <w:r>
        <w:rPr>
          <w:lang w:val="gu_IN" w:bidi="gu_IN"/>
        </w:rPr>
        <w:t>મહાન હેરોદ એ તેણે સુંદર ઈમારતો બાંધવા માટે અને યહૂદીઓના યરૂશાલેમમાંના મંદિરને ફરીથી બાંધવા જે આદેશ આપ્યો તે માટે જાણીતો હતો.</w:t>
      </w:r>
    </w:p>
    <w:p>
      <w:pPr>
        <w:pStyle w:val="ListBullet"/>
        <w:spacing w:line="240" w:lineRule="auto"/>
        <w:ind w:left="720"/>
      </w:pPr>
      <w:r>
        <w:rPr>
          <w:lang w:val="gu_IN" w:bidi="gu_IN"/>
        </w:rPr>
      </w:r>
      <w:r>
        <w:rPr>
          <w:lang w:val="gu_IN" w:bidi="gu_IN"/>
        </w:rPr>
        <w:t>આ હેરોદ ખૂબ જ ક્રૂર હતો અને ઘણા માણસોને મારી નાખ્યા હતા.</w:t>
        <w:br/>
      </w:r>
      <w:r>
        <w:rPr>
          <w:lang w:val="gu_IN" w:bidi="gu_IN"/>
        </w:rPr>
        <w:t>જયારે તેણે સાભળ્યું કે “યહૂદીઓનો રાજા બેથલેહેમમાં જન્મ્યો છે, ત્યારે તેણે બધાંજ નર બાળકોને જે તે નગરમાં હતા તેઓને મારી નાખ્યા.</w:t>
      </w:r>
    </w:p>
    <w:p>
      <w:pPr>
        <w:pStyle w:val="ListBullet"/>
        <w:spacing w:line="240" w:lineRule="auto"/>
        <w:ind w:left="720"/>
      </w:pPr>
      <w:r>
        <w:rPr>
          <w:lang w:val="gu_IN" w:bidi="gu_IN"/>
        </w:rPr>
      </w:r>
      <w:r>
        <w:rPr>
          <w:lang w:val="gu_IN" w:bidi="gu_IN"/>
        </w:rPr>
        <w:t>તેના દીકરાઓ હેરોદ એન્તીપાસ, હેરોદ ફિલિપ, અને તેનો પૌત્ર હેરોદ એગ્રીપા પણ રોમન શાસકો બન્યા.</w:t>
      </w:r>
    </w:p>
    <w:p>
      <w:pPr/>
      <w:r>
        <w:rPr>
          <w:lang w:val="gu_IN" w:bidi="gu_IN"/>
        </w:rPr>
      </w:r>
      <w:r>
        <w:rPr>
          <w:lang w:val="gu_IN" w:bidi="gu_IN"/>
        </w:rPr>
        <w:t>તેનો દોહિત્ર હેરોદ એગ્રીપા બીજો (“એગ્રીપા રાજા” કહેવાતો) તેણે યહૂદિયાના સમગ્ર વિસ્તાર ઉપર રાજ કર્યું.</w:t>
      </w:r>
    </w:p>
    <w:p>
      <w:pPr/>
      <w:r>
        <w:rPr>
          <w:lang w:val="gu_IN" w:bidi="gu_IN"/>
        </w:rPr>
      </w:r>
      <w:r>
        <w:rPr>
          <w:lang w:val="gu_IN" w:bidi="gu_IN"/>
        </w:rPr>
        <w:t xml:space="preserve">(જુઓ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હેરોદ એન્તીપાસ</w:t>
      </w:r>
      <w:r>
        <w:rPr>
          <w:lang w:val="gu_IN" w:bidi="gu_IN"/>
        </w:rPr>
        <w:t xml:space="preserve">, </w:t>
      </w:r>
      <w:r>
        <w:rPr>
          <w:lang w:val="gu_IN" w:bidi="gu_IN"/>
        </w:rPr>
        <w:t>યહૂદિયા</w:t>
      </w:r>
      <w:r>
        <w:rPr>
          <w:lang w:val="gu_IN" w:bidi="gu_IN"/>
        </w:rPr>
        <w:t xml:space="preserve">, </w:t>
      </w:r>
      <w:r>
        <w:rPr>
          <w:lang w:val="gu_IN" w:bidi="gu_IN"/>
        </w:rPr>
        <w:t>રાજા</w:t>
      </w:r>
      <w:r>
        <w:rPr>
          <w:lang w:val="gu_IN" w:bidi="gu_IN"/>
        </w:rPr>
        <w:t xml:space="preserve">, </w:t>
      </w:r>
      <w:r>
        <w:rPr>
          <w:lang w:val="gu_IN" w:bidi="gu_IN"/>
        </w:rPr>
        <w:t>મંદિર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માથ્થી 2:1–3</w:t>
      </w:r>
    </w:p>
    <w:p>
      <w:pPr>
        <w:pStyle w:val="ListBullet"/>
        <w:spacing w:line="240" w:lineRule="auto"/>
        <w:ind w:left="720"/>
      </w:pPr>
      <w:r>
        <w:rPr>
          <w:lang w:val="gu_IN" w:bidi="gu_IN"/>
        </w:rPr>
      </w:r>
      <w:r>
        <w:rPr>
          <w:lang w:val="gu_IN" w:bidi="gu_IN"/>
        </w:rPr>
        <w:t>માથ્થી 2:11–12</w:t>
      </w:r>
    </w:p>
    <w:p>
      <w:pPr>
        <w:pStyle w:val="ListBullet"/>
        <w:spacing w:line="240" w:lineRule="auto"/>
        <w:ind w:left="720"/>
      </w:pPr>
      <w:r>
        <w:rPr>
          <w:lang w:val="gu_IN" w:bidi="gu_IN"/>
        </w:rPr>
      </w:r>
      <w:r>
        <w:rPr>
          <w:lang w:val="gu_IN" w:bidi="gu_IN"/>
        </w:rPr>
        <w:t>માથ્થી 2:16</w:t>
      </w:r>
    </w:p>
    <w:p>
      <w:pPr>
        <w:pStyle w:val="ListBullet"/>
        <w:spacing w:line="240" w:lineRule="auto"/>
        <w:ind w:left="720"/>
      </w:pPr>
      <w:r>
        <w:rPr>
          <w:lang w:val="gu_IN" w:bidi="gu_IN"/>
        </w:rPr>
      </w:r>
      <w:r>
        <w:rPr>
          <w:lang w:val="gu_IN" w:bidi="gu_IN"/>
        </w:rPr>
        <w:t>માથ્થી 2:19–21</w:t>
      </w:r>
    </w:p>
    <w:p>
      <w:pPr>
        <w:pStyle w:val="ListBullet"/>
        <w:spacing w:line="240" w:lineRule="auto"/>
        <w:ind w:left="720"/>
      </w:pPr>
      <w:r>
        <w:rPr>
          <w:lang w:val="gu_IN" w:bidi="gu_IN"/>
        </w:rPr>
      </w:r>
      <w:r>
        <w:rPr>
          <w:lang w:val="gu_IN" w:bidi="gu_IN"/>
        </w:rPr>
        <w:t>માથ્થી 2:22–23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G2264</w:t>
      </w:r>
      <w:r>
        <w:rPr>
          <w:lang w:val="gu_IN" w:bidi="gu_IN"/>
        </w:rPr>
      </w:r>
      <w:r>
        <w:rPr>
          <w:lang w:val="gu_IN" w:bidi="gu_IN"/>
        </w:rPr>
      </w:r>
    </w:p>
    <w:p>
      <w:pPr/>
      <w:r>
        <w:rPr>
          <w:lang w:val="gu_IN" w:bidi="gu_IN"/>
        </w:rPr>
      </w:r>
    </w:p>
    <w:p>
      <w:pPr>
        <w:pStyle w:val="Heading2"/>
      </w:pPr>
      <w:r>
        <w:rPr>
          <w:lang w:val="gu_IN" w:bidi="gu_IN"/>
        </w:rPr>
        <w:t>મહિનો, મહિનાઓ, મહિને</w:t>
      </w:r>
      <w:r>
        <w:rPr>
          <w:lang w:val="gu_IN" w:bidi="gu_IN"/>
        </w:rPr>
      </w:r>
    </w:p>
    <w:p>
      <w:pPr>
        <w:pStyle w:val="Heading3"/>
      </w:pPr>
      <w:r>
        <w:rPr>
          <w:lang w:val="gu_IN" w:bidi="gu_IN"/>
        </w:rPr>
        <w:t>વ્યાખ્યા:</w:t>
      </w:r>
    </w:p>
    <w:p>
      <w:pPr/>
      <w:r>
        <w:rPr>
          <w:lang w:val="gu_IN" w:bidi="gu_IN"/>
        </w:rPr>
      </w:r>
      <w:r>
        <w:rPr>
          <w:lang w:val="gu_IN" w:bidi="gu_IN"/>
        </w:rPr>
        <w:t>“ મહિનો” એ શબ્દ, ચાર અઠવાડિયાના સમયગાળાને દર્શાવે છે.</w:t>
        <w:br/>
      </w:r>
      <w:r>
        <w:rPr>
          <w:lang w:val="gu_IN" w:bidi="gu_IN"/>
        </w:rPr>
        <w:t>દરેક મહિનામાં કેટલા દિવસોની સંખ્યા હોય છે, તેનો આધાર સૂર્ય અથવા ચંદ્રના પંચાંગ પર હોઈ, તેઓ અલગ અલગ હોય શકે છે.</w:t>
      </w:r>
    </w:p>
    <w:p>
      <w:pPr>
        <w:pStyle w:val="ListBullet"/>
        <w:spacing w:line="240" w:lineRule="auto"/>
        <w:ind w:left="720"/>
      </w:pPr>
      <w:r>
        <w:rPr>
          <w:lang w:val="gu_IN" w:bidi="gu_IN"/>
        </w:rPr>
      </w:r>
      <w:r>
        <w:rPr>
          <w:lang w:val="gu_IN" w:bidi="gu_IN"/>
        </w:rPr>
        <w:t>ચંદ્રના પંચાગમાં, મહિનાની લંબાઈ ચંદ્રને પૃથ્વીની આસપાસ પરિભ્રમણ કરવા માટે કેટલો સમય લે છે તેના તેનો પર આધાર હોય છે, જેમકે તેનો સમય લગભગ 29 દિવસનો હોય છે.</w:t>
        <w:br/>
      </w:r>
      <w:r>
        <w:rPr>
          <w:lang w:val="gu_IN" w:bidi="gu_IN"/>
        </w:rPr>
        <w:t>આ વ્યવસ્થામાં એક વર્ષમાં 12 અથવા 13 મહિના હોય છે.</w:t>
        <w:br/>
      </w:r>
      <w:r>
        <w:rPr>
          <w:lang w:val="gu_IN" w:bidi="gu_IN"/>
        </w:rPr>
        <w:t>આ પંચાંગમાં વર્ષના 12 અથવા 13 મહિના હોય છે, જેમાં પ્રથમ મહિનાને હંમેશા એક જ નામથી બોલાવાય છે, તેમ છતાં તેમાં અલગ અલગ ઋતુ હોય શકે છે.</w:t>
      </w:r>
    </w:p>
    <w:p>
      <w:pPr>
        <w:pStyle w:val="ListBullet"/>
        <w:spacing w:line="240" w:lineRule="auto"/>
        <w:ind w:left="720"/>
      </w:pPr>
      <w:r>
        <w:rPr>
          <w:lang w:val="gu_IN" w:bidi="gu_IN"/>
        </w:rPr>
      </w:r>
      <w:r>
        <w:rPr>
          <w:lang w:val="gu_IN" w:bidi="gu_IN"/>
        </w:rPr>
        <w:t>“નવો ઉગતો ચંદ્ર” અથવા નવા ચંદ્રનું શરૂઆતનું સ્વરૂપ જેમાં તે ચાંદીના પ્રકાશ સાથે ચમકે છે જે સમયે ચંદ્રેના પંચાંગમાં શરૂઆત થાય છે.</w:t>
      </w:r>
    </w:p>
    <w:p>
      <w:pPr>
        <w:pStyle w:val="ListBullet"/>
        <w:spacing w:line="240" w:lineRule="auto"/>
        <w:ind w:left="720"/>
      </w:pPr>
      <w:r>
        <w:rPr>
          <w:lang w:val="gu_IN" w:bidi="gu_IN"/>
        </w:rPr>
      </w:r>
      <w:r>
        <w:rPr>
          <w:lang w:val="gu_IN" w:bidi="gu_IN"/>
        </w:rPr>
        <w:t>બાઈબલમાં બધાં જ મહિનાઓના નામ ચંદ્રના પંચાંગના નામ પ્રમાણે આપવામાં આવ્યા છે, કારણકે ઈઝરાએલીઓ આ પ્રકારના પંચાગનો ઉપયોગ કરતા હતા. આધુનિક યહૂદિયો આજે પણ ધાર્મિક હેતુ માટે આ પંચાગનો ઉપયોગ કરે છે.</w:t>
      </w:r>
    </w:p>
    <w:p>
      <w:pPr>
        <w:pStyle w:val="ListBullet"/>
        <w:spacing w:line="240" w:lineRule="auto"/>
        <w:ind w:left="720"/>
      </w:pPr>
      <w:r>
        <w:rPr>
          <w:lang w:val="gu_IN" w:bidi="gu_IN"/>
        </w:rPr>
      </w:r>
      <w:r>
        <w:rPr>
          <w:lang w:val="gu_IN" w:bidi="gu_IN"/>
        </w:rPr>
        <w:t>આધુનિક સમયના સૂર્ય પંચાંગનો આધાર, પૃથ્વી સૂર્યની ચોફેર ફરતા કેટલો સમય લે છે તેના ઉપર આધારિત છે (લગભગ 365 દિવસ) આ વ્યવસ્થામાં વર્ષને હંમેશા 12 મહિનાઓમાં વિભાજીત કરવામાં આવે છે, જેમાં દરેક મહિનામાં દિવસોની સંખ્યા 28 થી લઈને 31 સુધી હોય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શમુએલ 20:32–34</w:t>
      </w:r>
    </w:p>
    <w:p>
      <w:pPr>
        <w:pStyle w:val="ListBullet"/>
        <w:spacing w:line="240" w:lineRule="auto"/>
        <w:ind w:left="720"/>
      </w:pPr>
      <w:r>
        <w:rPr>
          <w:lang w:val="gu_IN" w:bidi="gu_IN"/>
        </w:rPr>
      </w:r>
      <w:r>
        <w:rPr>
          <w:lang w:val="gu_IN" w:bidi="gu_IN"/>
        </w:rPr>
        <w:t>પ્રેરિતોના કૃત્યો 18:9–11</w:t>
      </w:r>
    </w:p>
    <w:p>
      <w:pPr>
        <w:pStyle w:val="ListBullet"/>
        <w:spacing w:line="240" w:lineRule="auto"/>
        <w:ind w:left="720"/>
      </w:pPr>
      <w:r>
        <w:rPr>
          <w:lang w:val="gu_IN" w:bidi="gu_IN"/>
        </w:rPr>
      </w:r>
      <w:r>
        <w:rPr>
          <w:lang w:val="gu_IN" w:bidi="gu_IN"/>
        </w:rPr>
        <w:t>હિબ્રુઓ 11:23–26</w:t>
      </w:r>
    </w:p>
    <w:p>
      <w:pPr>
        <w:pStyle w:val="ListBullet"/>
        <w:spacing w:line="240" w:lineRule="auto"/>
        <w:ind w:left="720"/>
      </w:pPr>
      <w:r>
        <w:rPr>
          <w:lang w:val="gu_IN" w:bidi="gu_IN"/>
        </w:rPr>
      </w:r>
      <w:r>
        <w:rPr>
          <w:lang w:val="gu_IN" w:bidi="gu_IN"/>
        </w:rPr>
        <w:t>ગણના 10:10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H2320, H3391, H3393, G3376</w:t>
      </w:r>
      <w:r>
        <w:rPr>
          <w:lang w:val="gu_IN" w:bidi="gu_IN"/>
        </w:rPr>
      </w:r>
      <w:r>
        <w:rPr>
          <w:lang w:val="gu_IN" w:bidi="gu_IN"/>
        </w:rPr>
      </w:r>
    </w:p>
    <w:p>
      <w:pPr/>
      <w:r>
        <w:rPr>
          <w:lang w:val="gu_IN" w:bidi="gu_IN"/>
        </w:rPr>
      </w:r>
    </w:p>
    <w:p>
      <w:pPr>
        <w:pStyle w:val="Heading2"/>
      </w:pPr>
      <w:r>
        <w:rPr>
          <w:lang w:val="gu_IN" w:bidi="gu_IN"/>
        </w:rPr>
        <w:t>મહિમા</w:t>
      </w:r>
      <w:r>
        <w:rPr>
          <w:lang w:val="gu_IN" w:bidi="gu_IN"/>
        </w:rPr>
      </w:r>
    </w:p>
    <w:p>
      <w:pPr>
        <w:pStyle w:val="Heading3"/>
      </w:pPr>
      <w:r>
        <w:rPr>
          <w:lang w:val="gu_IN" w:bidi="gu_IN"/>
        </w:rPr>
        <w:t>વ્યાખ્યા:</w:t>
      </w:r>
    </w:p>
    <w:p>
      <w:pPr/>
      <w:r>
        <w:rPr>
          <w:lang w:val="gu_IN" w:bidi="gu_IN"/>
        </w:rPr>
      </w:r>
      <w:r>
        <w:rPr>
          <w:lang w:val="gu_IN" w:bidi="gu_IN"/>
        </w:rPr>
        <w:t>“મહિમા” શબ્દ મહાનતા અને વૈભવનો ઉલ્લેખ કરે છે અને ઘણીવાર એક રાજાના ગુણોના સંબંધમાં વપરાય છે.</w:t>
      </w:r>
    </w:p>
    <w:p>
      <w:pPr>
        <w:pStyle w:val="ListBullet"/>
        <w:spacing w:line="240" w:lineRule="auto"/>
        <w:ind w:left="720"/>
      </w:pPr>
      <w:r>
        <w:rPr>
          <w:lang w:val="gu_IN" w:bidi="gu_IN"/>
        </w:rPr>
      </w:r>
      <w:r>
        <w:rPr>
          <w:lang w:val="gu_IN" w:bidi="gu_IN"/>
        </w:rPr>
        <w:t>બાઇબલમાં, “મહિમા” ઈશ્વરની મહાનતાનો વારંવાર ઉલ્લેખ કરે છે કે જેઓ વિશ્વમાં સર્વોચ્ચ રાજાધિરાજ છે.</w:t>
      </w:r>
    </w:p>
    <w:p>
      <w:pPr>
        <w:pStyle w:val="ListBullet"/>
        <w:spacing w:line="240" w:lineRule="auto"/>
        <w:ind w:left="720"/>
      </w:pPr>
      <w:r>
        <w:rPr>
          <w:lang w:val="gu_IN" w:bidi="gu_IN"/>
        </w:rPr>
      </w:r>
      <w:r>
        <w:rPr>
          <w:lang w:val="gu_IN" w:bidi="gu_IN"/>
        </w:rPr>
        <w:t>અંગ્રેજી ભાષામાં “યોર મેજેસ્ટી” એ રાજાને સંબોધવાની એક રીત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 શબ્દોનો અનુવાદ “બાદશાહી મહાનતા” અથવા તો “રાજવી વૈભવ” તરીકે કરી શકાય.</w:t>
      </w:r>
    </w:p>
    <w:p>
      <w:pPr>
        <w:pStyle w:val="ListBullet"/>
        <w:spacing w:line="240" w:lineRule="auto"/>
        <w:ind w:left="720"/>
      </w:pPr>
      <w:r>
        <w:rPr>
          <w:lang w:val="gu_IN" w:bidi="gu_IN"/>
        </w:rPr>
      </w:r>
      <w:r>
        <w:rPr>
          <w:lang w:val="gu_IN" w:bidi="gu_IN"/>
        </w:rPr>
        <w:t>“યોર મેજેસ્ટી”નો અનુવાદ “યોર હાઈનેસ” અથવા તો “યોર એક્ષેલન્સિ” તરીકે કરી શકાય અથવા તો અનુવાદ કરવાની ભાષામાં એક રાજાને સંબોધવાની સામાન્ય રીતનો ઉપયોગ કરી શકાય.</w:t>
      </w:r>
    </w:p>
    <w:p>
      <w:pPr/>
      <w:r>
        <w:rPr>
          <w:lang w:val="gu_IN" w:bidi="gu_IN"/>
        </w:rPr>
      </w:r>
      <w:r>
        <w:rPr>
          <w:lang w:val="gu_IN" w:bidi="gu_IN"/>
        </w:rPr>
        <w:t xml:space="preserve">(આ પણ જૂઓ: </w:t>
      </w:r>
      <w:r>
        <w:rPr>
          <w:lang w:val="gu_IN" w:bidi="gu_IN"/>
        </w:rPr>
        <w:t>રાજા</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2 પિતર 1:16–18</w:t>
      </w:r>
    </w:p>
    <w:p>
      <w:pPr>
        <w:pStyle w:val="ListBullet"/>
        <w:spacing w:line="240" w:lineRule="auto"/>
        <w:ind w:left="720"/>
      </w:pPr>
      <w:r>
        <w:rPr>
          <w:lang w:val="gu_IN" w:bidi="gu_IN"/>
        </w:rPr>
      </w:r>
      <w:r>
        <w:rPr>
          <w:lang w:val="gu_IN" w:bidi="gu_IN"/>
        </w:rPr>
        <w:t>દાનિયેલ 4:36–37</w:t>
      </w:r>
    </w:p>
    <w:p>
      <w:pPr>
        <w:pStyle w:val="ListBullet"/>
        <w:spacing w:line="240" w:lineRule="auto"/>
        <w:ind w:left="720"/>
      </w:pPr>
      <w:r>
        <w:rPr>
          <w:lang w:val="gu_IN" w:bidi="gu_IN"/>
        </w:rPr>
      </w:r>
      <w:r>
        <w:rPr>
          <w:lang w:val="gu_IN" w:bidi="gu_IN"/>
        </w:rPr>
        <w:t>યશાયા 2:9–11</w:t>
      </w:r>
    </w:p>
    <w:p>
      <w:pPr>
        <w:pStyle w:val="ListBullet"/>
        <w:spacing w:line="240" w:lineRule="auto"/>
        <w:ind w:left="720"/>
      </w:pPr>
      <w:r>
        <w:rPr>
          <w:lang w:val="gu_IN" w:bidi="gu_IN"/>
        </w:rPr>
      </w:r>
      <w:r>
        <w:rPr>
          <w:lang w:val="gu_IN" w:bidi="gu_IN"/>
        </w:rPr>
        <w:t>યહૂદા 1:24–25</w:t>
      </w:r>
    </w:p>
    <w:p>
      <w:pPr>
        <w:pStyle w:val="ListBullet"/>
        <w:spacing w:line="240" w:lineRule="auto"/>
        <w:ind w:left="720"/>
      </w:pPr>
      <w:r>
        <w:rPr>
          <w:lang w:val="gu_IN" w:bidi="gu_IN"/>
        </w:rPr>
      </w:r>
      <w:r>
        <w:rPr>
          <w:lang w:val="gu_IN" w:bidi="gu_IN"/>
        </w:rPr>
        <w:t>મીખાહ 5:4–5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H1347, H1348, H1420, H1923, H1926, H1935, H7238, G3168, G3172</w:t>
      </w:r>
      <w:r>
        <w:rPr>
          <w:lang w:val="gu_IN" w:bidi="gu_IN"/>
        </w:rPr>
      </w:r>
      <w:r>
        <w:rPr>
          <w:lang w:val="gu_IN" w:bidi="gu_IN"/>
        </w:rPr>
      </w:r>
    </w:p>
    <w:p>
      <w:pPr/>
      <w:r>
        <w:rPr>
          <w:lang w:val="gu_IN" w:bidi="gu_IN"/>
        </w:rPr>
      </w:r>
    </w:p>
    <w:p>
      <w:pPr>
        <w:pStyle w:val="Heading2"/>
      </w:pPr>
      <w:r>
        <w:rPr>
          <w:lang w:val="gu_IN" w:bidi="gu_IN"/>
        </w:rPr>
        <w:t>મહેલ, મહેલો</w:t>
      </w:r>
      <w:r>
        <w:rPr>
          <w:lang w:val="gu_IN" w:bidi="gu_IN"/>
        </w:rPr>
      </w:r>
    </w:p>
    <w:p>
      <w:pPr>
        <w:pStyle w:val="Heading3"/>
      </w:pPr>
      <w:r>
        <w:rPr>
          <w:lang w:val="gu_IN" w:bidi="gu_IN"/>
        </w:rPr>
        <w:t>વ્યાખ્યા:</w:t>
      </w:r>
    </w:p>
    <w:p>
      <w:pPr/>
      <w:r>
        <w:rPr>
          <w:lang w:val="gu_IN" w:bidi="gu_IN"/>
        </w:rPr>
      </w:r>
      <w:r>
        <w:rPr>
          <w:lang w:val="gu_IN" w:bidi="gu_IN"/>
        </w:rPr>
        <w:t>“મહેલ” શબ્દ જ્યાં રાજા તેના કુટુંબીજનો અને દાસો સાથે રહે છે તે ભવન અથવા તો ઘરનો ઉલ્લેખ કરે છે.</w:t>
      </w:r>
    </w:p>
    <w:p>
      <w:pPr>
        <w:pStyle w:val="ListBullet"/>
        <w:spacing w:line="240" w:lineRule="auto"/>
        <w:ind w:left="720"/>
      </w:pPr>
      <w:r>
        <w:rPr>
          <w:lang w:val="gu_IN" w:bidi="gu_IN"/>
        </w:rPr>
      </w:r>
      <w:r>
        <w:rPr>
          <w:lang w:val="gu_IN" w:bidi="gu_IN"/>
        </w:rPr>
        <w:t>નવા કરારમાં દર્શાવ્યા પ્રમાણે, પ્રમુખ યાજક પણ મહેલ જેવા ભવનમાં રહેતો હતો.</w:t>
      </w:r>
    </w:p>
    <w:p>
      <w:pPr>
        <w:pStyle w:val="ListBullet"/>
        <w:spacing w:line="240" w:lineRule="auto"/>
        <w:ind w:left="720"/>
      </w:pPr>
      <w:r>
        <w:rPr>
          <w:lang w:val="gu_IN" w:bidi="gu_IN"/>
        </w:rPr>
      </w:r>
      <w:r>
        <w:rPr>
          <w:lang w:val="gu_IN" w:bidi="gu_IN"/>
        </w:rPr>
        <w:t>મહેલો સુંદર બાંધકામ અને રાચરચીલા સાથે અતિ આભૂષિત ભવનો હતા.</w:t>
      </w:r>
    </w:p>
    <w:p>
      <w:pPr>
        <w:pStyle w:val="ListBullet"/>
        <w:spacing w:line="240" w:lineRule="auto"/>
        <w:ind w:left="720"/>
      </w:pPr>
      <w:r>
        <w:rPr>
          <w:lang w:val="gu_IN" w:bidi="gu_IN"/>
        </w:rPr>
      </w:r>
      <w:r>
        <w:rPr>
          <w:lang w:val="gu_IN" w:bidi="gu_IN"/>
        </w:rPr>
        <w:t>મહેલનું મકાન અને રાચરચીલું પથ્થર અથવા તો લાકડાનું બનાવેલું હતું અને ઘણી વાર તેના પર કિંમતી લાકડું, સોનું અથવા તો હાથીદાંતનો ઢોળ ચડાવેલો હતો.</w:t>
      </w:r>
    </w:p>
    <w:p>
      <w:pPr>
        <w:pStyle w:val="ListBullet"/>
        <w:spacing w:line="240" w:lineRule="auto"/>
        <w:ind w:left="720"/>
      </w:pPr>
      <w:r>
        <w:rPr>
          <w:lang w:val="gu_IN" w:bidi="gu_IN"/>
        </w:rPr>
      </w:r>
      <w:r>
        <w:rPr>
          <w:lang w:val="gu_IN" w:bidi="gu_IN"/>
        </w:rPr>
        <w:t>બીજા ઘણા લોકો મહેલ પરિસરોમાં રહેતા હતા અને કામ કરતા હતા. આ પરિસરોમાં સામાન્યરીતે ઘણા ભવનો તથા આંગણાઓ હતા.</w:t>
      </w:r>
    </w:p>
    <w:p>
      <w:pPr/>
      <w:r>
        <w:rPr>
          <w:lang w:val="gu_IN" w:bidi="gu_IN"/>
        </w:rPr>
      </w:r>
      <w:r>
        <w:rPr>
          <w:lang w:val="gu_IN" w:bidi="gu_IN"/>
        </w:rPr>
        <w:t xml:space="preserve">(આ પણ જૂઓ: </w:t>
      </w:r>
      <w:r>
        <w:rPr>
          <w:lang w:val="gu_IN" w:bidi="gu_IN"/>
        </w:rPr>
        <w:t>આંગણું</w:t>
      </w:r>
      <w:r>
        <w:rPr>
          <w:lang w:val="gu_IN" w:bidi="gu_IN"/>
        </w:rPr>
        <w:t xml:space="preserve">, </w:t>
      </w:r>
      <w:r>
        <w:rPr>
          <w:lang w:val="gu_IN" w:bidi="gu_IN"/>
        </w:rPr>
        <w:t>પ્રમુખ યાજક</w:t>
      </w:r>
      <w:r>
        <w:rPr>
          <w:lang w:val="gu_IN" w:bidi="gu_IN"/>
        </w:rPr>
        <w:t xml:space="preserve">, </w:t>
      </w:r>
      <w:r>
        <w:rPr>
          <w:lang w:val="gu_IN" w:bidi="gu_IN"/>
        </w:rPr>
        <w:t>રાજા</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કાળવૃતાંત 28:7–8</w:t>
      </w:r>
    </w:p>
    <w:p>
      <w:pPr>
        <w:pStyle w:val="ListBullet"/>
        <w:spacing w:line="240" w:lineRule="auto"/>
        <w:ind w:left="720"/>
      </w:pPr>
      <w:r>
        <w:rPr>
          <w:lang w:val="gu_IN" w:bidi="gu_IN"/>
        </w:rPr>
      </w:r>
      <w:r>
        <w:rPr>
          <w:lang w:val="gu_IN" w:bidi="gu_IN"/>
        </w:rPr>
        <w:t>2 શમુએલ 11:2–3</w:t>
      </w:r>
    </w:p>
    <w:p>
      <w:pPr>
        <w:pStyle w:val="ListBullet"/>
        <w:spacing w:line="240" w:lineRule="auto"/>
        <w:ind w:left="720"/>
      </w:pPr>
      <w:r>
        <w:rPr>
          <w:lang w:val="gu_IN" w:bidi="gu_IN"/>
        </w:rPr>
      </w:r>
      <w:r>
        <w:rPr>
          <w:lang w:val="gu_IN" w:bidi="gu_IN"/>
        </w:rPr>
        <w:t>દાનિયેલ 5:5–6</w:t>
      </w:r>
    </w:p>
    <w:p>
      <w:pPr>
        <w:pStyle w:val="ListBullet"/>
        <w:spacing w:line="240" w:lineRule="auto"/>
        <w:ind w:left="720"/>
      </w:pPr>
      <w:r>
        <w:rPr>
          <w:lang w:val="gu_IN" w:bidi="gu_IN"/>
        </w:rPr>
      </w:r>
      <w:r>
        <w:rPr>
          <w:lang w:val="gu_IN" w:bidi="gu_IN"/>
        </w:rPr>
        <w:t>માથ્થી 26:3–5</w:t>
      </w:r>
    </w:p>
    <w:p>
      <w:pPr>
        <w:pStyle w:val="ListBullet"/>
        <w:spacing w:line="240" w:lineRule="auto"/>
        <w:ind w:left="720"/>
      </w:pPr>
      <w:r>
        <w:rPr>
          <w:lang w:val="gu_IN" w:bidi="gu_IN"/>
        </w:rPr>
      </w:r>
      <w:r>
        <w:rPr>
          <w:lang w:val="gu_IN" w:bidi="gu_IN"/>
        </w:rPr>
        <w:t>ગીતશાસ્ત્ર 45:8–9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H643, H759, H1001, H1002, H1004, H1055, H1406, H1964, H1965, H2038, H2918, G833, G933, G4232</w:t>
      </w:r>
      <w:r>
        <w:rPr>
          <w:lang w:val="gu_IN" w:bidi="gu_IN"/>
        </w:rPr>
      </w:r>
      <w:r>
        <w:rPr>
          <w:lang w:val="gu_IN" w:bidi="gu_IN"/>
        </w:rPr>
      </w:r>
    </w:p>
    <w:p>
      <w:pPr/>
      <w:r>
        <w:rPr>
          <w:lang w:val="gu_IN" w:bidi="gu_IN"/>
        </w:rPr>
      </w:r>
    </w:p>
    <w:p>
      <w:pPr>
        <w:pStyle w:val="Heading2"/>
      </w:pPr>
      <w:r>
        <w:rPr>
          <w:lang w:val="gu_IN" w:bidi="gu_IN"/>
        </w:rPr>
        <w:t>મહોર, મહોર કરે છે, મહોર કરવામાં આવી, મહોર કરવામાં આવી રહી છે, મહોર ન કરેલું</w:t>
      </w:r>
      <w:r>
        <w:rPr>
          <w:lang w:val="gu_IN" w:bidi="gu_IN"/>
        </w:rPr>
      </w:r>
    </w:p>
    <w:p>
      <w:pPr>
        <w:pStyle w:val="Heading3"/>
      </w:pPr>
      <w:r>
        <w:rPr>
          <w:lang w:val="gu_IN" w:bidi="gu_IN"/>
        </w:rPr>
        <w:t>વ્યાખ્યા:</w:t>
      </w:r>
    </w:p>
    <w:p>
      <w:pPr/>
      <w:r>
        <w:rPr>
          <w:lang w:val="gu_IN" w:bidi="gu_IN"/>
        </w:rPr>
      </w:r>
      <w:r>
        <w:rPr>
          <w:lang w:val="gu_IN" w:bidi="gu_IN"/>
        </w:rPr>
        <w:t>વસ્તુને મહોર કરવી તેનો અર્થ કે તેને કશાકથી બંધ કરવું કે જેને તોડ્યા વિના ખોલવા માટે અશક્ય બનાવે.</w:t>
      </w:r>
    </w:p>
    <w:p>
      <w:pPr>
        <w:pStyle w:val="ListBullet"/>
        <w:spacing w:line="240" w:lineRule="auto"/>
        <w:ind w:left="720"/>
      </w:pPr>
      <w:r>
        <w:rPr>
          <w:lang w:val="gu_IN" w:bidi="gu_IN"/>
        </w:rPr>
      </w:r>
      <w:r>
        <w:rPr>
          <w:lang w:val="gu_IN" w:bidi="gu_IN"/>
        </w:rPr>
        <w:t>ઘણીવાર મહોરને ચિત્ર કે આકૃતિ દ્વારા અંકિત કરવામાં આવતું કે જેથી તે દર્શાવી શકાય કે તે કોની માલિકીનું છે.</w:t>
      </w:r>
    </w:p>
    <w:p>
      <w:pPr>
        <w:pStyle w:val="ListBullet"/>
        <w:spacing w:line="240" w:lineRule="auto"/>
        <w:ind w:left="720"/>
      </w:pPr>
      <w:r>
        <w:rPr>
          <w:lang w:val="gu_IN" w:bidi="gu_IN"/>
        </w:rPr>
      </w:r>
      <w:r>
        <w:rPr>
          <w:lang w:val="gu_IN" w:bidi="gu_IN"/>
        </w:rPr>
        <w:t>પત્રો અથવા બીજા દસ્તાવેજો કે જે સુરક્ષિત રાખવાની જરૂર હોય તેને મહોર કરવા ઓગાળેલી મીણનો ઉપયોગ કરવામાં આવતો હતો.</w:t>
        <w:br/>
      </w:r>
      <w:r>
        <w:rPr>
          <w:lang w:val="gu_IN" w:bidi="gu_IN"/>
        </w:rPr>
        <w:t>જ્યારે મીણ ઠંડુ અને કઠણ બની જાય, ત્યારે મહોરને તોડ્યા વિના પત્ર ખોલી શકાય નહિ.</w:t>
      </w:r>
    </w:p>
    <w:p>
      <w:pPr>
        <w:pStyle w:val="ListBullet"/>
        <w:spacing w:line="240" w:lineRule="auto"/>
        <w:ind w:left="720"/>
      </w:pPr>
      <w:r>
        <w:rPr>
          <w:lang w:val="gu_IN" w:bidi="gu_IN"/>
        </w:rPr>
      </w:r>
      <w:r>
        <w:rPr>
          <w:lang w:val="gu_IN" w:bidi="gu_IN"/>
        </w:rPr>
        <w:t>ઈસુની કબરની સામે પથ્થર પર મહોર મુકવામાં આવી હતી કે જેથી કોઈ પથ્થર ખસેડી શકે નહિ.</w:t>
      </w:r>
    </w:p>
    <w:p>
      <w:pPr>
        <w:pStyle w:val="ListBullet"/>
        <w:spacing w:line="240" w:lineRule="auto"/>
        <w:ind w:left="720"/>
      </w:pPr>
      <w:r>
        <w:rPr>
          <w:lang w:val="gu_IN" w:bidi="gu_IN"/>
        </w:rPr>
      </w:r>
      <w:r>
        <w:rPr>
          <w:lang w:val="gu_IN" w:bidi="gu_IN"/>
        </w:rPr>
        <w:t>પાઉલ રૂપકાત્મક રીતે પવિત્ર આત્માને “મહોર” તરીકે ઉલ્લેખે છે જે દર્શાવે છે કે આપણું તારણ સુરક્ષિત છે.</w:t>
      </w:r>
    </w:p>
    <w:p>
      <w:pPr/>
      <w:r>
        <w:rPr>
          <w:lang w:val="gu_IN" w:bidi="gu_IN"/>
        </w:rPr>
      </w:r>
      <w:r>
        <w:rPr>
          <w:lang w:val="gu_IN" w:bidi="gu_IN"/>
        </w:rPr>
        <w:t xml:space="preserve">(આ પણ જુઓ: </w:t>
      </w:r>
      <w:r>
        <w:rPr>
          <w:lang w:val="gu_IN" w:bidi="gu_IN"/>
        </w:rPr>
        <w:t>પવિત્ર આત્મા</w:t>
      </w:r>
      <w:r>
        <w:rPr>
          <w:lang w:val="gu_IN" w:bidi="gu_IN"/>
        </w:rPr>
        <w:t xml:space="preserve">, </w:t>
      </w:r>
      <w:r>
        <w:rPr>
          <w:lang w:val="gu_IN" w:bidi="gu_IN"/>
        </w:rPr>
        <w:t>કબર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નિર્ગમન 2:3–4</w:t>
      </w:r>
    </w:p>
    <w:p>
      <w:pPr>
        <w:pStyle w:val="ListBullet"/>
        <w:spacing w:line="240" w:lineRule="auto"/>
        <w:ind w:left="720"/>
      </w:pPr>
      <w:r>
        <w:rPr>
          <w:lang w:val="gu_IN" w:bidi="gu_IN"/>
        </w:rPr>
      </w:r>
      <w:r>
        <w:rPr>
          <w:lang w:val="gu_IN" w:bidi="gu_IN"/>
        </w:rPr>
        <w:t>યશાયા 29:11–12</w:t>
      </w:r>
    </w:p>
    <w:p>
      <w:pPr>
        <w:pStyle w:val="ListBullet"/>
        <w:spacing w:line="240" w:lineRule="auto"/>
        <w:ind w:left="720"/>
      </w:pPr>
      <w:r>
        <w:rPr>
          <w:lang w:val="gu_IN" w:bidi="gu_IN"/>
        </w:rPr>
      </w:r>
      <w:r>
        <w:rPr>
          <w:lang w:val="gu_IN" w:bidi="gu_IN"/>
        </w:rPr>
        <w:t>યોહાન 6:26–27</w:t>
      </w:r>
    </w:p>
    <w:p>
      <w:pPr>
        <w:pStyle w:val="ListBullet"/>
        <w:spacing w:line="240" w:lineRule="auto"/>
        <w:ind w:left="720"/>
      </w:pPr>
      <w:r>
        <w:rPr>
          <w:lang w:val="gu_IN" w:bidi="gu_IN"/>
        </w:rPr>
      </w:r>
      <w:r>
        <w:rPr>
          <w:lang w:val="gu_IN" w:bidi="gu_IN"/>
        </w:rPr>
        <w:t>માથ્થી 27:65–66</w:t>
      </w:r>
    </w:p>
    <w:p>
      <w:pPr>
        <w:pStyle w:val="ListBullet"/>
        <w:spacing w:line="240" w:lineRule="auto"/>
        <w:ind w:left="720"/>
      </w:pPr>
      <w:r>
        <w:rPr>
          <w:lang w:val="gu_IN" w:bidi="gu_IN"/>
        </w:rPr>
      </w:r>
      <w:r>
        <w:rPr>
          <w:lang w:val="gu_IN" w:bidi="gu_IN"/>
        </w:rPr>
        <w:t>પ્રકટીકરણ 5:1–2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H2368, H2560, H2856, H2857, H2858, H5640, G2696, G4972, G4973</w:t>
      </w:r>
      <w:r>
        <w:rPr>
          <w:lang w:val="gu_IN" w:bidi="gu_IN"/>
        </w:rPr>
      </w:r>
      <w:r>
        <w:rPr>
          <w:lang w:val="gu_IN" w:bidi="gu_IN"/>
        </w:rPr>
      </w:r>
    </w:p>
    <w:p>
      <w:pPr/>
      <w:r>
        <w:rPr>
          <w:lang w:val="gu_IN" w:bidi="gu_IN"/>
        </w:rPr>
      </w:r>
    </w:p>
    <w:p>
      <w:pPr>
        <w:pStyle w:val="Heading2"/>
      </w:pPr>
      <w:r>
        <w:rPr>
          <w:lang w:val="gu_IN" w:bidi="gu_IN"/>
        </w:rPr>
        <w:t>માકા</w:t>
      </w:r>
      <w:r>
        <w:rPr>
          <w:lang w:val="gu_IN" w:bidi="gu_IN"/>
        </w:rPr>
      </w:r>
    </w:p>
    <w:p>
      <w:pPr>
        <w:pStyle w:val="Heading3"/>
      </w:pPr>
      <w:r>
        <w:rPr>
          <w:lang w:val="gu_IN" w:bidi="gu_IN"/>
        </w:rPr>
        <w:t>તથ્યો:</w:t>
      </w:r>
    </w:p>
    <w:p>
      <w:pPr/>
      <w:r>
        <w:rPr>
          <w:lang w:val="gu_IN" w:bidi="gu_IN"/>
        </w:rPr>
      </w:r>
      <w:r>
        <w:rPr>
          <w:lang w:val="gu_IN" w:bidi="gu_IN"/>
        </w:rPr>
        <w:t>માકા (અથવા તો માકાહ) ઇબ્રાહિમના ભાઈ નાહોરનો એક પુત્ર હતો.</w:t>
      </w:r>
    </w:p>
    <w:p>
      <w:pPr/>
      <w:r>
        <w:rPr>
          <w:lang w:val="gu_IN" w:bidi="gu_IN"/>
        </w:rPr>
      </w:r>
      <w:r>
        <w:rPr>
          <w:lang w:val="gu_IN" w:bidi="gu_IN"/>
        </w:rPr>
        <w:t>જૂના કરારમાં બીજા લોકોનું નામ પણ માકા હતું.</w:t>
      </w:r>
    </w:p>
    <w:p>
      <w:pPr>
        <w:pStyle w:val="ListBullet"/>
        <w:spacing w:line="240" w:lineRule="auto"/>
        <w:ind w:left="720"/>
      </w:pPr>
      <w:r>
        <w:rPr>
          <w:lang w:val="gu_IN" w:bidi="gu_IN"/>
        </w:rPr>
      </w:r>
      <w:r>
        <w:rPr>
          <w:lang w:val="gu_IN" w:bidi="gu_IN"/>
        </w:rPr>
        <w:t>માકા શહેર અથવા તો બેથ માકા ઇઝરાયલની ઉત્તરમાં દૂર નફતાલીના કુળે કબજે કરેલા પ્રદેશમાં સ્થિત હતું.</w:t>
      </w:r>
    </w:p>
    <w:p>
      <w:pPr>
        <w:pStyle w:val="ListBullet"/>
        <w:spacing w:line="240" w:lineRule="auto"/>
        <w:ind w:left="720"/>
      </w:pPr>
      <w:r>
        <w:rPr>
          <w:lang w:val="gu_IN" w:bidi="gu_IN"/>
        </w:rPr>
      </w:r>
      <w:r>
        <w:rPr>
          <w:lang w:val="gu_IN" w:bidi="gu_IN"/>
        </w:rPr>
        <w:t>તે એક મહત્ત્વનું શહેર હતું અને ઘણી વાર શત્રુઓએ તેના પર હુમલાઓ કર્યાં હતા.</w:t>
      </w:r>
    </w:p>
    <w:p>
      <w:pPr>
        <w:pStyle w:val="ListBullet"/>
        <w:spacing w:line="240" w:lineRule="auto"/>
        <w:ind w:left="720"/>
      </w:pPr>
      <w:r>
        <w:rPr>
          <w:lang w:val="gu_IN" w:bidi="gu_IN"/>
        </w:rPr>
      </w:r>
      <w:r>
        <w:rPr>
          <w:lang w:val="gu_IN" w:bidi="gu_IN"/>
        </w:rPr>
        <w:t>દાઉદના પુત્ર આબ્શાલોમની માતા સહિત ઘણી સ્ત્રીઓનું નામ માકા હતું.</w:t>
      </w:r>
    </w:p>
    <w:p>
      <w:pPr>
        <w:pStyle w:val="ListBullet"/>
        <w:spacing w:line="240" w:lineRule="auto"/>
        <w:ind w:left="720"/>
      </w:pPr>
      <w:r>
        <w:rPr>
          <w:lang w:val="gu_IN" w:bidi="gu_IN"/>
        </w:rPr>
      </w:r>
      <w:r>
        <w:rPr>
          <w:lang w:val="gu_IN" w:bidi="gu_IN"/>
        </w:rPr>
        <w:t>આસા રાજાએ પોતાની દાદી માકાને રાણીપદથી દૂર કરી કારણકે તેણીએ અશેરાહની પૂજાને પ્રોત્સાહન આપ્યું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આસા</w:t>
      </w:r>
      <w:r>
        <w:rPr>
          <w:lang w:val="gu_IN" w:bidi="gu_IN"/>
        </w:rPr>
        <w:t xml:space="preserve">, </w:t>
      </w:r>
      <w:r>
        <w:rPr>
          <w:lang w:val="gu_IN" w:bidi="gu_IN"/>
        </w:rPr>
        <w:t>અશેરાહ</w:t>
      </w:r>
      <w:r>
        <w:rPr>
          <w:lang w:val="gu_IN" w:bidi="gu_IN"/>
        </w:rPr>
        <w:t xml:space="preserve">, </w:t>
      </w:r>
      <w:r>
        <w:rPr>
          <w:lang w:val="gu_IN" w:bidi="gu_IN"/>
        </w:rPr>
        <w:t>નાહોર</w:t>
      </w:r>
      <w:r>
        <w:rPr>
          <w:lang w:val="gu_IN" w:bidi="gu_IN"/>
        </w:rPr>
        <w:t xml:space="preserve">, </w:t>
      </w:r>
      <w:r>
        <w:rPr>
          <w:lang w:val="gu_IN" w:bidi="gu_IN"/>
        </w:rPr>
        <w:t>નફતાલી</w:t>
      </w:r>
      <w:r>
        <w:rPr>
          <w:lang w:val="gu_IN" w:bidi="gu_IN"/>
        </w:rPr>
        <w:t xml:space="preserve">, </w:t>
      </w:r>
      <w:r>
        <w:rPr>
          <w:lang w:val="gu_IN" w:bidi="gu_IN"/>
        </w:rPr>
        <w:t>ઇઝરાયલના બાર કુળો</w:t>
      </w:r>
      <w:r>
        <w:rPr>
          <w:lang w:val="gu_IN" w:bidi="gu_IN"/>
        </w:rPr>
        <w:t>)</w:t>
      </w:r>
    </w:p>
    <w:p>
      <w:pPr>
        <w:pStyle w:val="Heading3"/>
      </w:pPr>
      <w:r>
        <w:rPr>
          <w:lang w:val="gu_IN" w:bidi="gu_IN"/>
        </w:rPr>
        <w:t>બાઇબલના સંદર્ભો:</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H4601</w:t>
      </w:r>
      <w:r>
        <w:rPr>
          <w:lang w:val="gu_IN" w:bidi="gu_IN"/>
        </w:rPr>
      </w:r>
      <w:r>
        <w:rPr>
          <w:lang w:val="gu_IN" w:bidi="gu_IN"/>
        </w:rPr>
      </w:r>
    </w:p>
    <w:p>
      <w:pPr/>
      <w:r>
        <w:rPr>
          <w:lang w:val="gu_IN" w:bidi="gu_IN"/>
        </w:rPr>
      </w:r>
    </w:p>
    <w:p>
      <w:pPr>
        <w:pStyle w:val="Heading2"/>
      </w:pPr>
      <w:r>
        <w:rPr>
          <w:lang w:val="gu_IN" w:bidi="gu_IN"/>
        </w:rPr>
        <w:t>માછીમાર, માછીમારો</w:t>
      </w:r>
      <w:r>
        <w:rPr>
          <w:lang w:val="gu_IN" w:bidi="gu_IN"/>
        </w:rPr>
      </w:r>
    </w:p>
    <w:p>
      <w:pPr>
        <w:pStyle w:val="Heading3"/>
      </w:pPr>
      <w:r>
        <w:rPr>
          <w:lang w:val="gu_IN" w:bidi="gu_IN"/>
        </w:rPr>
        <w:t>વ્યાખ્યા:</w:t>
      </w:r>
    </w:p>
    <w:p>
      <w:pPr/>
      <w:r>
        <w:rPr>
          <w:lang w:val="gu_IN" w:bidi="gu_IN"/>
        </w:rPr>
      </w:r>
      <w:r>
        <w:rPr>
          <w:lang w:val="gu_IN" w:bidi="gu_IN"/>
        </w:rPr>
        <w:t>માછીમાર માણસો કે જેઓ પૈસાની આવક માટે પાણીમાંથી માછલી પકડે છે.</w:t>
        <w:br/>
      </w:r>
      <w:r>
        <w:rPr>
          <w:lang w:val="gu_IN" w:bidi="gu_IN"/>
        </w:rPr>
        <w:t>નવા કરારમાં, માછીમાર માછલી પકડવા મોટી જાળોનો ઉપયોગ કરતા હતા.</w:t>
        <w:br/>
      </w:r>
      <w:r>
        <w:rPr>
          <w:lang w:val="gu_IN" w:bidi="gu_IN"/>
        </w:rPr>
        <w:t>“માછીમારો” શબ્દ એ માછીમાર માટેનું બીજું નામ છે.</w:t>
      </w:r>
    </w:p>
    <w:p>
      <w:pPr>
        <w:pStyle w:val="ListBullet"/>
        <w:spacing w:line="240" w:lineRule="auto"/>
        <w:ind w:left="720"/>
      </w:pPr>
      <w:r>
        <w:rPr>
          <w:lang w:val="gu_IN" w:bidi="gu_IN"/>
        </w:rPr>
      </w:r>
      <w:r>
        <w:rPr>
          <w:lang w:val="gu_IN" w:bidi="gu_IN"/>
        </w:rPr>
        <w:t>ઈસુએ પિતર અને બીજા પ્રેરિતો તેડું આપ્યા તે પહેલા તેઓ માછીમાર તરીકે કામ કરતા હતા.</w:t>
      </w:r>
    </w:p>
    <w:p>
      <w:pPr>
        <w:pStyle w:val="ListBullet"/>
        <w:spacing w:line="240" w:lineRule="auto"/>
        <w:ind w:left="720"/>
      </w:pPr>
      <w:r>
        <w:rPr>
          <w:lang w:val="gu_IN" w:bidi="gu_IN"/>
        </w:rPr>
      </w:r>
      <w:r>
        <w:rPr>
          <w:lang w:val="gu_IN" w:bidi="gu_IN"/>
        </w:rPr>
        <w:t>ઈઝરાએલની જમીન પાણીની નજીક હતી, જેથી બાઈબલમાં માછલી અને માછીમારો વિશે ઘણા સંદર્ભો આપવામાં આવેલા છે.</w:t>
      </w:r>
    </w:p>
    <w:p>
      <w:pPr>
        <w:pStyle w:val="ListBullet"/>
        <w:spacing w:line="240" w:lineRule="auto"/>
        <w:ind w:left="720"/>
      </w:pPr>
      <w:r>
        <w:rPr>
          <w:lang w:val="gu_IN" w:bidi="gu_IN"/>
        </w:rPr>
      </w:r>
      <w:r>
        <w:rPr>
          <w:lang w:val="gu_IN" w:bidi="gu_IN"/>
        </w:rPr>
        <w:t>આ શબ્દનું ભાષાંતર શબ્દસમૂહ વડે કરાય તો, “માણસો કે જેઓ માછલી પકડે છે” અથવા “માણસો કે જેઓ માછલી પકડવા દ્વારા પૈસાની આવક કરે છે,” એવા શબ્દો દ્વારા (ભાષાંતર) કરી શકાય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હઝકિયેલ 47:9–10</w:t>
      </w:r>
    </w:p>
    <w:p>
      <w:pPr>
        <w:pStyle w:val="ListBullet"/>
        <w:spacing w:line="240" w:lineRule="auto"/>
        <w:ind w:left="720"/>
      </w:pPr>
      <w:r>
        <w:rPr>
          <w:lang w:val="gu_IN" w:bidi="gu_IN"/>
        </w:rPr>
      </w:r>
      <w:r>
        <w:rPr>
          <w:lang w:val="gu_IN" w:bidi="gu_IN"/>
        </w:rPr>
        <w:t>યશાયા 19:7–8</w:t>
      </w:r>
    </w:p>
    <w:p>
      <w:pPr>
        <w:pStyle w:val="ListBullet"/>
        <w:spacing w:line="240" w:lineRule="auto"/>
        <w:ind w:left="720"/>
      </w:pPr>
      <w:r>
        <w:rPr>
          <w:lang w:val="gu_IN" w:bidi="gu_IN"/>
        </w:rPr>
      </w:r>
      <w:r>
        <w:rPr>
          <w:lang w:val="gu_IN" w:bidi="gu_IN"/>
        </w:rPr>
        <w:t>લૂક 5:1–3</w:t>
      </w:r>
    </w:p>
    <w:p>
      <w:pPr>
        <w:pStyle w:val="ListBullet"/>
        <w:spacing w:line="240" w:lineRule="auto"/>
        <w:ind w:left="720"/>
      </w:pPr>
      <w:r>
        <w:rPr>
          <w:lang w:val="gu_IN" w:bidi="gu_IN"/>
        </w:rPr>
      </w:r>
      <w:r>
        <w:rPr>
          <w:lang w:val="gu_IN" w:bidi="gu_IN"/>
        </w:rPr>
        <w:t>માથ્થી 4:18–20</w:t>
      </w:r>
    </w:p>
    <w:p>
      <w:pPr>
        <w:pStyle w:val="ListBullet"/>
        <w:spacing w:line="240" w:lineRule="auto"/>
        <w:ind w:left="720"/>
      </w:pPr>
      <w:r>
        <w:rPr>
          <w:lang w:val="gu_IN" w:bidi="gu_IN"/>
        </w:rPr>
      </w:r>
      <w:r>
        <w:rPr>
          <w:lang w:val="gu_IN" w:bidi="gu_IN"/>
        </w:rPr>
        <w:t>માથ્થી 13:47–48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H1728, H1771, H2271, G231, G1903</w:t>
      </w:r>
      <w:r>
        <w:rPr>
          <w:lang w:val="gu_IN" w:bidi="gu_IN"/>
        </w:rPr>
      </w:r>
      <w:r>
        <w:rPr>
          <w:lang w:val="gu_IN" w:bidi="gu_IN"/>
        </w:rPr>
      </w:r>
    </w:p>
    <w:p>
      <w:pPr/>
      <w:r>
        <w:rPr>
          <w:lang w:val="gu_IN" w:bidi="gu_IN"/>
        </w:rPr>
      </w:r>
    </w:p>
    <w:p>
      <w:pPr>
        <w:pStyle w:val="Heading2"/>
      </w:pPr>
      <w:r>
        <w:rPr>
          <w:lang w:val="gu_IN" w:bidi="gu_IN"/>
        </w:rPr>
        <w:t>માણસનો દીકરો, માણસનો દીકરો</w:t>
      </w:r>
      <w:r>
        <w:rPr>
          <w:lang w:val="gu_IN" w:bidi="gu_IN"/>
        </w:rPr>
      </w:r>
    </w:p>
    <w:p>
      <w:pPr>
        <w:pStyle w:val="Heading3"/>
      </w:pPr>
      <w:r>
        <w:rPr>
          <w:lang w:val="gu_IN" w:bidi="gu_IN"/>
        </w:rPr>
        <w:t>વ્યાખ્યા:</w:t>
      </w:r>
    </w:p>
    <w:p>
      <w:pPr/>
      <w:r>
        <w:rPr>
          <w:lang w:val="gu_IN" w:bidi="gu_IN"/>
        </w:rPr>
      </w:r>
      <w:r>
        <w:rPr>
          <w:lang w:val="gu_IN" w:bidi="gu_IN"/>
        </w:rPr>
        <w:t>“માણસનો દીકરો” શિર્ષક ઈસુ દ્વારા પોતાને સંબોધવા વાપરવામાં આવ્યું</w:t>
        <w:br/>
      </w:r>
      <w:r>
        <w:rPr>
          <w:lang w:val="gu_IN" w:bidi="gu_IN"/>
        </w:rPr>
        <w:t>તેમને ઘણીવાર આ શબ્દ “હું” કે “મને” બોલવાને બદલે વાપર્યું.</w:t>
      </w:r>
    </w:p>
    <w:p>
      <w:pPr>
        <w:pStyle w:val="ListBullet"/>
        <w:spacing w:line="240" w:lineRule="auto"/>
        <w:ind w:left="720"/>
      </w:pPr>
      <w:r>
        <w:rPr>
          <w:lang w:val="gu_IN" w:bidi="gu_IN"/>
        </w:rPr>
      </w:r>
      <w:r>
        <w:rPr>
          <w:lang w:val="gu_IN" w:bidi="gu_IN"/>
        </w:rPr>
        <w:t>બાઈબલમાં, “માણસનો દીકરો” માણસનો ઉલ્લેખ કરવા કે સંબોધવાની રીત હોઈ શકે.</w:t>
        <w:br/>
      </w:r>
      <w:r>
        <w:rPr>
          <w:lang w:val="gu_IN" w:bidi="gu_IN"/>
        </w:rPr>
        <w:t>તેનો એ પણ અર્થ થાય કે “માનવ.”</w:t>
      </w:r>
    </w:p>
    <w:p>
      <w:pPr>
        <w:pStyle w:val="ListBullet"/>
        <w:spacing w:line="240" w:lineRule="auto"/>
        <w:ind w:left="720"/>
      </w:pPr>
      <w:r>
        <w:rPr>
          <w:lang w:val="gu_IN" w:bidi="gu_IN"/>
        </w:rPr>
      </w:r>
      <w:r>
        <w:rPr>
          <w:lang w:val="gu_IN" w:bidi="gu_IN"/>
        </w:rPr>
        <w:t>જુના કરારના હઝકિયેલના સંગ પુસ્તક દ્વારા, ઈશ્વર હઝકિયેલને વારંવાર “માણસના દીકરા” તરીકે સંબોધે છે.</w:t>
        <w:br/>
      </w:r>
      <w:r>
        <w:rPr>
          <w:lang w:val="gu_IN" w:bidi="gu_IN"/>
        </w:rPr>
        <w:t>ઉદાહરણ ટીકે, તેઓએ કહ્યું, “તારે, માણસના દીકરા, પ્રબોધ કરવો જ જોઈએ.”</w:t>
      </w:r>
    </w:p>
    <w:p>
      <w:pPr>
        <w:pStyle w:val="ListBullet"/>
        <w:spacing w:line="240" w:lineRule="auto"/>
        <w:ind w:left="720"/>
      </w:pPr>
      <w:r>
        <w:rPr>
          <w:lang w:val="gu_IN" w:bidi="gu_IN"/>
        </w:rPr>
      </w:r>
      <w:r>
        <w:rPr>
          <w:lang w:val="gu_IN" w:bidi="gu_IN"/>
        </w:rPr>
        <w:t>દાનિયેલ પ્રબોધકે વાદળાંમા આવતાં “માણસના દીકરાનું” દર્શન જોયું, જે આવનાર મસીહાનો સંદર્ભ છે.</w:t>
      </w:r>
    </w:p>
    <w:p>
      <w:pPr>
        <w:pStyle w:val="ListBullet"/>
        <w:spacing w:line="240" w:lineRule="auto"/>
        <w:ind w:left="720"/>
      </w:pPr>
      <w:r>
        <w:rPr>
          <w:lang w:val="gu_IN" w:bidi="gu_IN"/>
        </w:rPr>
      </w:r>
      <w:r>
        <w:rPr>
          <w:lang w:val="gu_IN" w:bidi="gu_IN"/>
        </w:rPr>
        <w:t>ઈસુએ પણ કહ્યું કે માણસનો દીકરો કોઈક દિવસે વાદળાં પર પાછો આવશે.</w:t>
      </w:r>
    </w:p>
    <w:p>
      <w:pPr>
        <w:pStyle w:val="ListBullet"/>
        <w:spacing w:line="240" w:lineRule="auto"/>
        <w:ind w:left="720"/>
      </w:pPr>
      <w:r>
        <w:rPr>
          <w:lang w:val="gu_IN" w:bidi="gu_IN"/>
        </w:rPr>
      </w:r>
      <w:r>
        <w:rPr>
          <w:lang w:val="gu_IN" w:bidi="gu_IN"/>
        </w:rPr>
        <w:t>આ વાદળાં પર આવતાં માણસના દીકરાના સંદર્ભો પ્રગટ કરે છે કે ઈસુ મસીહા એ ઈશ્વર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જ્યારે ઈસુ “માણસની દીકરો” શબ્દ વાપરે છે ત્યારે તેનું અનુવાદ “એક કે જે માનવ બન્યા” અથવા “સ્વર્ગમાંથી માણસ” એમ કરી શકાય.</w:t>
      </w:r>
    </w:p>
    <w:p>
      <w:pPr>
        <w:pStyle w:val="ListBullet"/>
        <w:spacing w:line="240" w:lineRule="auto"/>
        <w:ind w:left="720"/>
      </w:pPr>
      <w:r>
        <w:rPr>
          <w:lang w:val="gu_IN" w:bidi="gu_IN"/>
        </w:rPr>
      </w:r>
      <w:r>
        <w:rPr>
          <w:lang w:val="gu_IN" w:bidi="gu_IN"/>
        </w:rPr>
        <w:t>કેટલાંક અનુવાદકો “હું” અને “મને” પ્રસંગોપાત આ શિર્ષક સાથે સમાવેશ કરે છે (“હું, માં માણસનો દીકરો”) તેને સ્પષ્ટ કરવાને માટે કે ઈસુ પોતાને વિષે વાત કરે છે.</w:t>
      </w:r>
    </w:p>
    <w:p>
      <w:pPr>
        <w:pStyle w:val="ListBullet"/>
        <w:spacing w:line="240" w:lineRule="auto"/>
        <w:ind w:left="720"/>
      </w:pPr>
      <w:r>
        <w:rPr>
          <w:lang w:val="gu_IN" w:bidi="gu_IN"/>
        </w:rPr>
      </w:r>
      <w:r>
        <w:rPr>
          <w:lang w:val="gu_IN" w:bidi="gu_IN"/>
        </w:rPr>
        <w:t>એ નક્કી કરવા માટે તપાસ કરો કે આ શબ્દનું અનુવાદ ખોટો અર્થ ન આપે (જેમ કે વ્યભિચારથી જન્મેલ દીકરાનો ઉલ્લેખ અથવા ખોટી છાપનો ઉલ્લેખ કરવો કે ઈસુ માત્ર માનવ હતાં).</w:t>
      </w:r>
    </w:p>
    <w:p>
      <w:pPr>
        <w:pStyle w:val="ListBullet"/>
        <w:spacing w:line="240" w:lineRule="auto"/>
        <w:ind w:left="720"/>
      </w:pPr>
      <w:r>
        <w:rPr>
          <w:lang w:val="gu_IN" w:bidi="gu_IN"/>
        </w:rPr>
      </w:r>
      <w:r>
        <w:rPr>
          <w:lang w:val="gu_IN" w:bidi="gu_IN"/>
        </w:rPr>
        <w:t>જ્યારે વ્યક્તિનો ઉલ્લેખ કરવામાં આવે ત્યારે, “માણસના દીકરા”નું અનુવાદ “તું માનવ” અથવા “તું, માણસ” અથવા “માનવ” અથવા “માણસ” એમ કરી શકાય.</w:t>
      </w:r>
    </w:p>
    <w:p>
      <w:pPr/>
      <w:r>
        <w:rPr>
          <w:lang w:val="gu_IN" w:bidi="gu_IN"/>
        </w:rPr>
      </w:r>
      <w:r>
        <w:rPr>
          <w:lang w:val="gu_IN" w:bidi="gu_IN"/>
        </w:rPr>
        <w:t xml:space="preserve">(આ પણ જુઓ: </w:t>
      </w:r>
      <w:r>
        <w:rPr>
          <w:lang w:val="gu_IN" w:bidi="gu_IN"/>
        </w:rPr>
        <w:t>સ્વર્ગ</w:t>
      </w:r>
      <w:r>
        <w:rPr>
          <w:lang w:val="gu_IN" w:bidi="gu_IN"/>
        </w:rPr>
        <w:t xml:space="preserve">, </w:t>
      </w:r>
      <w:r>
        <w:rPr>
          <w:lang w:val="gu_IN" w:bidi="gu_IN"/>
        </w:rPr>
        <w:t>દીકરો</w:t>
      </w:r>
      <w:r>
        <w:rPr>
          <w:lang w:val="gu_IN" w:bidi="gu_IN"/>
        </w:rPr>
        <w:t xml:space="preserve">, </w:t>
      </w:r>
      <w:r>
        <w:rPr>
          <w:lang w:val="gu_IN" w:bidi="gu_IN"/>
        </w:rPr>
        <w:t>ઈશ્વરનો દીકરો</w:t>
      </w:r>
      <w:r>
        <w:rPr>
          <w:lang w:val="gu_IN" w:bidi="gu_IN"/>
        </w:rPr>
        <w:t xml:space="preserve">, </w:t>
      </w:r>
      <w:r>
        <w:rPr>
          <w:lang w:val="gu_IN" w:bidi="gu_IN"/>
        </w:rPr>
        <w:t>યહોવા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પ્રેરિતોના કૃત્યો 7:54–56</w:t>
      </w:r>
    </w:p>
    <w:p>
      <w:pPr>
        <w:pStyle w:val="ListBullet"/>
        <w:spacing w:line="240" w:lineRule="auto"/>
        <w:ind w:left="720"/>
      </w:pPr>
      <w:r>
        <w:rPr>
          <w:lang w:val="gu_IN" w:bidi="gu_IN"/>
        </w:rPr>
      </w:r>
      <w:r>
        <w:rPr>
          <w:lang w:val="gu_IN" w:bidi="gu_IN"/>
        </w:rPr>
        <w:t>દાનિયેલ 7:13–14</w:t>
      </w:r>
    </w:p>
    <w:p>
      <w:pPr>
        <w:pStyle w:val="ListBullet"/>
        <w:spacing w:line="240" w:lineRule="auto"/>
        <w:ind w:left="720"/>
      </w:pPr>
      <w:r>
        <w:rPr>
          <w:lang w:val="gu_IN" w:bidi="gu_IN"/>
        </w:rPr>
      </w:r>
      <w:r>
        <w:rPr>
          <w:lang w:val="gu_IN" w:bidi="gu_IN"/>
        </w:rPr>
        <w:t>હઝકિયેલ 43:6–8</w:t>
      </w:r>
    </w:p>
    <w:p>
      <w:pPr>
        <w:pStyle w:val="ListBullet"/>
        <w:spacing w:line="240" w:lineRule="auto"/>
        <w:ind w:left="720"/>
      </w:pPr>
      <w:r>
        <w:rPr>
          <w:lang w:val="gu_IN" w:bidi="gu_IN"/>
        </w:rPr>
      </w:r>
      <w:r>
        <w:rPr>
          <w:lang w:val="gu_IN" w:bidi="gu_IN"/>
        </w:rPr>
        <w:t>યોહાન 3:12–13</w:t>
      </w:r>
    </w:p>
    <w:p>
      <w:pPr>
        <w:pStyle w:val="ListBullet"/>
        <w:spacing w:line="240" w:lineRule="auto"/>
        <w:ind w:left="720"/>
      </w:pPr>
      <w:r>
        <w:rPr>
          <w:lang w:val="gu_IN" w:bidi="gu_IN"/>
        </w:rPr>
      </w:r>
      <w:r>
        <w:rPr>
          <w:lang w:val="gu_IN" w:bidi="gu_IN"/>
        </w:rPr>
        <w:t>લૂક 6:3–5</w:t>
      </w:r>
    </w:p>
    <w:p>
      <w:pPr>
        <w:pStyle w:val="ListBullet"/>
        <w:spacing w:line="240" w:lineRule="auto"/>
        <w:ind w:left="720"/>
      </w:pPr>
      <w:r>
        <w:rPr>
          <w:lang w:val="gu_IN" w:bidi="gu_IN"/>
        </w:rPr>
      </w:r>
      <w:r>
        <w:rPr>
          <w:lang w:val="gu_IN" w:bidi="gu_IN"/>
        </w:rPr>
        <w:t>માર્ક 2:10–12</w:t>
      </w:r>
    </w:p>
    <w:p>
      <w:pPr>
        <w:pStyle w:val="ListBullet"/>
        <w:spacing w:line="240" w:lineRule="auto"/>
        <w:ind w:left="720"/>
      </w:pPr>
      <w:r>
        <w:rPr>
          <w:lang w:val="gu_IN" w:bidi="gu_IN"/>
        </w:rPr>
      </w:r>
      <w:r>
        <w:rPr>
          <w:lang w:val="gu_IN" w:bidi="gu_IN"/>
        </w:rPr>
        <w:t>માથ્થી 13:36–39</w:t>
      </w:r>
    </w:p>
    <w:p>
      <w:pPr>
        <w:pStyle w:val="ListBullet"/>
        <w:spacing w:line="240" w:lineRule="auto"/>
        <w:ind w:left="720"/>
      </w:pPr>
      <w:r>
        <w:rPr>
          <w:lang w:val="gu_IN" w:bidi="gu_IN"/>
        </w:rPr>
      </w:r>
      <w:r>
        <w:rPr>
          <w:lang w:val="gu_IN" w:bidi="gu_IN"/>
        </w:rPr>
        <w:t>ગીતશાસ્ત્ર 80:17–18</w:t>
      </w:r>
    </w:p>
    <w:p>
      <w:pPr>
        <w:pStyle w:val="ListBullet"/>
        <w:spacing w:line="240" w:lineRule="auto"/>
        <w:ind w:left="720"/>
      </w:pPr>
      <w:r>
        <w:rPr>
          <w:lang w:val="gu_IN" w:bidi="gu_IN"/>
        </w:rPr>
      </w:r>
      <w:r>
        <w:rPr>
          <w:lang w:val="gu_IN" w:bidi="gu_IN"/>
        </w:rPr>
        <w:t>પ્રકટીકરણ 14:14–16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H120, H606, H1121, H1247, G444, G5207</w:t>
      </w:r>
      <w:r>
        <w:rPr>
          <w:lang w:val="gu_IN" w:bidi="gu_IN"/>
        </w:rPr>
      </w:r>
      <w:r>
        <w:rPr>
          <w:lang w:val="gu_IN" w:bidi="gu_IN"/>
        </w:rPr>
      </w:r>
    </w:p>
    <w:p>
      <w:pPr/>
      <w:r>
        <w:rPr>
          <w:lang w:val="gu_IN" w:bidi="gu_IN"/>
        </w:rPr>
      </w:r>
    </w:p>
    <w:p>
      <w:pPr>
        <w:pStyle w:val="Heading2"/>
      </w:pPr>
      <w:r>
        <w:rPr>
          <w:lang w:val="gu_IN" w:bidi="gu_IN"/>
        </w:rPr>
        <w:t>માથ્થી, લેવી</w:t>
      </w:r>
      <w:r>
        <w:rPr>
          <w:lang w:val="gu_IN" w:bidi="gu_IN"/>
        </w:rPr>
      </w:r>
    </w:p>
    <w:p>
      <w:pPr>
        <w:pStyle w:val="Heading3"/>
      </w:pPr>
      <w:r>
        <w:rPr>
          <w:lang w:val="gu_IN" w:bidi="gu_IN"/>
        </w:rPr>
        <w:t>તથ્યો:</w:t>
      </w:r>
    </w:p>
    <w:p>
      <w:pPr/>
      <w:r>
        <w:rPr>
          <w:lang w:val="gu_IN" w:bidi="gu_IN"/>
        </w:rPr>
      </w:r>
      <w:r>
        <w:rPr>
          <w:lang w:val="gu_IN" w:bidi="gu_IN"/>
        </w:rPr>
        <w:t>માથ્થી બાર માણસોમાંનો એક હતો કે જેઓને ઈસુએ તેમના પ્રેરિતો થવા પસંદ કર્યાં હતા.</w:t>
        <w:br/>
      </w:r>
      <w:r>
        <w:rPr>
          <w:lang w:val="gu_IN" w:bidi="gu_IN"/>
        </w:rPr>
        <w:t>તે અલ્ફીના પુત્ર લેવી તરીકે પણ ઓળખાતો હતો.</w:t>
      </w:r>
    </w:p>
    <w:p>
      <w:pPr>
        <w:pStyle w:val="ListBullet"/>
        <w:spacing w:line="240" w:lineRule="auto"/>
        <w:ind w:left="720"/>
      </w:pPr>
      <w:r>
        <w:rPr>
          <w:lang w:val="gu_IN" w:bidi="gu_IN"/>
        </w:rPr>
      </w:r>
      <w:r>
        <w:rPr>
          <w:lang w:val="gu_IN" w:bidi="gu_IN"/>
        </w:rPr>
        <w:t>ઈસુ તેને મળ્યા તે અગાઉ લેવી (માથ્થી) કફર-નહૂમ નગરનો કર ઉઘરાવનાર વ્યક્તિ હતો.</w:t>
      </w:r>
    </w:p>
    <w:p>
      <w:pPr>
        <w:pStyle w:val="ListBullet"/>
        <w:spacing w:line="240" w:lineRule="auto"/>
        <w:ind w:left="720"/>
      </w:pPr>
      <w:r>
        <w:rPr>
          <w:lang w:val="gu_IN" w:bidi="gu_IN"/>
        </w:rPr>
      </w:r>
      <w:r>
        <w:rPr>
          <w:lang w:val="gu_IN" w:bidi="gu_IN"/>
        </w:rPr>
        <w:t>માથ્થીએ જે સુવાર્તા લખી છે તેમાં તેનું નામ દર્શાવાયું છે.</w:t>
      </w:r>
    </w:p>
    <w:p>
      <w:pPr>
        <w:pStyle w:val="ListBullet"/>
        <w:spacing w:line="240" w:lineRule="auto"/>
        <w:ind w:left="720"/>
      </w:pPr>
      <w:r>
        <w:rPr>
          <w:lang w:val="gu_IN" w:bidi="gu_IN"/>
        </w:rPr>
      </w:r>
      <w:r>
        <w:rPr>
          <w:lang w:val="gu_IN" w:bidi="gu_IN"/>
        </w:rPr>
        <w:t>બાઇબલમાં લેવી નામના બીજા કેટલાક લોકો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પ્રેરિત</w:t>
      </w:r>
      <w:r>
        <w:rPr>
          <w:lang w:val="gu_IN" w:bidi="gu_IN"/>
        </w:rPr>
        <w:t xml:space="preserve">, </w:t>
      </w:r>
      <w:r>
        <w:rPr>
          <w:lang w:val="gu_IN" w:bidi="gu_IN"/>
        </w:rPr>
        <w:t>લેવી</w:t>
      </w:r>
      <w:r>
        <w:rPr>
          <w:lang w:val="gu_IN" w:bidi="gu_IN"/>
        </w:rPr>
        <w:t xml:space="preserve">, </w:t>
      </w:r>
      <w:r>
        <w:rPr>
          <w:lang w:val="gu_IN" w:bidi="gu_IN"/>
        </w:rPr>
        <w:t>કર ઉઘરાવનાર</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લૂક 5:27–28</w:t>
      </w:r>
    </w:p>
    <w:p>
      <w:pPr>
        <w:pStyle w:val="ListBullet"/>
        <w:spacing w:line="240" w:lineRule="auto"/>
        <w:ind w:left="720"/>
      </w:pPr>
      <w:r>
        <w:rPr>
          <w:lang w:val="gu_IN" w:bidi="gu_IN"/>
        </w:rPr>
      </w:r>
      <w:r>
        <w:rPr>
          <w:lang w:val="gu_IN" w:bidi="gu_IN"/>
        </w:rPr>
        <w:t>લૂક 6:14–16</w:t>
      </w:r>
    </w:p>
    <w:p>
      <w:pPr>
        <w:pStyle w:val="ListBullet"/>
        <w:spacing w:line="240" w:lineRule="auto"/>
        <w:ind w:left="720"/>
      </w:pPr>
      <w:r>
        <w:rPr>
          <w:lang w:val="gu_IN" w:bidi="gu_IN"/>
        </w:rPr>
      </w:r>
      <w:r>
        <w:rPr>
          <w:lang w:val="gu_IN" w:bidi="gu_IN"/>
        </w:rPr>
        <w:t>માર્ક 2:13–14</w:t>
      </w:r>
    </w:p>
    <w:p>
      <w:pPr>
        <w:pStyle w:val="ListBullet"/>
        <w:spacing w:line="240" w:lineRule="auto"/>
        <w:ind w:left="720"/>
      </w:pPr>
      <w:r>
        <w:rPr>
          <w:lang w:val="gu_IN" w:bidi="gu_IN"/>
        </w:rPr>
      </w:r>
      <w:r>
        <w:rPr>
          <w:lang w:val="gu_IN" w:bidi="gu_IN"/>
        </w:rPr>
        <w:t>માર્ક 3:17–19</w:t>
      </w:r>
    </w:p>
    <w:p>
      <w:pPr>
        <w:pStyle w:val="ListBullet"/>
        <w:spacing w:line="240" w:lineRule="auto"/>
        <w:ind w:left="720"/>
      </w:pPr>
      <w:r>
        <w:rPr>
          <w:lang w:val="gu_IN" w:bidi="gu_IN"/>
        </w:rPr>
      </w:r>
      <w:r>
        <w:rPr>
          <w:lang w:val="gu_IN" w:bidi="gu_IN"/>
        </w:rPr>
        <w:t>માથ્થી 9:7–9</w:t>
      </w:r>
    </w:p>
    <w:p>
      <w:pPr>
        <w:pStyle w:val="ListBullet"/>
        <w:spacing w:line="240" w:lineRule="auto"/>
        <w:ind w:left="720"/>
      </w:pPr>
      <w:r>
        <w:rPr>
          <w:lang w:val="gu_IN" w:bidi="gu_IN"/>
        </w:rPr>
      </w:r>
      <w:r>
        <w:rPr>
          <w:lang w:val="gu_IN" w:bidi="gu_IN"/>
        </w:rPr>
        <w:t>માથ્થી 10:2–4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G3017, G3156</w:t>
      </w:r>
      <w:r>
        <w:rPr>
          <w:lang w:val="gu_IN" w:bidi="gu_IN"/>
        </w:rPr>
      </w:r>
      <w:r>
        <w:rPr>
          <w:lang w:val="gu_IN" w:bidi="gu_IN"/>
        </w:rPr>
      </w:r>
    </w:p>
    <w:p>
      <w:pPr/>
      <w:r>
        <w:rPr>
          <w:lang w:val="gu_IN" w:bidi="gu_IN"/>
        </w:rPr>
      </w:r>
    </w:p>
    <w:p>
      <w:pPr>
        <w:pStyle w:val="Heading2"/>
      </w:pPr>
      <w:r>
        <w:rPr>
          <w:lang w:val="gu_IN" w:bidi="gu_IN"/>
        </w:rPr>
        <w:t>માદીઓ, માદાય</w:t>
      </w:r>
      <w:r>
        <w:rPr>
          <w:lang w:val="gu_IN" w:bidi="gu_IN"/>
        </w:rPr>
      </w:r>
    </w:p>
    <w:p>
      <w:pPr>
        <w:pStyle w:val="Heading3"/>
      </w:pPr>
      <w:r>
        <w:rPr>
          <w:lang w:val="gu_IN" w:bidi="gu_IN"/>
        </w:rPr>
        <w:t>તથ્યો:</w:t>
      </w:r>
    </w:p>
    <w:p>
      <w:pPr/>
      <w:r>
        <w:rPr>
          <w:lang w:val="gu_IN" w:bidi="gu_IN"/>
        </w:rPr>
      </w:r>
      <w:r>
        <w:rPr>
          <w:lang w:val="gu_IN" w:bidi="gu_IN"/>
        </w:rPr>
        <w:t>માદાય આશ્શૂર અને બાબિલની પૂર્વ બાજુએ તથા એલામ અને ઈરાનની ઉત્તર બાજુએ સ્થિત એક પ્રાચીન સામ્રાજ્ય હતું.</w:t>
        <w:br/>
      </w:r>
      <w:r>
        <w:rPr>
          <w:lang w:val="gu_IN" w:bidi="gu_IN"/>
        </w:rPr>
        <w:t>માદાય સામ્રાજ્યમાં રહેતા લોકોને “માદીઓ” કહેવામાં આવતા હતા.</w:t>
      </w:r>
    </w:p>
    <w:p>
      <w:pPr>
        <w:pStyle w:val="ListBullet"/>
        <w:spacing w:line="240" w:lineRule="auto"/>
        <w:ind w:left="720"/>
      </w:pPr>
      <w:r>
        <w:rPr>
          <w:lang w:val="gu_IN" w:bidi="gu_IN"/>
        </w:rPr>
      </w:r>
      <w:r>
        <w:rPr>
          <w:lang w:val="gu_IN" w:bidi="gu_IN"/>
        </w:rPr>
        <w:t>માદાય સામ્રાજ્ય વર્તમાન સમયના તુર્કી, ઈરાન, સીરિયા, ઇરાક તથા અફઘાનિસ્તાનના કેટલાક ભાગોમાં ફેલાયેલું હતું.</w:t>
      </w:r>
    </w:p>
    <w:p>
      <w:pPr>
        <w:pStyle w:val="ListBullet"/>
        <w:spacing w:line="240" w:lineRule="auto"/>
        <w:ind w:left="720"/>
      </w:pPr>
      <w:r>
        <w:rPr>
          <w:lang w:val="gu_IN" w:bidi="gu_IN"/>
        </w:rPr>
      </w:r>
      <w:r>
        <w:rPr>
          <w:lang w:val="gu_IN" w:bidi="gu_IN"/>
        </w:rPr>
        <w:t>માદીઓ ઈરાનીઓ સાથે ઘનિષ્ટ રીતે સંકળાયેલા હતા અને બન્ને સામ્રાજ્યોએ બાબિલના સામ્રાજ્યને જીતવા સૈન્યોને ભેગા કર્યાં હતા.</w:t>
      </w:r>
    </w:p>
    <w:p>
      <w:pPr>
        <w:pStyle w:val="ListBullet"/>
        <w:spacing w:line="240" w:lineRule="auto"/>
        <w:ind w:left="720"/>
      </w:pPr>
      <w:r>
        <w:rPr>
          <w:lang w:val="gu_IN" w:bidi="gu_IN"/>
        </w:rPr>
      </w:r>
      <w:r>
        <w:rPr>
          <w:lang w:val="gu_IN" w:bidi="gu_IN"/>
        </w:rPr>
        <w:t>જ્યારે દાનિયેલ પ્રબોધક ત્યાં રહેતો હતો ત્યારે બાબિલ પર માદી રાજા દાર્યાવેશે ચડાઈ કરી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આશ્શૂર</w:t>
      </w:r>
      <w:r>
        <w:rPr>
          <w:lang w:val="gu_IN" w:bidi="gu_IN"/>
        </w:rPr>
        <w:t xml:space="preserve">, </w:t>
      </w:r>
      <w:r>
        <w:rPr>
          <w:lang w:val="gu_IN" w:bidi="gu_IN"/>
        </w:rPr>
        <w:t>બાબિલ</w:t>
      </w:r>
      <w:r>
        <w:rPr>
          <w:lang w:val="gu_IN" w:bidi="gu_IN"/>
        </w:rPr>
        <w:t xml:space="preserve">, </w:t>
      </w:r>
      <w:r>
        <w:rPr>
          <w:lang w:val="gu_IN" w:bidi="gu_IN"/>
        </w:rPr>
        <w:t>કોરેશ</w:t>
      </w:r>
      <w:r>
        <w:rPr>
          <w:lang w:val="gu_IN" w:bidi="gu_IN"/>
        </w:rPr>
        <w:t xml:space="preserve">, </w:t>
      </w:r>
      <w:r>
        <w:rPr>
          <w:lang w:val="gu_IN" w:bidi="gu_IN"/>
        </w:rPr>
        <w:t>દાનિયેલ</w:t>
      </w:r>
      <w:r>
        <w:rPr>
          <w:lang w:val="gu_IN" w:bidi="gu_IN"/>
        </w:rPr>
        <w:t xml:space="preserve">, </w:t>
      </w:r>
      <w:r>
        <w:rPr>
          <w:lang w:val="gu_IN" w:bidi="gu_IN"/>
        </w:rPr>
        <w:t>દાર્યાવેશ</w:t>
      </w:r>
      <w:r>
        <w:rPr>
          <w:lang w:val="gu_IN" w:bidi="gu_IN"/>
        </w:rPr>
        <w:t xml:space="preserve">, </w:t>
      </w:r>
      <w:r>
        <w:rPr>
          <w:lang w:val="gu_IN" w:bidi="gu_IN"/>
        </w:rPr>
        <w:t>એલામ</w:t>
      </w:r>
      <w:r>
        <w:rPr>
          <w:lang w:val="gu_IN" w:bidi="gu_IN"/>
        </w:rPr>
        <w:t xml:space="preserve">, </w:t>
      </w:r>
      <w:r>
        <w:rPr>
          <w:lang w:val="gu_IN" w:bidi="gu_IN"/>
        </w:rPr>
        <w:t>ઈરાન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રાજા 17:4–6</w:t>
      </w:r>
    </w:p>
    <w:p>
      <w:pPr>
        <w:pStyle w:val="ListBullet"/>
        <w:spacing w:line="240" w:lineRule="auto"/>
        <w:ind w:left="720"/>
      </w:pPr>
      <w:r>
        <w:rPr>
          <w:lang w:val="gu_IN" w:bidi="gu_IN"/>
        </w:rPr>
      </w:r>
      <w:r>
        <w:rPr>
          <w:lang w:val="gu_IN" w:bidi="gu_IN"/>
        </w:rPr>
        <w:t>પ્રેરિતોનાં કૃત્યો 2:8–11</w:t>
      </w:r>
    </w:p>
    <w:p>
      <w:pPr>
        <w:pStyle w:val="ListBullet"/>
        <w:spacing w:line="240" w:lineRule="auto"/>
        <w:ind w:left="720"/>
      </w:pPr>
      <w:r>
        <w:rPr>
          <w:lang w:val="gu_IN" w:bidi="gu_IN"/>
        </w:rPr>
      </w:r>
      <w:r>
        <w:rPr>
          <w:lang w:val="gu_IN" w:bidi="gu_IN"/>
        </w:rPr>
        <w:t>દાનિયેલ 5:25–28</w:t>
      </w:r>
    </w:p>
    <w:p>
      <w:pPr>
        <w:pStyle w:val="ListBullet"/>
        <w:spacing w:line="240" w:lineRule="auto"/>
        <w:ind w:left="720"/>
      </w:pPr>
      <w:r>
        <w:rPr>
          <w:lang w:val="gu_IN" w:bidi="gu_IN"/>
        </w:rPr>
      </w:r>
      <w:r>
        <w:rPr>
          <w:lang w:val="gu_IN" w:bidi="gu_IN"/>
        </w:rPr>
        <w:t>એસ્તેર 1:3–4</w:t>
      </w:r>
    </w:p>
    <w:p>
      <w:pPr>
        <w:pStyle w:val="ListBullet"/>
        <w:spacing w:line="240" w:lineRule="auto"/>
        <w:ind w:left="720"/>
      </w:pPr>
      <w:r>
        <w:rPr>
          <w:lang w:val="gu_IN" w:bidi="gu_IN"/>
        </w:rPr>
      </w:r>
      <w:r>
        <w:rPr>
          <w:lang w:val="gu_IN" w:bidi="gu_IN"/>
        </w:rPr>
        <w:t>એઝરા 6:1–2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H4074, H4075, H4076, H4077, G3370</w:t>
      </w:r>
      <w:r>
        <w:rPr>
          <w:lang w:val="gu_IN" w:bidi="gu_IN"/>
        </w:rPr>
      </w:r>
      <w:r>
        <w:rPr>
          <w:lang w:val="gu_IN" w:bidi="gu_IN"/>
        </w:rPr>
      </w:r>
    </w:p>
    <w:p>
      <w:pPr/>
      <w:r>
        <w:rPr>
          <w:lang w:val="gu_IN" w:bidi="gu_IN"/>
        </w:rPr>
      </w:r>
    </w:p>
    <w:p>
      <w:pPr>
        <w:pStyle w:val="Heading2"/>
      </w:pPr>
      <w:r>
        <w:rPr>
          <w:lang w:val="gu_IN" w:bidi="gu_IN"/>
        </w:rPr>
        <w:t>માન, સન્માન</w:t>
      </w:r>
      <w:r>
        <w:rPr>
          <w:lang w:val="gu_IN" w:bidi="gu_IN"/>
        </w:rPr>
      </w:r>
    </w:p>
    <w:p>
      <w:pPr/>
      <w:r>
        <w:rPr>
          <w:lang w:val="gu_IN" w:bidi="gu_IN"/>
        </w:rPr>
      </w:r>
      <w:r>
        <w:rPr>
          <w:lang w:val="gu_IN" w:bidi="gu_IN"/>
        </w:rPr>
        <w:t>#માન, સન્માન #</w:t>
      </w:r>
    </w:p>
    <w:p>
      <w:pPr>
        <w:pStyle w:val="Heading3"/>
      </w:pPr>
      <w:r>
        <w:rPr>
          <w:lang w:val="gu_IN" w:bidi="gu_IN"/>
        </w:rPr>
        <w:t>વ્યાખ્યા:</w:t>
      </w:r>
    </w:p>
    <w:p>
      <w:pPr/>
      <w:r>
        <w:rPr>
          <w:lang w:val="gu_IN" w:bidi="gu_IN"/>
        </w:rPr>
      </w:r>
      <w:r>
        <w:rPr>
          <w:lang w:val="gu_IN" w:bidi="gu_IN"/>
        </w:rPr>
        <w:t>“માન” અને “સન્માન” શબ્દો કોઈને આદર, પ્રશંસા, અથવા આદર આપવા માટે દર્શાવવામાં આવ્યા છે.</w:t>
      </w:r>
    </w:p>
    <w:p>
      <w:pPr>
        <w:pStyle w:val="ListBullet"/>
        <w:spacing w:line="240" w:lineRule="auto"/>
        <w:ind w:left="720"/>
      </w:pPr>
      <w:r>
        <w:rPr>
          <w:lang w:val="gu_IN" w:bidi="gu_IN"/>
        </w:rPr>
      </w:r>
      <w:r>
        <w:rPr>
          <w:lang w:val="gu_IN" w:bidi="gu_IN"/>
        </w:rPr>
        <w:t>સામાન્ય રીતે સન્માન કોઈ કે જેને ઊંચો હોદ્દો અને મહત્વ છે, જેવા કે રાજા અથવા દેવ.</w:t>
      </w:r>
    </w:p>
    <w:p>
      <w:pPr>
        <w:pStyle w:val="ListBullet"/>
        <w:spacing w:line="240" w:lineRule="auto"/>
        <w:ind w:left="720"/>
      </w:pPr>
      <w:r>
        <w:rPr>
          <w:lang w:val="gu_IN" w:bidi="gu_IN"/>
        </w:rPr>
      </w:r>
      <w:r>
        <w:rPr>
          <w:lang w:val="gu_IN" w:bidi="gu_IN"/>
        </w:rPr>
        <w:t>દેવે ખ્રિસ્તીઓને બીજાઓને માન આપવાની સૂચના આપી છે.</w:t>
      </w:r>
    </w:p>
    <w:p>
      <w:pPr>
        <w:pStyle w:val="ListBullet"/>
        <w:spacing w:line="240" w:lineRule="auto"/>
        <w:ind w:left="720"/>
      </w:pPr>
      <w:r>
        <w:rPr>
          <w:lang w:val="gu_IN" w:bidi="gu_IN"/>
        </w:rPr>
      </w:r>
      <w:r>
        <w:rPr>
          <w:lang w:val="gu_IN" w:bidi="gu_IN"/>
        </w:rPr>
        <w:t>બાળકોને તેઓના માતા પિતાને માન આપવાની સૂચના આપવામાં આવી છે કે જેમાં તેઓને આદર અને તેઓની આજ્ઞા પાળવાનો સમાવેશ થાય છે.</w:t>
      </w:r>
    </w:p>
    <w:p>
      <w:pPr>
        <w:pStyle w:val="ListBullet"/>
        <w:spacing w:line="240" w:lineRule="auto"/>
        <w:ind w:left="720"/>
      </w:pPr>
      <w:r>
        <w:rPr>
          <w:lang w:val="gu_IN" w:bidi="gu_IN"/>
        </w:rPr>
      </w:r>
      <w:r>
        <w:rPr>
          <w:lang w:val="gu_IN" w:bidi="gu_IN"/>
        </w:rPr>
        <w:t>ખાસ કરીને જયારે આ શબ્દો ઈસુને માટે દર્શાવવામાં આવ્યા છે, ત્યારે મોટેભાગે “સન્માન” અને “મહિમા” બંને શબ્દો એકસાથે વાપરવામાં આવ્યા છે.</w:t>
        <w:br/>
      </w:r>
      <w:r>
        <w:rPr>
          <w:lang w:val="gu_IN" w:bidi="gu_IN"/>
        </w:rPr>
        <w:t>આ સમાન વસ્તુને દર્શાવવાની કદાચ આ બે અલગ અલગ રીતો હશે.</w:t>
      </w:r>
    </w:p>
    <w:p>
      <w:pPr>
        <w:pStyle w:val="ListBullet"/>
        <w:spacing w:line="240" w:lineRule="auto"/>
        <w:ind w:left="720"/>
      </w:pPr>
      <w:r>
        <w:rPr>
          <w:lang w:val="gu_IN" w:bidi="gu_IN"/>
        </w:rPr>
      </w:r>
      <w:r>
        <w:rPr>
          <w:lang w:val="gu_IN" w:bidi="gu_IN"/>
        </w:rPr>
        <w:t>દેવને માન આપવાની રીતોમાં તેનો આભાર અને પ્રશંસા કરવાનો, અને તેની આજ્ઞા પાળીને તેને આદર આપવાનો અને એવી રીતે જીવી દેખાડવું કે તે કેટલો મહાન છે, તેવી (બાબતોનો) સમાવેશ થાય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“માન” શબ્દનું બીજી રીતે ભાષાંતર કરવામાં આવે તો તેમાં, “આદર” અથવા “સન્માન” અથવા “ઉચ્ચ આદર,” જેવા શબ્દોનો સમાવેશ કરી શકાય છે.</w:t>
      </w:r>
    </w:p>
    <w:p>
      <w:pPr>
        <w:pStyle w:val="ListBullet"/>
        <w:spacing w:line="240" w:lineRule="auto"/>
        <w:ind w:left="720"/>
      </w:pPr>
      <w:r>
        <w:rPr>
          <w:lang w:val="gu_IN" w:bidi="gu_IN"/>
        </w:rPr>
      </w:r>
      <w:r>
        <w:rPr>
          <w:lang w:val="gu_IN" w:bidi="gu_IN"/>
        </w:rPr>
        <w:t>“માન” શબ્દનું ભાષાંતર, “ખાસ આદર દેખાડવો” અથવા “તેની પ્રશંસા થવા દેવી” અથવા “(તેના) માટે ઉચ્ચ આદર દેખાડવો” અથવા “અત્યંત આદર” તરીકે કરી શકાય છે.</w:t>
      </w:r>
    </w:p>
    <w:p>
      <w:pPr/>
      <w:r>
        <w:rPr>
          <w:lang w:val="gu_IN" w:bidi="gu_IN"/>
        </w:rPr>
      </w:r>
      <w:r>
        <w:rPr>
          <w:lang w:val="gu_IN" w:bidi="gu_IN"/>
        </w:rPr>
        <w:t xml:space="preserve">(આ પણ જુઓ: </w:t>
      </w:r>
      <w:r>
        <w:rPr>
          <w:lang w:val="gu_IN" w:bidi="gu_IN"/>
        </w:rPr>
        <w:t>અપમાન</w:t>
      </w:r>
      <w:r>
        <w:rPr>
          <w:lang w:val="gu_IN" w:bidi="gu_IN"/>
        </w:rPr>
        <w:t xml:space="preserve">, </w:t>
      </w:r>
      <w:r>
        <w:rPr>
          <w:lang w:val="gu_IN" w:bidi="gu_IN"/>
        </w:rPr>
        <w:t>ગૌરવ</w:t>
      </w:r>
      <w:r>
        <w:rPr>
          <w:lang w:val="gu_IN" w:bidi="gu_IN"/>
        </w:rPr>
        <w:t xml:space="preserve">, </w:t>
      </w:r>
      <w:r>
        <w:rPr>
          <w:lang w:val="gu_IN" w:bidi="gu_IN"/>
        </w:rPr>
        <w:t>મહિમા</w:t>
      </w:r>
      <w:r>
        <w:rPr>
          <w:lang w:val="gu_IN" w:bidi="gu_IN"/>
        </w:rPr>
        <w:t xml:space="preserve">, </w:t>
      </w:r>
      <w:r>
        <w:rPr>
          <w:lang w:val="gu_IN" w:bidi="gu_IN"/>
        </w:rPr>
        <w:t>પ્રશંસા</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શમુએલ 2:8</w:t>
      </w:r>
    </w:p>
    <w:p>
      <w:pPr>
        <w:pStyle w:val="ListBullet"/>
        <w:spacing w:line="240" w:lineRule="auto"/>
        <w:ind w:left="720"/>
      </w:pPr>
      <w:r>
        <w:rPr>
          <w:lang w:val="gu_IN" w:bidi="gu_IN"/>
        </w:rPr>
      </w:r>
      <w:r>
        <w:rPr>
          <w:lang w:val="gu_IN" w:bidi="gu_IN"/>
        </w:rPr>
        <w:t>પ્રેરિતો 19:15–17</w:t>
      </w:r>
    </w:p>
    <w:p>
      <w:pPr>
        <w:pStyle w:val="ListBullet"/>
        <w:spacing w:line="240" w:lineRule="auto"/>
        <w:ind w:left="720"/>
      </w:pPr>
      <w:r>
        <w:rPr>
          <w:lang w:val="gu_IN" w:bidi="gu_IN"/>
        </w:rPr>
      </w:r>
      <w:r>
        <w:rPr>
          <w:lang w:val="gu_IN" w:bidi="gu_IN"/>
        </w:rPr>
        <w:t>યોહાન 4:43–45</w:t>
      </w:r>
    </w:p>
    <w:p>
      <w:pPr>
        <w:pStyle w:val="ListBullet"/>
        <w:spacing w:line="240" w:lineRule="auto"/>
        <w:ind w:left="720"/>
      </w:pPr>
      <w:r>
        <w:rPr>
          <w:lang w:val="gu_IN" w:bidi="gu_IN"/>
        </w:rPr>
      </w:r>
      <w:r>
        <w:rPr>
          <w:lang w:val="gu_IN" w:bidi="gu_IN"/>
        </w:rPr>
        <w:t>યોહાન 12:25–26</w:t>
      </w:r>
    </w:p>
    <w:p>
      <w:pPr>
        <w:pStyle w:val="ListBullet"/>
        <w:spacing w:line="240" w:lineRule="auto"/>
        <w:ind w:left="720"/>
      </w:pPr>
      <w:r>
        <w:rPr>
          <w:lang w:val="gu_IN" w:bidi="gu_IN"/>
        </w:rPr>
      </w:r>
      <w:r>
        <w:rPr>
          <w:lang w:val="gu_IN" w:bidi="gu_IN"/>
        </w:rPr>
        <w:t>માર્ક 6:4–6</w:t>
      </w:r>
    </w:p>
    <w:p>
      <w:pPr>
        <w:pStyle w:val="ListBullet"/>
        <w:spacing w:line="240" w:lineRule="auto"/>
        <w:ind w:left="720"/>
      </w:pPr>
      <w:r>
        <w:rPr>
          <w:lang w:val="gu_IN" w:bidi="gu_IN"/>
        </w:rPr>
      </w:r>
      <w:r>
        <w:rPr>
          <w:lang w:val="gu_IN" w:bidi="gu_IN"/>
        </w:rPr>
        <w:t>માથ્થી 15:4–6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H1420, H1921, H1922, H1923, H1926, H1927, H1935, H2082, H2142, H3366, H3367, H3368, H3372, H3373, H3374, H3444, H3513, H3519, H3655, H3678, H5081, H5375, H5457, H6213, H6286, H6437, H6942, H6944, H6965, H7236, H7613, H7812, H8597, H8416, G820, G1391, G1392, G1784, G2151, G2570, G3170, G4411, G4586, G5091, G5092, G5093, G5399</w:t>
      </w:r>
      <w:r>
        <w:rPr>
          <w:lang w:val="gu_IN" w:bidi="gu_IN"/>
        </w:rPr>
      </w:r>
      <w:r>
        <w:rPr>
          <w:lang w:val="gu_IN" w:bidi="gu_IN"/>
        </w:rPr>
      </w:r>
    </w:p>
    <w:p>
      <w:pPr/>
      <w:r>
        <w:rPr>
          <w:lang w:val="gu_IN" w:bidi="gu_IN"/>
        </w:rPr>
      </w:r>
    </w:p>
    <w:p>
      <w:pPr>
        <w:pStyle w:val="Heading2"/>
      </w:pPr>
      <w:r>
        <w:rPr>
          <w:lang w:val="gu_IN" w:bidi="gu_IN"/>
        </w:rPr>
        <w:t>માન્ના</w:t>
      </w:r>
      <w:r>
        <w:rPr>
          <w:lang w:val="gu_IN" w:bidi="gu_IN"/>
        </w:rPr>
      </w:r>
    </w:p>
    <w:p>
      <w:pPr>
        <w:pStyle w:val="Heading3"/>
      </w:pPr>
      <w:r>
        <w:rPr>
          <w:lang w:val="gu_IN" w:bidi="gu_IN"/>
        </w:rPr>
        <w:t>વ્યાખ્યા:</w:t>
      </w:r>
    </w:p>
    <w:p>
      <w:pPr/>
      <w:r>
        <w:rPr>
          <w:lang w:val="gu_IN" w:bidi="gu_IN"/>
        </w:rPr>
      </w:r>
      <w:r>
        <w:rPr>
          <w:lang w:val="gu_IN" w:bidi="gu_IN"/>
        </w:rPr>
        <w:t>માન્ના એ સફેદ, અનાજ જેવો ખોરાક હતો જે ઈસ્રાએલીઓએ ઇજિપ્ત છોડ્યા પછી ૪૦ વર્ષ રણમાં જીવ્યા દરમિયાન તેઓને ખાવા માટે દેવે પ્રદાન કર્યું હતું.</w:t>
      </w:r>
    </w:p>
    <w:p>
      <w:pPr>
        <w:pStyle w:val="ListBullet"/>
        <w:spacing w:line="240" w:lineRule="auto"/>
        <w:ind w:left="720"/>
      </w:pPr>
      <w:r>
        <w:rPr>
          <w:lang w:val="gu_IN" w:bidi="gu_IN"/>
        </w:rPr>
      </w:r>
      <w:r>
        <w:rPr>
          <w:lang w:val="gu_IN" w:bidi="gu_IN"/>
        </w:rPr>
        <w:t>માન્ના ઝાકળ હેઠળ જમીન પર દરરોજ સવારે દેખાતા સફેદ ટુકડા જેવા દેખાતા હતા. તેનો સ્વાદ મધ જેવો મીઠો હતો.</w:t>
      </w:r>
    </w:p>
    <w:p>
      <w:pPr>
        <w:pStyle w:val="ListBullet"/>
        <w:spacing w:line="240" w:lineRule="auto"/>
        <w:ind w:left="720"/>
      </w:pPr>
      <w:r>
        <w:rPr>
          <w:lang w:val="gu_IN" w:bidi="gu_IN"/>
        </w:rPr>
      </w:r>
      <w:r>
        <w:rPr>
          <w:lang w:val="gu_IN" w:bidi="gu_IN"/>
        </w:rPr>
        <w:t>ઈસ્રાએલીઓ વિશ્રામવાર સિવાય દરરોજ માન્ના ટુકડા ભેગા કરતા.</w:t>
      </w:r>
    </w:p>
    <w:p>
      <w:pPr>
        <w:pStyle w:val="ListBullet"/>
        <w:spacing w:line="240" w:lineRule="auto"/>
        <w:ind w:left="720"/>
      </w:pPr>
      <w:r>
        <w:rPr>
          <w:lang w:val="gu_IN" w:bidi="gu_IN"/>
        </w:rPr>
      </w:r>
      <w:r>
        <w:rPr>
          <w:lang w:val="gu_IN" w:bidi="gu_IN"/>
        </w:rPr>
        <w:t>વિશ્રામવારના આગલા દિવસે, દેવે ઈસ્રાએલીઓને કહ્યું કે તેઓ બમણા માન્ના એકઠા કરે જેથી તેઓને તેમના આરામના દિવસે તે ભેગું ન કરવું પડે.</w:t>
      </w:r>
    </w:p>
    <w:p>
      <w:pPr>
        <w:pStyle w:val="ListBullet"/>
        <w:spacing w:line="240" w:lineRule="auto"/>
        <w:ind w:left="720"/>
      </w:pPr>
      <w:r>
        <w:rPr>
          <w:lang w:val="gu_IN" w:bidi="gu_IN"/>
        </w:rPr>
      </w:r>
      <w:r>
        <w:rPr>
          <w:lang w:val="gu_IN" w:bidi="gu_IN"/>
        </w:rPr>
        <w:t>"માન્ના" શબ્દનો અર્થ થાય છે "તે શું છે?"</w:t>
      </w:r>
    </w:p>
    <w:p>
      <w:pPr>
        <w:pStyle w:val="ListBullet"/>
        <w:spacing w:line="240" w:lineRule="auto"/>
        <w:ind w:left="720"/>
      </w:pPr>
      <w:r>
        <w:rPr>
          <w:lang w:val="gu_IN" w:bidi="gu_IN"/>
        </w:rPr>
      </w:r>
      <w:r>
        <w:rPr>
          <w:lang w:val="gu_IN" w:bidi="gu_IN"/>
        </w:rPr>
        <w:t>બાઈબલમાં, માન્નાને "સ્વર્ગમાંથી રોટલી" અને "સ્વર્ગમાંથી અનાજ" તરીકે પણ ઓળખવામાં આવે છે.</w:t>
      </w:r>
    </w:p>
    <w:p>
      <w:pPr>
        <w:pStyle w:val="Heading3"/>
      </w:pPr>
      <w:r>
        <w:rPr>
          <w:lang w:val="gu_IN" w:bidi="gu_IN"/>
        </w:rPr>
        <w:t>અનુવાદ સૂચનો</w:t>
      </w:r>
    </w:p>
    <w:p>
      <w:pPr>
        <w:pStyle w:val="ListBullet"/>
        <w:spacing w:line="240" w:lineRule="auto"/>
        <w:ind w:left="720"/>
      </w:pPr>
      <w:r>
        <w:rPr>
          <w:lang w:val="gu_IN" w:bidi="gu_IN"/>
        </w:rPr>
      </w:r>
      <w:r>
        <w:rPr>
          <w:lang w:val="gu_IN" w:bidi="gu_IN"/>
        </w:rPr>
        <w:t>આ શબ્દનો અનુવાદ કરવાની અન્ય રીતોમાં "ખોરાકના પાતળા સફેદ ટુકડા" અથવા "સ્વર્ગમાંથી ખોરાક" શામેલ હોઈ શકે છે.</w:t>
        <w:br/>
      </w:r>
      <w:r>
        <w:rPr>
          <w:lang w:val="gu_IN" w:bidi="gu_IN"/>
        </w:rPr>
        <w:t>16 * એ પણ ધ્યાનમાં લો કે સ્થાનિક અથવા રાષ્ટ્રીય ભાષામાં બાઈબલના અનુવાદમાં આ શબ્દનું કેવી રીતે ભાષાંતર કરવામાં આવે છે. (જુઓ: [કેવી રીતે અજ્ઞાત ભાષાંતર કરવું]</w:t>
      </w:r>
    </w:p>
    <w:p>
      <w:pPr/>
      <w:r>
        <w:rPr>
          <w:lang w:val="gu_IN" w:bidi="gu_IN"/>
        </w:rPr>
      </w:r>
      <w:r>
        <w:rPr>
          <w:lang w:val="gu_IN" w:bidi="gu_IN"/>
        </w:rPr>
        <w:t>આ પણ જુઓ: [રોટલી], [રણ], [અનાજ], [સ્વર્ગ], [વિશ્રામદિન])</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[પુનર્નિયમ ૮:૩]</w:t>
      </w:r>
    </w:p>
    <w:p>
      <w:pPr>
        <w:pStyle w:val="ListBullet"/>
        <w:spacing w:line="240" w:lineRule="auto"/>
        <w:ind w:left="720"/>
      </w:pPr>
      <w:r>
        <w:rPr>
          <w:lang w:val="gu_IN" w:bidi="gu_IN"/>
        </w:rPr>
      </w:r>
      <w:r>
        <w:rPr>
          <w:lang w:val="gu_IN" w:bidi="gu_IN"/>
        </w:rPr>
        <w:t>[નિર્ગમન ૧૬:૨૭]</w:t>
      </w:r>
    </w:p>
    <w:p>
      <w:pPr>
        <w:pStyle w:val="ListBullet"/>
        <w:spacing w:line="240" w:lineRule="auto"/>
        <w:ind w:left="720"/>
      </w:pPr>
      <w:r>
        <w:rPr>
          <w:lang w:val="gu_IN" w:bidi="gu_IN"/>
        </w:rPr>
      </w:r>
      <w:r>
        <w:rPr>
          <w:lang w:val="gu_IN" w:bidi="gu_IN"/>
        </w:rPr>
        <w:t>[હિબ્રૂ ૯:૩–૫]</w:t>
      </w:r>
    </w:p>
    <w:p>
      <w:pPr>
        <w:pStyle w:val="ListBullet"/>
        <w:spacing w:line="240" w:lineRule="auto"/>
        <w:ind w:left="720"/>
      </w:pPr>
      <w:r>
        <w:rPr>
          <w:lang w:val="gu_IN" w:bidi="gu_IN"/>
        </w:rPr>
      </w:r>
      <w:r>
        <w:rPr>
          <w:lang w:val="gu_IN" w:bidi="gu_IN"/>
        </w:rPr>
        <w:t>[યોહાન ૬:૩૦–૩૧]</w:t>
      </w:r>
    </w:p>
    <w:p>
      <w:pPr>
        <w:pStyle w:val="ListBullet"/>
        <w:spacing w:line="240" w:lineRule="auto"/>
        <w:ind w:left="720"/>
      </w:pPr>
      <w:r>
        <w:rPr>
          <w:lang w:val="gu_IN" w:bidi="gu_IN"/>
        </w:rPr>
      </w:r>
      <w:r>
        <w:rPr>
          <w:lang w:val="gu_IN" w:bidi="gu_IN"/>
        </w:rPr>
        <w:t>[યહોશુઆ ૫:૧૨]</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સ્ટ્રોંગ્સ: H4478, G31310</w:t>
      </w:r>
      <w:r>
        <w:rPr>
          <w:lang w:val="gu_IN" w:bidi="gu_IN"/>
        </w:rPr>
      </w:r>
      <w:r>
        <w:rPr>
          <w:lang w:val="gu_IN" w:bidi="gu_IN"/>
        </w:rPr>
      </w:r>
    </w:p>
    <w:p>
      <w:pPr/>
      <w:r>
        <w:rPr>
          <w:lang w:val="gu_IN" w:bidi="gu_IN"/>
        </w:rPr>
      </w:r>
    </w:p>
    <w:p>
      <w:pPr>
        <w:pStyle w:val="Heading2"/>
      </w:pPr>
      <w:r>
        <w:rPr>
          <w:lang w:val="gu_IN" w:bidi="gu_IN"/>
        </w:rPr>
        <w:t>માન્ય કરવું, માન્ય કરે છે, માન્ય કરેલું, સ્વીકાર કરવું, સ્વીકાર કરેલ</w:t>
      </w:r>
      <w:r>
        <w:rPr>
          <w:lang w:val="gu_IN" w:bidi="gu_IN"/>
        </w:rPr>
      </w:r>
    </w:p>
    <w:p>
      <w:pPr/>
      <w:r>
        <w:rPr>
          <w:lang w:val="gu_IN" w:bidi="gu_IN"/>
        </w:rPr>
      </w:r>
      <w:r>
        <w:rPr>
          <w:lang w:val="gu_IN" w:bidi="gu_IN"/>
        </w:rPr>
        <w:t>#માન્ય કરવું, માન્ય કરે છે, માન્ય કરેલું, સ્વીકાર કરવું, સ્વીકાર કરેલ #</w:t>
      </w:r>
    </w:p>
    <w:p>
      <w:pPr/>
      <w:r>
        <w:rPr>
          <w:lang w:val="gu_IN" w:bidi="gu_IN"/>
        </w:rPr>
      </w:r>
      <w:r>
        <w:rPr>
          <w:lang w:val="gu_IN" w:bidi="gu_IN"/>
        </w:rPr>
        <w:t>##સત્યો:##</w:t>
      </w:r>
    </w:p>
    <w:p>
      <w:pPr/>
      <w:r>
        <w:rPr>
          <w:lang w:val="gu_IN" w:bidi="gu_IN"/>
        </w:rPr>
      </w:r>
      <w:r>
        <w:rPr>
          <w:lang w:val="gu_IN" w:bidi="gu_IN"/>
        </w:rPr>
        <w:t>“મંજુર કરવું” એ શબ્દનો અર્થ, કોઈકની અથવા કશાની સચોટ ઓળખાણ આપવી.</w:t>
      </w:r>
    </w:p>
    <w:p>
      <w:pPr>
        <w:pStyle w:val="ListBullet"/>
        <w:spacing w:line="240" w:lineRule="auto"/>
        <w:ind w:left="720"/>
      </w:pPr>
      <w:r>
        <w:rPr>
          <w:lang w:val="gu_IN" w:bidi="gu_IN"/>
        </w:rPr>
      </w:r>
      <w:r>
        <w:rPr>
          <w:lang w:val="gu_IN" w:bidi="gu_IN"/>
        </w:rPr>
        <w:t>ઈશ્વરને મંજુર રાખવો એનો અર્થ એ થાય છે કે આપણે એવું વર્તન કરીએ જે દર્શાવે કે જે ઈશ્વર કહે છે તે સાચું છે.</w:t>
      </w:r>
    </w:p>
    <w:p>
      <w:pPr>
        <w:pStyle w:val="ListBullet"/>
        <w:spacing w:line="240" w:lineRule="auto"/>
        <w:ind w:left="720"/>
      </w:pPr>
      <w:r>
        <w:rPr>
          <w:lang w:val="gu_IN" w:bidi="gu_IN"/>
        </w:rPr>
      </w:r>
      <w:r>
        <w:rPr>
          <w:lang w:val="gu_IN" w:bidi="gu_IN"/>
        </w:rPr>
        <w:t>જે લોકો ઈશ્વરને માન્ય રાખે છે તેઓ તેની આજ્ઞા માને છે, જે તેના નામને માટે મહિમા લાવે છે .</w:t>
        <w:br/>
      </w:r>
      <w:r>
        <w:rPr>
          <w:lang w:val="gu_IN" w:bidi="gu_IN"/>
        </w:rPr>
        <w:t>કાંઈક મંજુર રાખવું એનો અર્થ કે તે સાચું છે તેમ વિશ્વાસ કરવો અને વર્તન અને શબ્દો દ્વારા તેને દર્શાવવું.</w:t>
      </w:r>
    </w:p>
    <w:p>
      <w:pPr/>
      <w:r>
        <w:rPr>
          <w:lang w:val="gu_IN" w:bidi="gu_IN"/>
        </w:rPr>
      </w:r>
      <w:r>
        <w:rPr>
          <w:lang w:val="gu_IN" w:bidi="gu_IN"/>
        </w:rPr>
        <w:t>##ભાષાંતરના સુચનો : ##</w:t>
      </w:r>
    </w:p>
    <w:p>
      <w:pPr/>
      <w:r>
        <w:rPr>
          <w:lang w:val="gu_IN" w:bidi="gu_IN"/>
        </w:rPr>
      </w:r>
      <w:r>
        <w:rPr>
          <w:lang w:val="gu_IN" w:bidi="gu_IN"/>
        </w:rPr>
        <w:t>જયારે કાંઈક સાચું હોય તેને કોઈ સંદર્ભમાં મંજુર કરવામાં આવે, જેના અર્થનું ભાષાંતર “સ્વીકાર કરવું“ અથવા “જાહેર કરવું”, અથવા “સાચું છે તેમ કબુલ કરવું” અથવા “માનવું”, તેમ થઈ શકે છે.</w:t>
      </w:r>
    </w:p>
    <w:p>
      <w:pPr/>
      <w:r>
        <w:rPr>
          <w:lang w:val="gu_IN" w:bidi="gu_IN"/>
        </w:rPr>
      </w:r>
      <w:r>
        <w:rPr>
          <w:lang w:val="gu_IN" w:bidi="gu_IN"/>
        </w:rPr>
        <w:t>જયારે કોઈ વ્યક્તિને સ્વીકારવામાં આવે છે, ત્યારે તે શબ્દનું ભાષાંતર કરી શકાય કે “સ્વીકારવું” અથવા “તેની કિંમતને સમજવી” અથવા” બીજાને કહેવું કે તે વ્યક્તિ વિશ્વાસુ છે.</w:t>
      </w:r>
    </w:p>
    <w:p>
      <w:pPr/>
      <w:r>
        <w:rPr>
          <w:lang w:val="gu_IN" w:bidi="gu_IN"/>
        </w:rPr>
      </w:r>
      <w:r>
        <w:rPr>
          <w:lang w:val="gu_IN" w:bidi="gu_IN"/>
        </w:rPr>
        <w:t>જયારે કોઈ સંદર્ભમાં ઈશ્વરને મંજુર કરવામાં આવે છે, જે શબ્દનું ભાષાંતર “વિશ્વાસ કરવો અને આધિન થવું” અથવા “ઈશ્વર કોણ છે તે જાહેર કરવું” અથવા “બીજા લોકોને જણાવવું કે ઈશ્વર કેટલા મહાન છે” અથવા “કબુલ કરો કે ઈશ્વર જે કહે છે અને કરે છે તે સાચું છે.</w:t>
      </w:r>
    </w:p>
    <w:p>
      <w:pPr/>
      <w:r>
        <w:rPr>
          <w:lang w:val="gu_IN" w:bidi="gu_IN"/>
        </w:rPr>
      </w:r>
      <w:r>
        <w:rPr>
          <w:lang w:val="gu_IN" w:bidi="gu_IN"/>
        </w:rPr>
        <w:t xml:space="preserve">(જુઓં: </w:t>
      </w:r>
      <w:r>
        <w:rPr>
          <w:lang w:val="gu_IN" w:bidi="gu_IN"/>
        </w:rPr>
        <w:t>આજ્ઞા પાડવી</w:t>
      </w:r>
      <w:r>
        <w:rPr>
          <w:lang w:val="gu_IN" w:bidi="gu_IN"/>
        </w:rPr>
        <w:t xml:space="preserve">, </w:t>
      </w:r>
      <w:r>
        <w:rPr>
          <w:lang w:val="gu_IN" w:bidi="gu_IN"/>
        </w:rPr>
        <w:t>મહિમા</w:t>
      </w:r>
      <w:r>
        <w:rPr>
          <w:lang w:val="gu_IN" w:bidi="gu_IN"/>
        </w:rPr>
        <w:t xml:space="preserve">, </w:t>
      </w:r>
      <w:r>
        <w:rPr>
          <w:lang w:val="gu_IN" w:bidi="gu_IN"/>
        </w:rPr>
        <w:t>બચવું</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દાનિએલ 11:38–39</w:t>
      </w:r>
    </w:p>
    <w:p>
      <w:pPr>
        <w:pStyle w:val="ListBullet"/>
        <w:spacing w:line="240" w:lineRule="auto"/>
        <w:ind w:left="720"/>
      </w:pPr>
      <w:r>
        <w:rPr>
          <w:lang w:val="gu_IN" w:bidi="gu_IN"/>
        </w:rPr>
      </w:r>
      <w:r>
        <w:rPr>
          <w:lang w:val="gu_IN" w:bidi="gu_IN"/>
        </w:rPr>
        <w:t>યર્મિયાહ 9:4–6</w:t>
      </w:r>
    </w:p>
    <w:p>
      <w:pPr>
        <w:pStyle w:val="ListBullet"/>
        <w:spacing w:line="240" w:lineRule="auto"/>
        <w:ind w:left="720"/>
      </w:pPr>
      <w:r>
        <w:rPr>
          <w:lang w:val="gu_IN" w:bidi="gu_IN"/>
        </w:rPr>
      </w:r>
      <w:r>
        <w:rPr>
          <w:lang w:val="gu_IN" w:bidi="gu_IN"/>
        </w:rPr>
        <w:t>અયુબ 34:26–28</w:t>
      </w:r>
    </w:p>
    <w:p>
      <w:pPr>
        <w:pStyle w:val="ListBullet"/>
        <w:spacing w:line="240" w:lineRule="auto"/>
        <w:ind w:left="720"/>
      </w:pPr>
      <w:r>
        <w:rPr>
          <w:lang w:val="gu_IN" w:bidi="gu_IN"/>
        </w:rPr>
      </w:r>
      <w:r>
        <w:rPr>
          <w:lang w:val="gu_IN" w:bidi="gu_IN"/>
        </w:rPr>
        <w:t>લેવીય 22: 31–33</w:t>
      </w:r>
    </w:p>
    <w:p>
      <w:pPr>
        <w:pStyle w:val="ListBullet"/>
        <w:spacing w:line="240" w:lineRule="auto"/>
        <w:ind w:left="720"/>
      </w:pPr>
      <w:r>
        <w:rPr>
          <w:lang w:val="gu_IN" w:bidi="gu_IN"/>
        </w:rPr>
      </w:r>
      <w:r>
        <w:rPr>
          <w:lang w:val="gu_IN" w:bidi="gu_IN"/>
        </w:rPr>
        <w:t>ગીતશાસ્ત્ર 29:1–2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H3045, H3046, H5046, H5234, H6942, G14920, G19210, G36700</w:t>
      </w:r>
      <w:r>
        <w:rPr>
          <w:lang w:val="gu_IN" w:bidi="gu_IN"/>
        </w:rPr>
      </w:r>
      <w:r>
        <w:rPr>
          <w:lang w:val="gu_IN" w:bidi="gu_IN"/>
        </w:rPr>
      </w:r>
    </w:p>
    <w:p>
      <w:pPr/>
      <w:r>
        <w:rPr>
          <w:lang w:val="gu_IN" w:bidi="gu_IN"/>
        </w:rPr>
      </w:r>
    </w:p>
    <w:p>
      <w:pPr>
        <w:pStyle w:val="Heading2"/>
      </w:pPr>
      <w:r>
        <w:rPr>
          <w:lang w:val="gu_IN" w:bidi="gu_IN"/>
        </w:rPr>
        <w:t>માફ કરવું, માફ કરે છે, માફ કરાયેલું, માફી, માફ કરવું, માફ થયેલ</w:t>
      </w:r>
      <w:r>
        <w:rPr>
          <w:lang w:val="gu_IN" w:bidi="gu_IN"/>
        </w:rPr>
      </w:r>
    </w:p>
    <w:p>
      <w:pPr/>
      <w:r>
        <w:rPr>
          <w:lang w:val="gu_IN" w:bidi="gu_IN"/>
        </w:rPr>
      </w:r>
      <w:r>
        <w:rPr>
          <w:lang w:val="gu_IN" w:bidi="gu_IN"/>
        </w:rPr>
        <w:t>#માફ કરવું, માફ કરે છે, માફ કરાયેલું, માફી, માફ કરવું, માફ થયેલ #</w:t>
      </w:r>
    </w:p>
    <w:p>
      <w:pPr>
        <w:pStyle w:val="Heading3"/>
      </w:pPr>
      <w:r>
        <w:rPr>
          <w:lang w:val="gu_IN" w:bidi="gu_IN"/>
        </w:rPr>
        <w:t>વ્યાખ્યા:</w:t>
      </w:r>
    </w:p>
    <w:p>
      <w:pPr/>
      <w:r>
        <w:rPr>
          <w:lang w:val="gu_IN" w:bidi="gu_IN"/>
        </w:rPr>
      </w:r>
      <w:r>
        <w:rPr>
          <w:lang w:val="gu_IN" w:bidi="gu_IN"/>
        </w:rPr>
        <w:t>કોઈને માફ કરવું તેનો અર્થ, તેઓએ કંઈક હાનિકારક કર્યું હોવા છતાંપણ તે વ્યક્તિની વિરુદ્ધ અદાવત રાખવી નહીં.</w:t>
        <w:br/>
      </w:r>
      <w:r>
        <w:rPr>
          <w:lang w:val="gu_IN" w:bidi="gu_IN"/>
        </w:rPr>
        <w:t>“માફી” એ કોઈકને માફ કરવાનું કાર્ય છે.</w:t>
      </w:r>
    </w:p>
    <w:p>
      <w:pPr>
        <w:pStyle w:val="ListBullet"/>
        <w:spacing w:line="240" w:lineRule="auto"/>
        <w:ind w:left="720"/>
      </w:pPr>
      <w:r>
        <w:rPr>
          <w:lang w:val="gu_IN" w:bidi="gu_IN"/>
        </w:rPr>
      </w:r>
      <w:r>
        <w:rPr>
          <w:lang w:val="gu_IN" w:bidi="gu_IN"/>
        </w:rPr>
        <w:t>મોટેભાગે કોઈને માફ કરવાનો અર્થ, તે વ્યક્તિને તેણે જે ખોટું કર્યું છે તે માટે સજા કરવી નહીં.</w:t>
      </w:r>
    </w:p>
    <w:p>
      <w:pPr>
        <w:pStyle w:val="ListBullet"/>
        <w:spacing w:line="240" w:lineRule="auto"/>
        <w:ind w:left="720"/>
      </w:pPr>
      <w:r>
        <w:rPr>
          <w:lang w:val="gu_IN" w:bidi="gu_IN"/>
        </w:rPr>
      </w:r>
      <w:r>
        <w:rPr>
          <w:lang w:val="gu_IN" w:bidi="gu_IN"/>
        </w:rPr>
        <w:t>“રદ કરવું’ શબ્દ, રૂપકાત્મક રીતે “દેવું માફ કરવું” તે અભિવ્યક્તિના અર્થમાં વાપરી શકાય છે.</w:t>
      </w:r>
    </w:p>
    <w:p>
      <w:pPr>
        <w:pStyle w:val="ListBullet"/>
        <w:spacing w:line="240" w:lineRule="auto"/>
        <w:ind w:left="720"/>
      </w:pPr>
      <w:r>
        <w:rPr>
          <w:lang w:val="gu_IN" w:bidi="gu_IN"/>
        </w:rPr>
      </w:r>
      <w:r>
        <w:rPr>
          <w:lang w:val="gu_IN" w:bidi="gu_IN"/>
        </w:rPr>
        <w:t>જયારે લોકો તેઓના પાપો કબૂલ કરે છે, ત્યારે દેવ તેઓને ઈસુના વધસ્તંભ ઉપરના બલિદાનરૂપી મૃત્યુના આધાર પર માફ કરે છે.</w:t>
      </w:r>
    </w:p>
    <w:p>
      <w:pPr>
        <w:pStyle w:val="ListBullet"/>
        <w:spacing w:line="240" w:lineRule="auto"/>
        <w:ind w:left="720"/>
      </w:pPr>
      <w:r>
        <w:rPr>
          <w:lang w:val="gu_IN" w:bidi="gu_IN"/>
        </w:rPr>
      </w:r>
      <w:r>
        <w:rPr>
          <w:lang w:val="gu_IN" w:bidi="gu_IN"/>
        </w:rPr>
        <w:t>ઈસુએ તેના શિષ્યોને શીખવ્યું કે તેણે તેઓને જે રીતે માફ કર્યા તેમ તેઓ પણ બીજાઓને માફ કરે.</w:t>
        <w:br/>
      </w:r>
      <w:r>
        <w:rPr>
          <w:lang w:val="gu_IN" w:bidi="gu_IN"/>
        </w:rPr>
        <w:t>“માફ કરવું” શબ્દનો અર્થ કોઇકને તેના પાપ માટે માફ કરવું અને સજા કરવી નહીં.</w:t>
      </w:r>
    </w:p>
    <w:p>
      <w:pPr>
        <w:pStyle w:val="ListBullet"/>
        <w:spacing w:line="240" w:lineRule="auto"/>
        <w:ind w:left="720"/>
      </w:pPr>
      <w:r>
        <w:rPr>
          <w:lang w:val="gu_IN" w:bidi="gu_IN"/>
        </w:rPr>
      </w:r>
      <w:r>
        <w:rPr>
          <w:lang w:val="gu_IN" w:bidi="gu_IN"/>
        </w:rPr>
        <w:t>આ શબ્દનો પણ સમાન અર્થ “માફ કરવું” શબ્દની જેમ થઈ શકે છે, પણ અહી તેનો અર્થ કોઈ જે દોષિત છે તેને સજા નહીં કરવાનો ઔપચારિક નિર્ણયનો પણ સમાવેશ થાય છે.</w:t>
      </w:r>
    </w:p>
    <w:p>
      <w:pPr>
        <w:pStyle w:val="ListBullet"/>
        <w:spacing w:line="240" w:lineRule="auto"/>
        <w:ind w:left="720"/>
      </w:pPr>
      <w:r>
        <w:rPr>
          <w:lang w:val="gu_IN" w:bidi="gu_IN"/>
        </w:rPr>
      </w:r>
      <w:r>
        <w:rPr>
          <w:lang w:val="gu_IN" w:bidi="gu_IN"/>
        </w:rPr>
        <w:t>કાયદાના ન્યાયાલયમાં, ન્યાયાધીશ ગુનામાં દોષિત થયેલી વ્યક્તિને માફ કરી શકે છે.</w:t>
      </w:r>
    </w:p>
    <w:p>
      <w:pPr>
        <w:pStyle w:val="ListBullet"/>
        <w:spacing w:line="240" w:lineRule="auto"/>
        <w:ind w:left="720"/>
      </w:pPr>
      <w:r>
        <w:rPr>
          <w:lang w:val="gu_IN" w:bidi="gu_IN"/>
        </w:rPr>
      </w:r>
      <w:r>
        <w:rPr>
          <w:lang w:val="gu_IN" w:bidi="gu_IN"/>
        </w:rPr>
        <w:t>આપણે પાપમાં દોષિત હોવા છતાં, ઈસુ ખ્રિસ્ત આપણને તેના વધસ્તંભ ઉપરના બલિદાનરૂપી મૃત્યુના આધાર પર નરકમાં જવાની સજાથી માફ કરે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“માફ કરવું” શબ્દનું ભાષાંતર, “ક્ષમા કરવી” અથવા “રદ કરવું” અથવા “છૂટકારો આપવો” અથવા “(કોઈની) વિરુદ્ધમાં પકડી રાખવું નહીં.</w:t>
      </w:r>
    </w:p>
    <w:p>
      <w:pPr>
        <w:pStyle w:val="ListBullet"/>
        <w:spacing w:line="240" w:lineRule="auto"/>
        <w:ind w:left="720"/>
      </w:pPr>
      <w:r>
        <w:rPr>
          <w:lang w:val="gu_IN" w:bidi="gu_IN"/>
        </w:rPr>
      </w:r>
      <w:r>
        <w:rPr>
          <w:lang w:val="gu_IN" w:bidi="gu_IN"/>
        </w:rPr>
        <w:t>“માફી” શબ્દનું ભાષાંતર શબ્દ અથવા શબ્દસમૂહ સાથે કરવામાં આવે તો તેનો અર્થ “અણગમો ન બતાવવો (એવી રીત)” અથવા “કોઈને દોષિત તરીકે જાહેર કરવું નહીં” અથવા “માફ કરવાનું કાર્ય” તરીકે કરી શકાય છે.</w:t>
      </w:r>
    </w:p>
    <w:p>
      <w:pPr>
        <w:pStyle w:val="ListBullet"/>
        <w:spacing w:line="240" w:lineRule="auto"/>
        <w:ind w:left="720"/>
      </w:pPr>
      <w:r>
        <w:rPr>
          <w:lang w:val="gu_IN" w:bidi="gu_IN"/>
        </w:rPr>
      </w:r>
      <w:r>
        <w:rPr>
          <w:lang w:val="gu_IN" w:bidi="gu_IN"/>
        </w:rPr>
        <w:t>જો આ ભાષામાં માફ કરવાના ઔપચારિક નિર્ણય માટે શબ્દ હોય છે, તો તેને માટે “ક્ષમા કરવું” શબ્દ વાપરીને ભાષાંતર કરી શકાય છે.</w:t>
      </w:r>
    </w:p>
    <w:p>
      <w:pPr/>
      <w:r>
        <w:rPr>
          <w:lang w:val="gu_IN" w:bidi="gu_IN"/>
        </w:rPr>
      </w:r>
      <w:r>
        <w:rPr>
          <w:lang w:val="gu_IN" w:bidi="gu_IN"/>
        </w:rPr>
        <w:t xml:space="preserve">(આ પણ જુઓ: </w:t>
      </w:r>
      <w:r>
        <w:rPr>
          <w:lang w:val="gu_IN" w:bidi="gu_IN"/>
        </w:rPr>
        <w:t>દોષ</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ઉત્પત્તિ 50:15–17</w:t>
      </w:r>
    </w:p>
    <w:p>
      <w:pPr>
        <w:pStyle w:val="ListBullet"/>
        <w:spacing w:line="240" w:lineRule="auto"/>
        <w:ind w:left="720"/>
      </w:pPr>
      <w:r>
        <w:rPr>
          <w:lang w:val="gu_IN" w:bidi="gu_IN"/>
        </w:rPr>
      </w:r>
      <w:r>
        <w:rPr>
          <w:lang w:val="gu_IN" w:bidi="gu_IN"/>
        </w:rPr>
        <w:t>ગણના14:17–19</w:t>
      </w:r>
    </w:p>
    <w:p>
      <w:pPr>
        <w:pStyle w:val="ListBullet"/>
        <w:spacing w:line="240" w:lineRule="auto"/>
        <w:ind w:left="720"/>
      </w:pPr>
      <w:r>
        <w:rPr>
          <w:lang w:val="gu_IN" w:bidi="gu_IN"/>
        </w:rPr>
      </w:r>
      <w:r>
        <w:rPr>
          <w:lang w:val="gu_IN" w:bidi="gu_IN"/>
        </w:rPr>
        <w:t>પુનર્નિયમ 29:20–21</w:t>
      </w:r>
    </w:p>
    <w:p>
      <w:pPr>
        <w:pStyle w:val="ListBullet"/>
        <w:spacing w:line="240" w:lineRule="auto"/>
        <w:ind w:left="720"/>
      </w:pPr>
      <w:r>
        <w:rPr>
          <w:lang w:val="gu_IN" w:bidi="gu_IN"/>
        </w:rPr>
      </w:r>
      <w:r>
        <w:rPr>
          <w:lang w:val="gu_IN" w:bidi="gu_IN"/>
        </w:rPr>
        <w:t>યહોશુઆ 24:19–20</w:t>
      </w:r>
    </w:p>
    <w:p>
      <w:pPr>
        <w:pStyle w:val="ListBullet"/>
        <w:spacing w:line="240" w:lineRule="auto"/>
        <w:ind w:left="720"/>
      </w:pPr>
      <w:r>
        <w:rPr>
          <w:lang w:val="gu_IN" w:bidi="gu_IN"/>
        </w:rPr>
      </w:r>
      <w:r>
        <w:rPr>
          <w:lang w:val="gu_IN" w:bidi="gu_IN"/>
        </w:rPr>
        <w:t>2 રાજા 5:17–19</w:t>
      </w:r>
    </w:p>
    <w:p>
      <w:pPr>
        <w:pStyle w:val="ListBullet"/>
        <w:spacing w:line="240" w:lineRule="auto"/>
        <w:ind w:left="720"/>
      </w:pPr>
      <w:r>
        <w:rPr>
          <w:lang w:val="gu_IN" w:bidi="gu_IN"/>
        </w:rPr>
      </w:r>
      <w:r>
        <w:rPr>
          <w:lang w:val="gu_IN" w:bidi="gu_IN"/>
        </w:rPr>
        <w:t>ગીતશાસ્ત્ર 25:10–11</w:t>
      </w:r>
    </w:p>
    <w:p>
      <w:pPr>
        <w:pStyle w:val="ListBullet"/>
        <w:spacing w:line="240" w:lineRule="auto"/>
        <w:ind w:left="720"/>
      </w:pPr>
      <w:r>
        <w:rPr>
          <w:lang w:val="gu_IN" w:bidi="gu_IN"/>
        </w:rPr>
      </w:r>
      <w:r>
        <w:rPr>
          <w:lang w:val="gu_IN" w:bidi="gu_IN"/>
        </w:rPr>
        <w:t>ગીતશાસ્ત્ર 25:17–19</w:t>
      </w:r>
    </w:p>
    <w:p>
      <w:pPr>
        <w:pStyle w:val="ListBullet"/>
        <w:spacing w:line="240" w:lineRule="auto"/>
        <w:ind w:left="720"/>
      </w:pPr>
      <w:r>
        <w:rPr>
          <w:lang w:val="gu_IN" w:bidi="gu_IN"/>
        </w:rPr>
      </w:r>
      <w:r>
        <w:rPr>
          <w:lang w:val="gu_IN" w:bidi="gu_IN"/>
        </w:rPr>
        <w:t>યશાયા 55:6–7</w:t>
      </w:r>
    </w:p>
    <w:p>
      <w:pPr>
        <w:pStyle w:val="ListBullet"/>
        <w:spacing w:line="240" w:lineRule="auto"/>
        <w:ind w:left="720"/>
      </w:pPr>
      <w:r>
        <w:rPr>
          <w:lang w:val="gu_IN" w:bidi="gu_IN"/>
        </w:rPr>
      </w:r>
      <w:r>
        <w:rPr>
          <w:lang w:val="gu_IN" w:bidi="gu_IN"/>
        </w:rPr>
        <w:t>યશાયા 40:1–2</w:t>
      </w:r>
    </w:p>
    <w:p>
      <w:pPr>
        <w:pStyle w:val="ListBullet"/>
        <w:spacing w:line="240" w:lineRule="auto"/>
        <w:ind w:left="720"/>
      </w:pPr>
      <w:r>
        <w:rPr>
          <w:lang w:val="gu_IN" w:bidi="gu_IN"/>
        </w:rPr>
      </w:r>
      <w:r>
        <w:rPr>
          <w:lang w:val="gu_IN" w:bidi="gu_IN"/>
        </w:rPr>
        <w:t>લૂક 5:20–21</w:t>
      </w:r>
    </w:p>
    <w:p>
      <w:pPr>
        <w:pStyle w:val="ListBullet"/>
        <w:spacing w:line="240" w:lineRule="auto"/>
        <w:ind w:left="720"/>
      </w:pPr>
      <w:r>
        <w:rPr>
          <w:lang w:val="gu_IN" w:bidi="gu_IN"/>
        </w:rPr>
      </w:r>
      <w:r>
        <w:rPr>
          <w:lang w:val="gu_IN" w:bidi="gu_IN"/>
        </w:rPr>
        <w:t>પ્રેરિતો 8:20–23</w:t>
      </w:r>
    </w:p>
    <w:p>
      <w:pPr>
        <w:pStyle w:val="ListBullet"/>
        <w:spacing w:line="240" w:lineRule="auto"/>
        <w:ind w:left="720"/>
      </w:pPr>
      <w:r>
        <w:rPr>
          <w:lang w:val="gu_IN" w:bidi="gu_IN"/>
        </w:rPr>
      </w:r>
      <w:r>
        <w:rPr>
          <w:lang w:val="gu_IN" w:bidi="gu_IN"/>
        </w:rPr>
        <w:t>એફેસી 4:31–32</w:t>
      </w:r>
    </w:p>
    <w:p>
      <w:pPr>
        <w:pStyle w:val="ListBullet"/>
        <w:spacing w:line="240" w:lineRule="auto"/>
        <w:ind w:left="720"/>
      </w:pPr>
      <w:r>
        <w:rPr>
          <w:lang w:val="gu_IN" w:bidi="gu_IN"/>
        </w:rPr>
      </w:r>
      <w:r>
        <w:rPr>
          <w:lang w:val="gu_IN" w:bidi="gu_IN"/>
        </w:rPr>
        <w:t>કલોસ્સી 3:12–14</w:t>
      </w:r>
    </w:p>
    <w:p>
      <w:pPr>
        <w:pStyle w:val="ListBullet"/>
        <w:spacing w:line="240" w:lineRule="auto"/>
        <w:ind w:left="720"/>
      </w:pPr>
      <w:r>
        <w:rPr>
          <w:lang w:val="gu_IN" w:bidi="gu_IN"/>
        </w:rPr>
      </w:r>
      <w:r>
        <w:rPr>
          <w:lang w:val="gu_IN" w:bidi="gu_IN"/>
        </w:rPr>
        <w:t>1 યોહાન 2:12–14</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7:10</w:t>
      </w:r>
      <w:r>
        <w:rPr>
          <w:lang w:val="gu_IN" w:bidi="gu_IN"/>
        </w:rPr>
        <w:t xml:space="preserve"> પણ પહેલેથીજ એસાવે યાકૂબને </w:t>
      </w:r>
      <w:r>
        <w:rPr>
          <w:b/>
          <w:lang w:val="gu_IN" w:bidi="gu_IN"/>
        </w:rPr>
        <w:t>માફ કરી</w:t>
      </w:r>
      <w:r>
        <w:rPr>
          <w:lang w:val="gu_IN" w:bidi="gu_IN"/>
        </w:rPr>
        <w:t xml:space="preserve"> દીધો હતો, અને તેઓ એકબીજાને ફરીથી જોઈ ખુશ થયા.</w:t>
      </w:r>
    </w:p>
    <w:p>
      <w:pPr>
        <w:pStyle w:val="ListBullet"/>
        <w:spacing w:line="240" w:lineRule="auto"/>
        <w:ind w:left="720"/>
      </w:pPr>
      <w:r>
        <w:rPr>
          <w:lang w:val="gu_IN" w:bidi="gu_IN"/>
        </w:rPr>
      </w:r>
      <w:r>
        <w:rPr>
          <w:b/>
          <w:lang w:val="gu_IN" w:bidi="gu_IN"/>
        </w:rPr>
        <w:t>13:15</w:t>
      </w:r>
      <w:r>
        <w:rPr>
          <w:lang w:val="gu_IN" w:bidi="gu_IN"/>
        </w:rPr>
        <w:t xml:space="preserve"> પછી મૂસા ફરીથી પર્વત ઉપર ચઢ્યો અને પ્રાર્થના કરી કે દેવ લોકોને </w:t>
      </w:r>
      <w:r>
        <w:rPr>
          <w:b/>
          <w:lang w:val="gu_IN" w:bidi="gu_IN"/>
        </w:rPr>
        <w:t>માફ</w:t>
      </w:r>
      <w:r>
        <w:rPr>
          <w:lang w:val="gu_IN" w:bidi="gu_IN"/>
        </w:rPr>
        <w:t xml:space="preserve"> કરે. દેવે મૂસાનું સાભળ્યું અને તેઓને </w:t>
      </w:r>
      <w:r>
        <w:rPr>
          <w:i/>
          <w:lang w:val="gu_IN" w:bidi="gu_IN"/>
        </w:rPr>
        <w:t>માફ</w:t>
      </w:r>
      <w:r>
        <w:rPr>
          <w:lang w:val="gu_IN" w:bidi="gu_IN"/>
        </w:rPr>
        <w:t xml:space="preserve"> કર્યા.</w:t>
      </w:r>
    </w:p>
    <w:p>
      <w:pPr>
        <w:pStyle w:val="ListBullet"/>
        <w:spacing w:line="240" w:lineRule="auto"/>
        <w:ind w:left="720"/>
      </w:pPr>
      <w:r>
        <w:rPr>
          <w:lang w:val="gu_IN" w:bidi="gu_IN"/>
        </w:rPr>
      </w:r>
      <w:r>
        <w:rPr>
          <w:b/>
          <w:lang w:val="gu_IN" w:bidi="gu_IN"/>
        </w:rPr>
        <w:t>17:13</w:t>
      </w:r>
      <w:r>
        <w:rPr>
          <w:lang w:val="gu_IN" w:bidi="gu_IN"/>
        </w:rPr>
        <w:t xml:space="preserve"> દાઉદે તેના પાપનો પસ્તાવો કર્યો અને દેવે તેને </w:t>
      </w:r>
      <w:r>
        <w:rPr>
          <w:b/>
          <w:lang w:val="gu_IN" w:bidi="gu_IN"/>
        </w:rPr>
        <w:t>માફ</w:t>
      </w:r>
      <w:r>
        <w:rPr>
          <w:lang w:val="gu_IN" w:bidi="gu_IN"/>
        </w:rPr>
        <w:t xml:space="preserve"> કર્યો.</w:t>
      </w:r>
    </w:p>
    <w:p>
      <w:pPr>
        <w:pStyle w:val="ListBullet"/>
        <w:spacing w:line="240" w:lineRule="auto"/>
        <w:ind w:left="720"/>
      </w:pPr>
      <w:r>
        <w:rPr>
          <w:lang w:val="gu_IN" w:bidi="gu_IN"/>
        </w:rPr>
      </w:r>
      <w:r>
        <w:rPr>
          <w:b/>
          <w:lang w:val="gu_IN" w:bidi="gu_IN"/>
        </w:rPr>
        <w:t>21:5</w:t>
      </w:r>
      <w:r>
        <w:rPr>
          <w:lang w:val="gu_IN" w:bidi="gu_IN"/>
        </w:rPr>
        <w:t xml:space="preserve"> નવા કરારમાં, દેવ લોકોના હ્રદય પર તેના નિયમો લખશે, લોકો દેવને વ્યક્તિગત રીતે જાણશે, તેઓ તેના લોક થશે, અને દેવ તેઓના પાપોને </w:t>
      </w:r>
      <w:r>
        <w:rPr>
          <w:b/>
          <w:lang w:val="gu_IN" w:bidi="gu_IN"/>
        </w:rPr>
        <w:t>માફ</w:t>
      </w:r>
      <w:r>
        <w:rPr>
          <w:lang w:val="gu_IN" w:bidi="gu_IN"/>
        </w:rPr>
        <w:t xml:space="preserve"> કરશે.</w:t>
      </w:r>
    </w:p>
    <w:p>
      <w:pPr>
        <w:pStyle w:val="ListBullet"/>
        <w:spacing w:line="240" w:lineRule="auto"/>
        <w:ind w:left="720"/>
      </w:pPr>
      <w:r>
        <w:rPr>
          <w:lang w:val="gu_IN" w:bidi="gu_IN"/>
        </w:rPr>
      </w:r>
      <w:r>
        <w:rPr>
          <w:b/>
          <w:lang w:val="gu_IN" w:bidi="gu_IN"/>
        </w:rPr>
        <w:t>29:1</w:t>
      </w:r>
      <w:r>
        <w:rPr>
          <w:lang w:val="gu_IN" w:bidi="gu_IN"/>
        </w:rPr>
        <w:t xml:space="preserve"> એક દિવસે પિતરે ઈસુને પૂછયું, “પ્રભુ, જયારે મારો ભાઈ મારી વિરુદ્ધમાં પાપ કરે છે, ત્યારે કેટલી વાર મારે </w:t>
      </w:r>
      <w:r>
        <w:rPr>
          <w:b/>
          <w:lang w:val="gu_IN" w:bidi="gu_IN"/>
        </w:rPr>
        <w:t>માફ કરવું</w:t>
      </w:r>
      <w:r>
        <w:rPr>
          <w:lang w:val="gu_IN" w:bidi="gu_IN"/>
        </w:rPr>
        <w:t xml:space="preserve"> જોઈએ?</w:t>
      </w:r>
    </w:p>
    <w:p>
      <w:pPr>
        <w:pStyle w:val="ListBullet"/>
        <w:spacing w:line="240" w:lineRule="auto"/>
        <w:ind w:left="720"/>
      </w:pPr>
      <w:r>
        <w:rPr>
          <w:lang w:val="gu_IN" w:bidi="gu_IN"/>
        </w:rPr>
      </w:r>
      <w:r>
        <w:rPr>
          <w:b/>
          <w:lang w:val="gu_IN" w:bidi="gu_IN"/>
        </w:rPr>
        <w:t>29:1</w:t>
      </w:r>
      <w:r>
        <w:rPr>
          <w:lang w:val="gu_IN" w:bidi="gu_IN"/>
        </w:rPr>
        <w:t xml:space="preserve"> મેં તને </w:t>
      </w:r>
      <w:r>
        <w:rPr>
          <w:b/>
          <w:lang w:val="gu_IN" w:bidi="gu_IN"/>
        </w:rPr>
        <w:t>માફ</w:t>
      </w:r>
      <w:r>
        <w:rPr>
          <w:lang w:val="gu_IN" w:bidi="gu_IN"/>
        </w:rPr>
        <w:t xml:space="preserve"> કર્યો, કારણકે તે મારી પાસે માફીની યાચના કરી.</w:t>
      </w:r>
    </w:p>
    <w:p>
      <w:pPr>
        <w:pStyle w:val="ListBullet"/>
        <w:spacing w:line="240" w:lineRule="auto"/>
        <w:ind w:left="720"/>
      </w:pPr>
      <w:r>
        <w:rPr>
          <w:lang w:val="gu_IN" w:bidi="gu_IN"/>
        </w:rPr>
      </w:r>
      <w:r>
        <w:rPr>
          <w:b/>
          <w:lang w:val="gu_IN" w:bidi="gu_IN"/>
        </w:rPr>
        <w:t>38:5</w:t>
      </w:r>
      <w:r>
        <w:rPr>
          <w:lang w:val="gu_IN" w:bidi="gu_IN"/>
        </w:rPr>
        <w:t xml:space="preserve"> પછી ઈસુએ પ્યાલો લીધો અને કહ્યું, “આ પીઓ. આ મારું નવા કરારનું લોહી છે કે જે પાપોની </w:t>
      </w:r>
      <w:r>
        <w:rPr>
          <w:b/>
          <w:lang w:val="gu_IN" w:bidi="gu_IN"/>
        </w:rPr>
        <w:t>માફી</w:t>
      </w:r>
      <w:r>
        <w:rPr>
          <w:lang w:val="gu_IN" w:bidi="gu_IN"/>
        </w:rPr>
        <w:t xml:space="preserve"> ને સારું વહેવડાવવામાં આવ્યું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H5546, H5547, H3722, H5375, H5545, H5547, H7521, G859, G863, G5483</w:t>
      </w:r>
      <w:r>
        <w:rPr>
          <w:lang w:val="gu_IN" w:bidi="gu_IN"/>
        </w:rPr>
      </w:r>
      <w:r>
        <w:rPr>
          <w:lang w:val="gu_IN" w:bidi="gu_IN"/>
        </w:rPr>
      </w:r>
    </w:p>
    <w:p>
      <w:pPr/>
      <w:r>
        <w:rPr>
          <w:lang w:val="gu_IN" w:bidi="gu_IN"/>
        </w:rPr>
      </w:r>
    </w:p>
    <w:p>
      <w:pPr>
        <w:pStyle w:val="Heading2"/>
      </w:pPr>
      <w:r>
        <w:rPr>
          <w:lang w:val="gu_IN" w:bidi="gu_IN"/>
        </w:rPr>
        <w:t>માર્થા</w:t>
      </w:r>
      <w:r>
        <w:rPr>
          <w:lang w:val="gu_IN" w:bidi="gu_IN"/>
        </w:rPr>
      </w:r>
    </w:p>
    <w:p>
      <w:pPr>
        <w:pStyle w:val="Heading3"/>
      </w:pPr>
      <w:r>
        <w:rPr>
          <w:lang w:val="gu_IN" w:bidi="gu_IN"/>
        </w:rPr>
        <w:t>તથ્યો:</w:t>
      </w:r>
    </w:p>
    <w:p>
      <w:pPr/>
      <w:r>
        <w:rPr>
          <w:lang w:val="gu_IN" w:bidi="gu_IN"/>
        </w:rPr>
      </w:r>
      <w:r>
        <w:rPr>
          <w:lang w:val="gu_IN" w:bidi="gu_IN"/>
        </w:rPr>
        <w:t>માર્થા બેથાની નગરની સ્ત્રી હતી કે જે ઈસુને અનુસરતી હતી.</w:t>
      </w:r>
    </w:p>
    <w:p>
      <w:pPr>
        <w:pStyle w:val="ListBullet"/>
        <w:spacing w:line="240" w:lineRule="auto"/>
        <w:ind w:left="720"/>
      </w:pPr>
      <w:r>
        <w:rPr>
          <w:lang w:val="gu_IN" w:bidi="gu_IN"/>
        </w:rPr>
      </w:r>
      <w:r>
        <w:rPr>
          <w:lang w:val="gu_IN" w:bidi="gu_IN"/>
        </w:rPr>
        <w:t>માર્થાની મરિયમ નામે એક બહેન અને લાજરસ નામે એક ભાઈ હતો, કે જેઓ પણ ઈસુને અનુસરતા હતા.</w:t>
      </w:r>
    </w:p>
    <w:p>
      <w:pPr>
        <w:pStyle w:val="ListBullet"/>
        <w:spacing w:line="240" w:lineRule="auto"/>
        <w:ind w:left="720"/>
      </w:pPr>
      <w:r>
        <w:rPr>
          <w:lang w:val="gu_IN" w:bidi="gu_IN"/>
        </w:rPr>
      </w:r>
      <w:r>
        <w:rPr>
          <w:lang w:val="gu_IN" w:bidi="gu_IN"/>
        </w:rPr>
        <w:t>એક વાર જ્યારે ઈસુ તેઓની મુલાકાતે તેઓના ઘરે ગયા ત્યારે, માર્થા ભોજન વ્યવસ્થા બાબતે ગૂંચવાતી હતી જ્યારે તેની બહેન બેસીને ઈસુને સાંભળતી હતી.</w:t>
      </w:r>
    </w:p>
    <w:p>
      <w:pPr>
        <w:pStyle w:val="ListBullet"/>
        <w:spacing w:line="240" w:lineRule="auto"/>
        <w:ind w:left="720"/>
      </w:pPr>
      <w:r>
        <w:rPr>
          <w:lang w:val="gu_IN" w:bidi="gu_IN"/>
        </w:rPr>
      </w:r>
      <w:r>
        <w:rPr>
          <w:lang w:val="gu_IN" w:bidi="gu_IN"/>
        </w:rPr>
        <w:t>જ્યારે લાજરસ મરી ગયો ત્યારે, માર્થાએ ઈસુને કહ્યું કે ઈસુ તે જ ખ્રિસ્ત એટલે કે ઈશ્વરપુત્ર છે તેવો તે વિશ્વાસ કરતી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લાજરસ</w:t>
      </w:r>
      <w:r>
        <w:rPr>
          <w:lang w:val="gu_IN" w:bidi="gu_IN"/>
        </w:rPr>
        <w:t xml:space="preserve">, </w:t>
      </w:r>
      <w:r>
        <w:rPr>
          <w:lang w:val="gu_IN" w:bidi="gu_IN"/>
        </w:rPr>
        <w:t>મરિયમ (માર્થાની બહેન)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યોહાન 11:1–2</w:t>
      </w:r>
    </w:p>
    <w:p>
      <w:pPr>
        <w:pStyle w:val="ListBullet"/>
        <w:spacing w:line="240" w:lineRule="auto"/>
        <w:ind w:left="720"/>
      </w:pPr>
      <w:r>
        <w:rPr>
          <w:lang w:val="gu_IN" w:bidi="gu_IN"/>
        </w:rPr>
      </w:r>
      <w:r>
        <w:rPr>
          <w:lang w:val="gu_IN" w:bidi="gu_IN"/>
        </w:rPr>
        <w:t>યોહાન 12:1–3</w:t>
      </w:r>
    </w:p>
    <w:p>
      <w:pPr>
        <w:pStyle w:val="ListBullet"/>
        <w:spacing w:line="240" w:lineRule="auto"/>
        <w:ind w:left="720"/>
      </w:pPr>
      <w:r>
        <w:rPr>
          <w:lang w:val="gu_IN" w:bidi="gu_IN"/>
        </w:rPr>
      </w:r>
      <w:r>
        <w:rPr>
          <w:lang w:val="gu_IN" w:bidi="gu_IN"/>
        </w:rPr>
        <w:t>લૂક 10:38–39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G3136</w:t>
      </w:r>
      <w:r>
        <w:rPr>
          <w:lang w:val="gu_IN" w:bidi="gu_IN"/>
        </w:rPr>
      </w:r>
      <w:r>
        <w:rPr>
          <w:lang w:val="gu_IN" w:bidi="gu_IN"/>
        </w:rPr>
      </w:r>
    </w:p>
    <w:p>
      <w:pPr/>
      <w:r>
        <w:rPr>
          <w:lang w:val="gu_IN" w:bidi="gu_IN"/>
        </w:rPr>
      </w:r>
    </w:p>
    <w:p>
      <w:pPr>
        <w:pStyle w:val="Heading2"/>
      </w:pPr>
      <w:r>
        <w:rPr>
          <w:lang w:val="gu_IN" w:bidi="gu_IN"/>
        </w:rPr>
        <w:t>માલાખી</w:t>
      </w:r>
      <w:r>
        <w:rPr>
          <w:lang w:val="gu_IN" w:bidi="gu_IN"/>
        </w:rPr>
      </w:r>
    </w:p>
    <w:p>
      <w:pPr>
        <w:pStyle w:val="Heading3"/>
      </w:pPr>
      <w:r>
        <w:rPr>
          <w:lang w:val="gu_IN" w:bidi="gu_IN"/>
        </w:rPr>
        <w:t>તથ્યો:</w:t>
      </w:r>
    </w:p>
    <w:p>
      <w:pPr/>
      <w:r>
        <w:rPr>
          <w:lang w:val="gu_IN" w:bidi="gu_IN"/>
        </w:rPr>
      </w:r>
      <w:r>
        <w:rPr>
          <w:lang w:val="gu_IN" w:bidi="gu_IN"/>
        </w:rPr>
        <w:t>માલાખી ઈશ્વર દ્વારા યહૂદિયાના રાજ્યને મોકલાયેલો એક પ્રબોધક હતો.</w:t>
        <w:br/>
      </w:r>
      <w:r>
        <w:rPr>
          <w:lang w:val="gu_IN" w:bidi="gu_IN"/>
        </w:rPr>
        <w:t>ઈસુના આ પૃથ્વી પર આવ્યાના 500 વર્ષ અગાઉ તે થઈ ગયો.</w:t>
      </w:r>
    </w:p>
    <w:p>
      <w:pPr>
        <w:pStyle w:val="ListBullet"/>
        <w:spacing w:line="240" w:lineRule="auto"/>
        <w:ind w:left="720"/>
      </w:pPr>
      <w:r>
        <w:rPr>
          <w:lang w:val="gu_IN" w:bidi="gu_IN"/>
        </w:rPr>
      </w:r>
      <w:r>
        <w:rPr>
          <w:lang w:val="gu_IN" w:bidi="gu_IN"/>
        </w:rPr>
        <w:t>બાબિલના બંદીવાસમાંથી લોકોના પાછા આવ્યાં બાદ જ્યારે ભક્તિસ્થાન બાંધવામાં આવી રહ્યું હતું તે વખતે માલાખીએ પ્રબોધ કર્યો.</w:t>
      </w:r>
    </w:p>
    <w:p>
      <w:pPr>
        <w:pStyle w:val="ListBullet"/>
        <w:spacing w:line="240" w:lineRule="auto"/>
        <w:ind w:left="720"/>
      </w:pPr>
      <w:r>
        <w:rPr>
          <w:lang w:val="gu_IN" w:bidi="gu_IN"/>
        </w:rPr>
      </w:r>
      <w:r>
        <w:rPr>
          <w:lang w:val="gu_IN" w:bidi="gu_IN"/>
        </w:rPr>
        <w:t>એઝરા અને નહેમ્યા પણ માલાખીના સમયમાં જ થઈ ગયા.</w:t>
      </w:r>
    </w:p>
    <w:p>
      <w:pPr>
        <w:pStyle w:val="ListBullet"/>
        <w:spacing w:line="240" w:lineRule="auto"/>
        <w:ind w:left="720"/>
      </w:pPr>
      <w:r>
        <w:rPr>
          <w:lang w:val="gu_IN" w:bidi="gu_IN"/>
        </w:rPr>
      </w:r>
      <w:r>
        <w:rPr>
          <w:lang w:val="gu_IN" w:bidi="gu_IN"/>
        </w:rPr>
        <w:t>માલાખીનું પુસ્તક જૂના કરારનું અંતિમ પુસ્તક છે.</w:t>
      </w:r>
    </w:p>
    <w:p>
      <w:pPr>
        <w:pStyle w:val="ListBullet"/>
        <w:spacing w:line="240" w:lineRule="auto"/>
        <w:ind w:left="720"/>
      </w:pPr>
      <w:r>
        <w:rPr>
          <w:lang w:val="gu_IN" w:bidi="gu_IN"/>
        </w:rPr>
      </w:r>
      <w:r>
        <w:rPr>
          <w:lang w:val="gu_IN" w:bidi="gu_IN"/>
        </w:rPr>
        <w:t>જૂના કરારના બીજા બધા પ્રબોધકોની જેમ, માલાખીએ લોકોને તેઓના પાપોનો પશ્ચાતાપ કરવા અને યહોવાની આરાધના કરવા પાછા ફરવા અરજ કરી.</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બાબિલ</w:t>
      </w:r>
      <w:r>
        <w:rPr>
          <w:lang w:val="gu_IN" w:bidi="gu_IN"/>
        </w:rPr>
        <w:t xml:space="preserve">, </w:t>
      </w:r>
      <w:r>
        <w:rPr>
          <w:lang w:val="gu_IN" w:bidi="gu_IN"/>
        </w:rPr>
        <w:t>બંદી</w:t>
      </w:r>
      <w:r>
        <w:rPr>
          <w:lang w:val="gu_IN" w:bidi="gu_IN"/>
        </w:rPr>
        <w:t xml:space="preserve">, </w:t>
      </w:r>
      <w:r>
        <w:rPr>
          <w:lang w:val="gu_IN" w:bidi="gu_IN"/>
        </w:rPr>
        <w:t>એઝરા</w:t>
      </w:r>
      <w:r>
        <w:rPr>
          <w:lang w:val="gu_IN" w:bidi="gu_IN"/>
        </w:rPr>
        <w:t xml:space="preserve">, </w:t>
      </w:r>
      <w:r>
        <w:rPr>
          <w:lang w:val="gu_IN" w:bidi="gu_IN"/>
        </w:rPr>
        <w:t>યહૂદિયા</w:t>
      </w:r>
      <w:r>
        <w:rPr>
          <w:lang w:val="gu_IN" w:bidi="gu_IN"/>
        </w:rPr>
        <w:t xml:space="preserve">, </w:t>
      </w:r>
      <w:r>
        <w:rPr>
          <w:lang w:val="gu_IN" w:bidi="gu_IN"/>
        </w:rPr>
        <w:t>નહેમ્યા</w:t>
      </w:r>
      <w:r>
        <w:rPr>
          <w:lang w:val="gu_IN" w:bidi="gu_IN"/>
        </w:rPr>
        <w:t xml:space="preserve">, </w:t>
      </w:r>
      <w:r>
        <w:rPr>
          <w:lang w:val="gu_IN" w:bidi="gu_IN"/>
        </w:rPr>
        <w:t>પ્રબોધક</w:t>
      </w:r>
      <w:r>
        <w:rPr>
          <w:lang w:val="gu_IN" w:bidi="gu_IN"/>
        </w:rPr>
        <w:t xml:space="preserve">, </w:t>
      </w:r>
      <w:r>
        <w:rPr>
          <w:lang w:val="gu_IN" w:bidi="gu_IN"/>
        </w:rPr>
        <w:t>પશ્ચાતાપ કરવો</w:t>
      </w:r>
      <w:r>
        <w:rPr>
          <w:lang w:val="gu_IN" w:bidi="gu_IN"/>
        </w:rPr>
        <w:t xml:space="preserve">, </w:t>
      </w:r>
      <w:r>
        <w:rPr>
          <w:lang w:val="gu_IN" w:bidi="gu_IN"/>
        </w:rPr>
        <w:t>પાછા ફરવું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માલાખી 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H4401</w:t>
      </w:r>
      <w:r>
        <w:rPr>
          <w:lang w:val="gu_IN" w:bidi="gu_IN"/>
        </w:rPr>
      </w:r>
      <w:r>
        <w:rPr>
          <w:lang w:val="gu_IN" w:bidi="gu_IN"/>
        </w:rPr>
      </w:r>
    </w:p>
    <w:p>
      <w:pPr/>
      <w:r>
        <w:rPr>
          <w:lang w:val="gu_IN" w:bidi="gu_IN"/>
        </w:rPr>
      </w:r>
    </w:p>
    <w:p>
      <w:pPr>
        <w:pStyle w:val="Heading2"/>
      </w:pPr>
      <w:r>
        <w:rPr>
          <w:lang w:val="gu_IN" w:bidi="gu_IN"/>
        </w:rPr>
        <w:t>મિખાયેલ</w:t>
      </w:r>
      <w:r>
        <w:rPr>
          <w:lang w:val="gu_IN" w:bidi="gu_IN"/>
        </w:rPr>
      </w:r>
    </w:p>
    <w:p>
      <w:pPr>
        <w:pStyle w:val="Heading3"/>
      </w:pPr>
      <w:r>
        <w:rPr>
          <w:lang w:val="gu_IN" w:bidi="gu_IN"/>
        </w:rPr>
        <w:t>તથ્યો:</w:t>
      </w:r>
    </w:p>
    <w:p>
      <w:pPr/>
      <w:r>
        <w:rPr>
          <w:lang w:val="gu_IN" w:bidi="gu_IN"/>
        </w:rPr>
      </w:r>
      <w:r>
        <w:rPr>
          <w:lang w:val="gu_IN" w:bidi="gu_IN"/>
        </w:rPr>
        <w:t>મિખાયેલ ઈશ્વરના બધા જ પવિત્ર આજ્ઞાંકિત દૂતોમાં મુખ્ય છે. તે એક જ એવો દૂત છે કે જેનો ખાસ ઉલ્લેખ ઈશ્વરના “પ્રમુખદૂત” કરીકે કરવામાં આવ્યો છે.</w:t>
      </w:r>
    </w:p>
    <w:p>
      <w:pPr>
        <w:pStyle w:val="ListBullet"/>
        <w:spacing w:line="240" w:lineRule="auto"/>
        <w:ind w:left="720"/>
      </w:pPr>
      <w:r>
        <w:rPr>
          <w:lang w:val="gu_IN" w:bidi="gu_IN"/>
        </w:rPr>
      </w:r>
      <w:r>
        <w:rPr>
          <w:lang w:val="gu_IN" w:bidi="gu_IN"/>
        </w:rPr>
        <w:t>“પ્રમુખદૂત” શબ્દનો શબ્દશઃ અર્થ “મુખ્ય દૂત” અથવા તો “શાસક દૂત” થાય છે.</w:t>
      </w:r>
    </w:p>
    <w:p>
      <w:pPr>
        <w:pStyle w:val="ListBullet"/>
        <w:spacing w:line="240" w:lineRule="auto"/>
        <w:ind w:left="720"/>
      </w:pPr>
      <w:r>
        <w:rPr>
          <w:lang w:val="gu_IN" w:bidi="gu_IN"/>
        </w:rPr>
      </w:r>
      <w:r>
        <w:rPr>
          <w:lang w:val="gu_IN" w:bidi="gu_IN"/>
        </w:rPr>
        <w:t>મિખાયેલ એક યોદ્ધો છે કે જે ઈશ્વરના શત્રુઓ સામે લડે છે અને ઈશ્વરના લોકોનું રક્ષણ કરે છે.</w:t>
      </w:r>
    </w:p>
    <w:p>
      <w:pPr>
        <w:pStyle w:val="ListBullet"/>
        <w:spacing w:line="240" w:lineRule="auto"/>
        <w:ind w:left="720"/>
      </w:pPr>
      <w:r>
        <w:rPr>
          <w:lang w:val="gu_IN" w:bidi="gu_IN"/>
        </w:rPr>
      </w:r>
      <w:r>
        <w:rPr>
          <w:lang w:val="gu_IN" w:bidi="gu_IN"/>
        </w:rPr>
        <w:t>તેણે ઇઝરાયલીઓને ઈરાનના સૈન્ય સામે લડવા માટે દોર્યા. અંતના સમયોમાં, દાનિયેલના ભવિષ્યવચન અનુસાર તે ઇઝરાયલના સૈન્યોને દુષ્ટતાની તાકતો સામે અંતિમ લડાઈમાં દોરશે.</w:t>
      </w:r>
    </w:p>
    <w:p>
      <w:pPr>
        <w:pStyle w:val="ListBullet"/>
        <w:spacing w:line="240" w:lineRule="auto"/>
        <w:ind w:left="720"/>
      </w:pPr>
      <w:r>
        <w:rPr>
          <w:lang w:val="gu_IN" w:bidi="gu_IN"/>
        </w:rPr>
      </w:r>
      <w:r>
        <w:rPr>
          <w:lang w:val="gu_IN" w:bidi="gu_IN"/>
        </w:rPr>
        <w:t>બાઇબલમાં મિખાયેલ નામના કેટલાક માણસો પણ છે. કેટલાક માણસોને “મિખાયેલના પુત્રો” તરીકે બતાવવામાં આવ્યા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દૂત</w:t>
      </w:r>
      <w:r>
        <w:rPr>
          <w:lang w:val="gu_IN" w:bidi="gu_IN"/>
        </w:rPr>
        <w:t xml:space="preserve">, </w:t>
      </w:r>
      <w:r>
        <w:rPr>
          <w:lang w:val="gu_IN" w:bidi="gu_IN"/>
        </w:rPr>
        <w:t>દાનિયેલ</w:t>
      </w:r>
      <w:r>
        <w:rPr>
          <w:lang w:val="gu_IN" w:bidi="gu_IN"/>
        </w:rPr>
        <w:t xml:space="preserve">, </w:t>
      </w:r>
      <w:r>
        <w:rPr>
          <w:lang w:val="gu_IN" w:bidi="gu_IN"/>
        </w:rPr>
        <w:t>સંદેશવાહક</w:t>
      </w:r>
      <w:r>
        <w:rPr>
          <w:lang w:val="gu_IN" w:bidi="gu_IN"/>
        </w:rPr>
        <w:t xml:space="preserve">, </w:t>
      </w:r>
      <w:r>
        <w:rPr>
          <w:lang w:val="gu_IN" w:bidi="gu_IN"/>
        </w:rPr>
        <w:t>ઈરાન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દાનિયેલ 10:12–13</w:t>
      </w:r>
    </w:p>
    <w:p>
      <w:pPr>
        <w:pStyle w:val="ListBullet"/>
        <w:spacing w:line="240" w:lineRule="auto"/>
        <w:ind w:left="720"/>
      </w:pPr>
      <w:r>
        <w:rPr>
          <w:lang w:val="gu_IN" w:bidi="gu_IN"/>
        </w:rPr>
      </w:r>
      <w:r>
        <w:rPr>
          <w:lang w:val="gu_IN" w:bidi="gu_IN"/>
        </w:rPr>
        <w:t>દાનિયેલ 10:20–21</w:t>
      </w:r>
    </w:p>
    <w:p>
      <w:pPr>
        <w:pStyle w:val="ListBullet"/>
        <w:spacing w:line="240" w:lineRule="auto"/>
        <w:ind w:left="720"/>
      </w:pPr>
      <w:r>
        <w:rPr>
          <w:lang w:val="gu_IN" w:bidi="gu_IN"/>
        </w:rPr>
      </w:r>
      <w:r>
        <w:rPr>
          <w:lang w:val="gu_IN" w:bidi="gu_IN"/>
        </w:rPr>
        <w:t>એઝરા 8:8–11</w:t>
      </w:r>
    </w:p>
    <w:p>
      <w:pPr>
        <w:pStyle w:val="ListBullet"/>
        <w:spacing w:line="240" w:lineRule="auto"/>
        <w:ind w:left="720"/>
      </w:pPr>
      <w:r>
        <w:rPr>
          <w:lang w:val="gu_IN" w:bidi="gu_IN"/>
        </w:rPr>
      </w:r>
      <w:r>
        <w:rPr>
          <w:lang w:val="gu_IN" w:bidi="gu_IN"/>
        </w:rPr>
        <w:t>પ્રકટીકરણ 12:7–9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H4317, G3413</w:t>
      </w:r>
      <w:r>
        <w:rPr>
          <w:lang w:val="gu_IN" w:bidi="gu_IN"/>
        </w:rPr>
      </w:r>
      <w:r>
        <w:rPr>
          <w:lang w:val="gu_IN" w:bidi="gu_IN"/>
        </w:rPr>
      </w:r>
    </w:p>
    <w:p>
      <w:pPr/>
      <w:r>
        <w:rPr>
          <w:lang w:val="gu_IN" w:bidi="gu_IN"/>
        </w:rPr>
      </w:r>
    </w:p>
    <w:p>
      <w:pPr>
        <w:pStyle w:val="Heading2"/>
      </w:pPr>
      <w:r>
        <w:rPr>
          <w:lang w:val="gu_IN" w:bidi="gu_IN"/>
        </w:rPr>
        <w:t>મિજબાની</w:t>
      </w:r>
      <w:r>
        <w:rPr>
          <w:lang w:val="gu_IN" w:bidi="gu_IN"/>
        </w:rPr>
      </w:r>
    </w:p>
    <w:p>
      <w:pPr/>
      <w:r>
        <w:rPr>
          <w:lang w:val="gu_IN" w:bidi="gu_IN"/>
        </w:rPr>
      </w:r>
      <w:r>
        <w:rPr>
          <w:lang w:val="gu_IN" w:bidi="gu_IN"/>
        </w:rPr>
        <w:t>#મિજબાની#</w:t>
      </w:r>
    </w:p>
    <w:p>
      <w:pPr/>
      <w:r>
        <w:rPr>
          <w:lang w:val="gu_IN" w:bidi="gu_IN"/>
        </w:rPr>
      </w:r>
      <w:r>
        <w:rPr>
          <w:lang w:val="gu_IN" w:bidi="gu_IN"/>
        </w:rPr>
        <w:t>##વ્યાખ્યા:##</w:t>
      </w:r>
    </w:p>
    <w:p>
      <w:pPr/>
      <w:r>
        <w:rPr>
          <w:lang w:val="gu_IN" w:bidi="gu_IN"/>
        </w:rPr>
      </w:r>
      <w:r>
        <w:rPr>
          <w:lang w:val="gu_IN" w:bidi="gu_IN"/>
        </w:rPr>
        <w:t>મિજબાની એ એક મોટું,ઔપચારિક ભોજન છે કે જેમાં સામાન્ય રીતે અલગ અલગ વાનગીઓનો સમાવેશ થાય છે.</w:t>
      </w:r>
    </w:p>
    <w:p>
      <w:pPr>
        <w:pStyle w:val="ListBullet"/>
        <w:spacing w:line="240" w:lineRule="auto"/>
        <w:ind w:left="720"/>
      </w:pPr>
      <w:r>
        <w:rPr>
          <w:lang w:val="gu_IN" w:bidi="gu_IN"/>
        </w:rPr>
      </w:r>
      <w:r>
        <w:rPr>
          <w:lang w:val="gu_IN" w:bidi="gu_IN"/>
        </w:rPr>
        <w:t>પ્રાચીન સમયમાં, રાજાઓ વારંવાર રાજકીય નેતાઓ અને બીજા મોભાદાર મહેમાનોને મનોરંજન કરાવવા મિજબાની આપતા હતાં.</w:t>
      </w:r>
    </w:p>
    <w:p>
      <w:pPr>
        <w:pStyle w:val="ListBullet"/>
        <w:spacing w:line="240" w:lineRule="auto"/>
        <w:ind w:left="720"/>
      </w:pPr>
      <w:r>
        <w:rPr>
          <w:lang w:val="gu_IN" w:bidi="gu_IN"/>
        </w:rPr>
      </w:r>
      <w:r>
        <w:rPr>
          <w:lang w:val="gu_IN" w:bidi="gu_IN"/>
        </w:rPr>
        <w:t>આનું ભાષાંતર આ રીતે થઈ શકે જેમકે, “વિગતવારવાળું ભોજન” અથવા “મહત્વની મિજબાની” અથવા “બહુવિધ વાનગીઓનું ભોજન.”</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દાનિએલ 5:10</w:t>
      </w:r>
    </w:p>
    <w:p>
      <w:pPr>
        <w:pStyle w:val="ListBullet"/>
        <w:spacing w:line="240" w:lineRule="auto"/>
        <w:ind w:left="720"/>
      </w:pPr>
      <w:r>
        <w:rPr>
          <w:lang w:val="gu_IN" w:bidi="gu_IN"/>
        </w:rPr>
      </w:r>
      <w:r>
        <w:rPr>
          <w:lang w:val="gu_IN" w:bidi="gu_IN"/>
        </w:rPr>
        <w:t>યશાયા 5:11–12</w:t>
      </w:r>
    </w:p>
    <w:p>
      <w:pPr>
        <w:pStyle w:val="ListBullet"/>
        <w:spacing w:line="240" w:lineRule="auto"/>
        <w:ind w:left="720"/>
      </w:pPr>
      <w:r>
        <w:rPr>
          <w:lang w:val="gu_IN" w:bidi="gu_IN"/>
        </w:rPr>
      </w:r>
      <w:r>
        <w:rPr>
          <w:lang w:val="gu_IN" w:bidi="gu_IN"/>
        </w:rPr>
        <w:t>યર્મિયા16:7–9</w:t>
      </w:r>
    </w:p>
    <w:p>
      <w:pPr>
        <w:pStyle w:val="ListBullet"/>
        <w:spacing w:line="240" w:lineRule="auto"/>
        <w:ind w:left="720"/>
      </w:pPr>
      <w:r>
        <w:rPr>
          <w:lang w:val="gu_IN" w:bidi="gu_IN"/>
        </w:rPr>
      </w:r>
      <w:r>
        <w:rPr>
          <w:lang w:val="gu_IN" w:bidi="gu_IN"/>
        </w:rPr>
        <w:t>લૂક 5:29–32</w:t>
      </w:r>
    </w:p>
    <w:p>
      <w:pPr>
        <w:pStyle w:val="ListBullet"/>
        <w:spacing w:line="240" w:lineRule="auto"/>
        <w:ind w:left="720"/>
      </w:pPr>
      <w:r>
        <w:rPr>
          <w:lang w:val="gu_IN" w:bidi="gu_IN"/>
        </w:rPr>
      </w:r>
      <w:r>
        <w:rPr>
          <w:lang w:val="gu_IN" w:bidi="gu_IN"/>
        </w:rPr>
        <w:t>ગીતોનું ગીત 2:3–4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H3739, H4797, H4960, H4961, H8354, G1173, G1403</w:t>
      </w:r>
      <w:r>
        <w:rPr>
          <w:lang w:val="gu_IN" w:bidi="gu_IN"/>
        </w:rPr>
      </w:r>
      <w:r>
        <w:rPr>
          <w:lang w:val="gu_IN" w:bidi="gu_IN"/>
        </w:rPr>
      </w:r>
    </w:p>
    <w:p>
      <w:pPr/>
      <w:r>
        <w:rPr>
          <w:lang w:val="gu_IN" w:bidi="gu_IN"/>
        </w:rPr>
      </w:r>
    </w:p>
    <w:p>
      <w:pPr>
        <w:pStyle w:val="Heading2"/>
      </w:pPr>
      <w:r>
        <w:rPr>
          <w:lang w:val="gu_IN" w:bidi="gu_IN"/>
        </w:rPr>
        <w:t>મિજબાની, મિજબાની આપે છે, મિજબાની</w:t>
      </w:r>
      <w:r>
        <w:rPr>
          <w:lang w:val="gu_IN" w:bidi="gu_IN"/>
        </w:rPr>
      </w:r>
    </w:p>
    <w:p>
      <w:pPr>
        <w:pStyle w:val="Heading3"/>
      </w:pPr>
      <w:r>
        <w:rPr>
          <w:lang w:val="gu_IN" w:bidi="gu_IN"/>
        </w:rPr>
        <w:t>વ્યાખ્યા:</w:t>
      </w:r>
    </w:p>
    <w:p>
      <w:pPr/>
      <w:r>
        <w:rPr>
          <w:lang w:val="gu_IN" w:bidi="gu_IN"/>
        </w:rPr>
      </w:r>
      <w:r>
        <w:rPr>
          <w:lang w:val="gu_IN" w:bidi="gu_IN"/>
        </w:rPr>
        <w:t>“મિજબાની” શબ્દ મોટેભાગે કોઈ ઉજવણી કરવાના હેતુથી, જયારે કોઈએક પ્રસંગ કોઈ લોકોનું જૂથ એકસાથે મળી ખૂબજ મોટું ભોજન ખાય છે, તેને દર્શાવે છે.</w:t>
        <w:br/>
      </w:r>
      <w:r>
        <w:rPr>
          <w:lang w:val="gu_IN" w:bidi="gu_IN"/>
        </w:rPr>
        <w:t>“મિજબાની” શબ્દનો અર્થ, મોટા પ્રમાણમાં ભોજન ખાવાની ક્રિયા અથવા એક સાથે જમણ ખાવામાં ભાગ લેવો, તેવો થાય છે.</w:t>
      </w:r>
    </w:p>
    <w:p>
      <w:pPr>
        <w:pStyle w:val="ListBullet"/>
        <w:spacing w:line="240" w:lineRule="auto"/>
        <w:ind w:left="720"/>
      </w:pPr>
      <w:r>
        <w:rPr>
          <w:lang w:val="gu_IN" w:bidi="gu_IN"/>
        </w:rPr>
      </w:r>
      <w:r>
        <w:rPr>
          <w:lang w:val="gu_IN" w:bidi="gu_IN"/>
        </w:rPr>
        <w:t>મોટેભાગે ખાસ પ્રકારના ભોજન છે કે જે ચોક્કસ મિજબાની પર ખાવામાં આવતા હોય છે.</w:t>
      </w:r>
    </w:p>
    <w:p>
      <w:pPr>
        <w:pStyle w:val="ListBullet"/>
        <w:spacing w:line="240" w:lineRule="auto"/>
        <w:ind w:left="720"/>
      </w:pPr>
      <w:r>
        <w:rPr>
          <w:lang w:val="gu_IN" w:bidi="gu_IN"/>
        </w:rPr>
      </w:r>
      <w:r>
        <w:rPr>
          <w:lang w:val="gu_IN" w:bidi="gu_IN"/>
        </w:rPr>
        <w:t>સામાન્ય રીતે દેવે યહૂદીઓને આજ્ઞા આપી કે ધાર્મિક તહેવારોની ઉજવણીમાં તેઓએ તેની સાથે મિજબાની પણ રાખવાની હોય છે.</w:t>
        <w:br/>
      </w:r>
      <w:r>
        <w:rPr>
          <w:lang w:val="gu_IN" w:bidi="gu_IN"/>
        </w:rPr>
        <w:t>મોટેભાગે આ કારણને લીધે તહેવારોને “મિજબાની” કહેવામાં આવે છે.</w:t>
      </w:r>
    </w:p>
    <w:p>
      <w:pPr>
        <w:pStyle w:val="ListBullet"/>
        <w:spacing w:line="240" w:lineRule="auto"/>
        <w:ind w:left="720"/>
      </w:pPr>
      <w:r>
        <w:rPr>
          <w:lang w:val="gu_IN" w:bidi="gu_IN"/>
        </w:rPr>
      </w:r>
      <w:r>
        <w:rPr>
          <w:lang w:val="gu_IN" w:bidi="gu_IN"/>
        </w:rPr>
        <w:t>બાઈબલના સમયમાં, મોટેભાગે રાજાઓ અને અન્ય શ્રીમંત અને શક્તિશાળી લોકો તેઓના કુટુંબને અથવા મિત્રોને મનોરંજન માટે મિજબાની આપતા હતા.</w:t>
      </w:r>
    </w:p>
    <w:p>
      <w:pPr>
        <w:pStyle w:val="ListBullet"/>
        <w:spacing w:line="240" w:lineRule="auto"/>
        <w:ind w:left="720"/>
      </w:pPr>
      <w:r>
        <w:rPr>
          <w:lang w:val="gu_IN" w:bidi="gu_IN"/>
        </w:rPr>
      </w:r>
      <w:r>
        <w:rPr>
          <w:lang w:val="gu_IN" w:bidi="gu_IN"/>
        </w:rPr>
        <w:t>ખોવાયેલા દીકરા વિશેની વાર્તામાં, તેના દીકરાના પાછા આવવાથી ઉજવણી કરવા માટે પિતા ખાસ મિજબાની તૈયાર કરે છે.</w:t>
      </w:r>
    </w:p>
    <w:p>
      <w:pPr>
        <w:pStyle w:val="ListBullet"/>
        <w:spacing w:line="240" w:lineRule="auto"/>
        <w:ind w:left="720"/>
      </w:pPr>
      <w:r>
        <w:rPr>
          <w:lang w:val="gu_IN" w:bidi="gu_IN"/>
        </w:rPr>
      </w:r>
      <w:r>
        <w:rPr>
          <w:lang w:val="gu_IN" w:bidi="gu_IN"/>
        </w:rPr>
        <w:t>ક્યારેક મિજબાની ઘણા દિવસો સુધી અથવા વધુ ચાલતી હોય છે.</w:t>
      </w:r>
    </w:p>
    <w:p>
      <w:pPr>
        <w:pStyle w:val="ListBullet"/>
        <w:spacing w:line="240" w:lineRule="auto"/>
        <w:ind w:left="720"/>
      </w:pPr>
      <w:r>
        <w:rPr>
          <w:lang w:val="gu_IN" w:bidi="gu_IN"/>
        </w:rPr>
      </w:r>
      <w:r>
        <w:rPr>
          <w:lang w:val="gu_IN" w:bidi="gu_IN"/>
        </w:rPr>
        <w:t>“મિજબાની” શબ્દનું ભાષાંતર, “ભવ્ય રીતે ખાવું” અથવા “ઘણું ભોજન ખાઈને ઉજવણી કરવી” અથવા “ખાસ, મોટું ભોજન ખાવું,” તરીકે પણ કરી શકાય છે.</w:t>
      </w:r>
    </w:p>
    <w:p>
      <w:pPr>
        <w:pStyle w:val="ListBullet"/>
        <w:spacing w:line="240" w:lineRule="auto"/>
        <w:ind w:left="720"/>
      </w:pPr>
      <w:r>
        <w:rPr>
          <w:lang w:val="gu_IN" w:bidi="gu_IN"/>
        </w:rPr>
      </w:r>
      <w:r>
        <w:rPr>
          <w:lang w:val="gu_IN" w:bidi="gu_IN"/>
        </w:rPr>
        <w:t>સંદર્ભ પર આધાર રાખીને, “મિજબાની” શબ્દનું ભાષાંતર, “એકસાથે મળી મોટા ભોજનની ઉજવણી કરવી” અથવા “વધારે ખોરાક સાથેનું ભોજન” અથવા “ઉજવણી ભોજન,” તરીકે કરી શકાય છે.</w:t>
      </w:r>
    </w:p>
    <w:p>
      <w:pPr/>
      <w:r>
        <w:rPr>
          <w:lang w:val="gu_IN" w:bidi="gu_IN"/>
        </w:rPr>
      </w:r>
      <w:r>
        <w:rPr>
          <w:lang w:val="gu_IN" w:bidi="gu_IN"/>
        </w:rPr>
        <w:t xml:space="preserve">(આ પણ જુઓ: </w:t>
      </w:r>
      <w:r>
        <w:rPr>
          <w:lang w:val="gu_IN" w:bidi="gu_IN"/>
        </w:rPr>
        <w:t>તહેવાર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પિતર 2:12–14</w:t>
      </w:r>
    </w:p>
    <w:p>
      <w:pPr>
        <w:pStyle w:val="ListBullet"/>
        <w:spacing w:line="240" w:lineRule="auto"/>
        <w:ind w:left="720"/>
      </w:pPr>
      <w:r>
        <w:rPr>
          <w:lang w:val="gu_IN" w:bidi="gu_IN"/>
        </w:rPr>
      </w:r>
      <w:r>
        <w:rPr>
          <w:lang w:val="gu_IN" w:bidi="gu_IN"/>
        </w:rPr>
        <w:t>ઉત્પત્તિ 26:30–31</w:t>
      </w:r>
    </w:p>
    <w:p>
      <w:pPr>
        <w:pStyle w:val="ListBullet"/>
        <w:spacing w:line="240" w:lineRule="auto"/>
        <w:ind w:left="720"/>
      </w:pPr>
      <w:r>
        <w:rPr>
          <w:lang w:val="gu_IN" w:bidi="gu_IN"/>
        </w:rPr>
      </w:r>
      <w:r>
        <w:rPr>
          <w:lang w:val="gu_IN" w:bidi="gu_IN"/>
        </w:rPr>
        <w:t>ઉત્પત્તિ 29:21–22</w:t>
      </w:r>
    </w:p>
    <w:p>
      <w:pPr>
        <w:pStyle w:val="ListBullet"/>
        <w:spacing w:line="240" w:lineRule="auto"/>
        <w:ind w:left="720"/>
      </w:pPr>
      <w:r>
        <w:rPr>
          <w:lang w:val="gu_IN" w:bidi="gu_IN"/>
        </w:rPr>
      </w:r>
      <w:r>
        <w:rPr>
          <w:lang w:val="gu_IN" w:bidi="gu_IN"/>
        </w:rPr>
        <w:t>ઉત્પત્તિ 40:20–23</w:t>
      </w:r>
    </w:p>
    <w:p>
      <w:pPr>
        <w:pStyle w:val="ListBullet"/>
        <w:spacing w:line="240" w:lineRule="auto"/>
        <w:ind w:left="720"/>
      </w:pPr>
      <w:r>
        <w:rPr>
          <w:lang w:val="gu_IN" w:bidi="gu_IN"/>
        </w:rPr>
      </w:r>
      <w:r>
        <w:rPr>
          <w:lang w:val="gu_IN" w:bidi="gu_IN"/>
        </w:rPr>
        <w:t>યહૂદા 1:12–13</w:t>
      </w:r>
    </w:p>
    <w:p>
      <w:pPr>
        <w:pStyle w:val="ListBullet"/>
        <w:spacing w:line="240" w:lineRule="auto"/>
        <w:ind w:left="720"/>
      </w:pPr>
      <w:r>
        <w:rPr>
          <w:lang w:val="gu_IN" w:bidi="gu_IN"/>
        </w:rPr>
      </w:r>
      <w:r>
        <w:rPr>
          <w:lang w:val="gu_IN" w:bidi="gu_IN"/>
        </w:rPr>
        <w:t>લૂક 2:41–44</w:t>
      </w:r>
    </w:p>
    <w:p>
      <w:pPr>
        <w:pStyle w:val="ListBullet"/>
        <w:spacing w:line="240" w:lineRule="auto"/>
        <w:ind w:left="720"/>
      </w:pPr>
      <w:r>
        <w:rPr>
          <w:lang w:val="gu_IN" w:bidi="gu_IN"/>
        </w:rPr>
      </w:r>
      <w:r>
        <w:rPr>
          <w:lang w:val="gu_IN" w:bidi="gu_IN"/>
        </w:rPr>
        <w:t>લૂક 14:7–9</w:t>
      </w:r>
    </w:p>
    <w:p>
      <w:pPr>
        <w:pStyle w:val="ListBullet"/>
        <w:spacing w:line="240" w:lineRule="auto"/>
        <w:ind w:left="720"/>
      </w:pPr>
      <w:r>
        <w:rPr>
          <w:lang w:val="gu_IN" w:bidi="gu_IN"/>
        </w:rPr>
      </w:r>
      <w:r>
        <w:rPr>
          <w:lang w:val="gu_IN" w:bidi="gu_IN"/>
        </w:rPr>
        <w:t>માથ્થી 22:1–3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H398, H2077, H2282, H2287, H3899, H3900, H4150, H4580, H4797, H4960, H7646, H8057, H8354, G26, G755, G1062, G1173, G1403, G1456, G1858, G1859, G2165, G3521, G4910</w:t>
      </w:r>
      <w:r>
        <w:rPr>
          <w:lang w:val="gu_IN" w:bidi="gu_IN"/>
        </w:rPr>
      </w:r>
      <w:r>
        <w:rPr>
          <w:lang w:val="gu_IN" w:bidi="gu_IN"/>
        </w:rPr>
      </w:r>
    </w:p>
    <w:p>
      <w:pPr/>
      <w:r>
        <w:rPr>
          <w:lang w:val="gu_IN" w:bidi="gu_IN"/>
        </w:rPr>
      </w:r>
    </w:p>
    <w:p>
      <w:pPr>
        <w:pStyle w:val="Heading2"/>
      </w:pPr>
      <w:r>
        <w:rPr>
          <w:lang w:val="gu_IN" w:bidi="gu_IN"/>
        </w:rPr>
        <w:t>મિદ્યાન, મિદ્યાની, મિદ્યાનીઓ</w:t>
      </w:r>
      <w:r>
        <w:rPr>
          <w:lang w:val="gu_IN" w:bidi="gu_IN"/>
        </w:rPr>
      </w:r>
    </w:p>
    <w:p>
      <w:pPr>
        <w:pStyle w:val="Heading3"/>
      </w:pPr>
      <w:r>
        <w:rPr>
          <w:lang w:val="gu_IN" w:bidi="gu_IN"/>
        </w:rPr>
        <w:t>તથ્યો:</w:t>
      </w:r>
    </w:p>
    <w:p>
      <w:pPr/>
      <w:r>
        <w:rPr>
          <w:lang w:val="gu_IN" w:bidi="gu_IN"/>
        </w:rPr>
      </w:r>
      <w:r>
        <w:rPr>
          <w:lang w:val="gu_IN" w:bidi="gu_IN"/>
        </w:rPr>
        <w:t>મિદ્યાન ઇબ્રાહિમ અને તેની પત્ની કટુરાહનો પુત્ર હતો.</w:t>
        <w:br/>
      </w:r>
      <w:r>
        <w:rPr>
          <w:lang w:val="gu_IN" w:bidi="gu_IN"/>
        </w:rPr>
        <w:t>તે એક લોકજાતિનું નામ અને કનાન દેશની દક્ષિણે ઉત્તરીય અરેબિયાના અરણ્યમાં આવેલ એક પ્રદેશ પણ છે.</w:t>
        <w:br/>
      </w:r>
      <w:r>
        <w:rPr>
          <w:lang w:val="gu_IN" w:bidi="gu_IN"/>
        </w:rPr>
        <w:t>તે જૂથના લોકોને “મિદ્યાનીઓ” કહેવામાં આવતા હતા.</w:t>
      </w:r>
    </w:p>
    <w:p>
      <w:pPr>
        <w:pStyle w:val="ListBullet"/>
        <w:spacing w:line="240" w:lineRule="auto"/>
        <w:ind w:left="720"/>
      </w:pPr>
      <w:r>
        <w:rPr>
          <w:lang w:val="gu_IN" w:bidi="gu_IN"/>
        </w:rPr>
      </w:r>
      <w:r>
        <w:rPr>
          <w:lang w:val="gu_IN" w:bidi="gu_IN"/>
        </w:rPr>
        <w:t>જ્યારે મૂસા પહેલી વાર ઈજીપ્ત છોડીને ગયો ત્યારે, તે મિદ્યાનના પ્રદેશમાં ગયો કે જ્યાં તે યિથ્રોની દીકરીઓને મળ્યો અને તેમને તેમના પશુઓને પાણી પીવડાવવામાં મદદ કરી.</w:t>
        <w:br/>
      </w:r>
      <w:r>
        <w:rPr>
          <w:lang w:val="gu_IN" w:bidi="gu_IN"/>
        </w:rPr>
        <w:t>ત્યારે બાદ મૂસા યિથ્રોની એક દીકરીને પરણ્યો.</w:t>
      </w:r>
    </w:p>
    <w:p>
      <w:pPr>
        <w:pStyle w:val="ListBullet"/>
        <w:spacing w:line="240" w:lineRule="auto"/>
        <w:ind w:left="720"/>
      </w:pPr>
      <w:r>
        <w:rPr>
          <w:lang w:val="gu_IN" w:bidi="gu_IN"/>
        </w:rPr>
      </w:r>
      <w:r>
        <w:rPr>
          <w:lang w:val="gu_IN" w:bidi="gu_IN"/>
        </w:rPr>
        <w:t>યૂસફને ગુલામોનો વેપાર કરનારા એક મિદ્યાની જૂથ દ્વારા ઈજીપ્તમાં લઈ જવામાં આવ્યો હતો.</w:t>
      </w:r>
    </w:p>
    <w:p>
      <w:pPr>
        <w:pStyle w:val="ListBullet"/>
        <w:spacing w:line="240" w:lineRule="auto"/>
        <w:ind w:left="720"/>
      </w:pPr>
      <w:r>
        <w:rPr>
          <w:lang w:val="gu_IN" w:bidi="gu_IN"/>
        </w:rPr>
      </w:r>
      <w:r>
        <w:rPr>
          <w:lang w:val="gu_IN" w:bidi="gu_IN"/>
        </w:rPr>
        <w:t>ઘણાં વર્ષો બાદ કનાન દેશમાં મિદ્યાનીઓએ ઇઝરાયલીઓ પર હુમલા કર્યાં અને ધાડો પાડી.</w:t>
        <w:br/>
      </w:r>
      <w:r>
        <w:rPr>
          <w:lang w:val="gu_IN" w:bidi="gu_IN"/>
        </w:rPr>
        <w:t>તેઓને હરાવવા માટે ગિદિયોને ઇઝરાયલીઓની આગેવાની કરી.</w:t>
      </w:r>
    </w:p>
    <w:p>
      <w:pPr>
        <w:pStyle w:val="ListBullet"/>
        <w:spacing w:line="240" w:lineRule="auto"/>
        <w:ind w:left="720"/>
      </w:pPr>
      <w:r>
        <w:rPr>
          <w:lang w:val="gu_IN" w:bidi="gu_IN"/>
        </w:rPr>
      </w:r>
      <w:r>
        <w:rPr>
          <w:lang w:val="gu_IN" w:bidi="gu_IN"/>
        </w:rPr>
        <w:t>વર્તમાન સમયના અરેબિયાના ઘણા કુળો આ જૂથના વંશજો છે.</w:t>
      </w:r>
    </w:p>
    <w:p>
      <w:pPr/>
      <w:r>
        <w:rPr>
          <w:lang w:val="gu_IN" w:bidi="gu_IN"/>
        </w:rPr>
      </w:r>
      <w:r>
        <w:rPr>
          <w:lang w:val="gu_IN" w:bidi="gu_IN"/>
        </w:rPr>
        <w:t xml:space="preserve">(આ પણ જૂઓ: </w:t>
      </w:r>
      <w:r>
        <w:rPr>
          <w:lang w:val="gu_IN" w:bidi="gu_IN"/>
        </w:rPr>
        <w:t>અરેબિયા</w:t>
      </w:r>
      <w:r>
        <w:rPr>
          <w:lang w:val="gu_IN" w:bidi="gu_IN"/>
        </w:rPr>
        <w:t xml:space="preserve">, </w:t>
      </w:r>
      <w:r>
        <w:rPr>
          <w:lang w:val="gu_IN" w:bidi="gu_IN"/>
        </w:rPr>
        <w:t>ઈજીપ્ત</w:t>
      </w:r>
      <w:r>
        <w:rPr>
          <w:lang w:val="gu_IN" w:bidi="gu_IN"/>
        </w:rPr>
        <w:t xml:space="preserve">, </w:t>
      </w:r>
      <w:r>
        <w:rPr>
          <w:lang w:val="gu_IN" w:bidi="gu_IN"/>
        </w:rPr>
        <w:t>ટોળા</w:t>
      </w:r>
      <w:r>
        <w:rPr>
          <w:lang w:val="gu_IN" w:bidi="gu_IN"/>
        </w:rPr>
        <w:t xml:space="preserve">, </w:t>
      </w:r>
      <w:r>
        <w:rPr>
          <w:lang w:val="gu_IN" w:bidi="gu_IN"/>
        </w:rPr>
        <w:t>ગિદિયોન</w:t>
      </w:r>
      <w:r>
        <w:rPr>
          <w:lang w:val="gu_IN" w:bidi="gu_IN"/>
        </w:rPr>
        <w:t xml:space="preserve">, </w:t>
      </w:r>
      <w:r>
        <w:rPr>
          <w:lang w:val="gu_IN" w:bidi="gu_IN"/>
        </w:rPr>
        <w:t>યિથ્રો</w:t>
      </w:r>
      <w:r>
        <w:rPr>
          <w:lang w:val="gu_IN" w:bidi="gu_IN"/>
        </w:rPr>
        <w:t xml:space="preserve">, </w:t>
      </w:r>
      <w:r>
        <w:rPr>
          <w:lang w:val="gu_IN" w:bidi="gu_IN"/>
        </w:rPr>
        <w:t>મૂસા</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7:29–30</w:t>
      </w:r>
    </w:p>
    <w:p>
      <w:pPr>
        <w:pStyle w:val="ListBullet"/>
        <w:spacing w:line="240" w:lineRule="auto"/>
        <w:ind w:left="720"/>
      </w:pPr>
      <w:r>
        <w:rPr>
          <w:lang w:val="gu_IN" w:bidi="gu_IN"/>
        </w:rPr>
      </w:r>
      <w:r>
        <w:rPr>
          <w:lang w:val="gu_IN" w:bidi="gu_IN"/>
        </w:rPr>
        <w:t>નિર્ગમન 2:15–17</w:t>
      </w:r>
    </w:p>
    <w:p>
      <w:pPr>
        <w:pStyle w:val="ListBullet"/>
        <w:spacing w:line="240" w:lineRule="auto"/>
        <w:ind w:left="720"/>
      </w:pPr>
      <w:r>
        <w:rPr>
          <w:lang w:val="gu_IN" w:bidi="gu_IN"/>
        </w:rPr>
      </w:r>
      <w:r>
        <w:rPr>
          <w:lang w:val="gu_IN" w:bidi="gu_IN"/>
        </w:rPr>
        <w:t>ઉત્પત્તિ 25:1–4</w:t>
      </w:r>
    </w:p>
    <w:p>
      <w:pPr>
        <w:pStyle w:val="ListBullet"/>
        <w:spacing w:line="240" w:lineRule="auto"/>
        <w:ind w:left="720"/>
      </w:pPr>
      <w:r>
        <w:rPr>
          <w:lang w:val="gu_IN" w:bidi="gu_IN"/>
        </w:rPr>
      </w:r>
      <w:r>
        <w:rPr>
          <w:lang w:val="gu_IN" w:bidi="gu_IN"/>
        </w:rPr>
        <w:t>ઉત્પત્તિ 36:34–36</w:t>
      </w:r>
    </w:p>
    <w:p>
      <w:pPr>
        <w:pStyle w:val="ListBullet"/>
        <w:spacing w:line="240" w:lineRule="auto"/>
        <w:ind w:left="720"/>
      </w:pPr>
      <w:r>
        <w:rPr>
          <w:lang w:val="gu_IN" w:bidi="gu_IN"/>
        </w:rPr>
      </w:r>
      <w:r>
        <w:rPr>
          <w:lang w:val="gu_IN" w:bidi="gu_IN"/>
        </w:rPr>
        <w:t>ઉત્પત્તિ 37:27–28</w:t>
      </w:r>
    </w:p>
    <w:p>
      <w:pPr>
        <w:pStyle w:val="ListBullet"/>
        <w:spacing w:line="240" w:lineRule="auto"/>
        <w:ind w:left="720"/>
      </w:pPr>
      <w:r>
        <w:rPr>
          <w:lang w:val="gu_IN" w:bidi="gu_IN"/>
        </w:rPr>
      </w:r>
      <w:r>
        <w:rPr>
          <w:lang w:val="gu_IN" w:bidi="gu_IN"/>
        </w:rPr>
        <w:t>ન્યાયધીશો 7:1</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16:3</w:t>
      </w:r>
      <w:r>
        <w:rPr>
          <w:lang w:val="gu_IN" w:bidi="gu_IN"/>
        </w:rPr>
        <w:t xml:space="preserve"> પણ પછી લોકો ઈશ્વરને ભૂલી ગયા અને તેઓએ મૂર્તિપૂજા કરવાની શરૂઆત કરી.</w:t>
        <w:br/>
      </w:r>
      <w:r>
        <w:rPr>
          <w:lang w:val="gu_IN" w:bidi="gu_IN"/>
        </w:rPr>
        <w:t xml:space="preserve">તેથી ઈશ્વરે તેઓને </w:t>
      </w:r>
      <w:r>
        <w:rPr>
          <w:b/>
          <w:lang w:val="gu_IN" w:bidi="gu_IN"/>
        </w:rPr>
        <w:t>મિદ્યાનીઓ</w:t>
      </w:r>
      <w:r>
        <w:rPr>
          <w:lang w:val="gu_IN" w:bidi="gu_IN"/>
        </w:rPr>
        <w:t xml:space="preserve"> એટલે કે નજીકના એક શત્રુજૂથ દ્વારા હારવા દીધા.</w:t>
      </w:r>
    </w:p>
    <w:p>
      <w:pPr>
        <w:pStyle w:val="ListBullet"/>
        <w:spacing w:line="240" w:lineRule="auto"/>
        <w:ind w:left="720"/>
      </w:pPr>
      <w:r>
        <w:rPr>
          <w:lang w:val="gu_IN" w:bidi="gu_IN"/>
        </w:rPr>
      </w:r>
      <w:r>
        <w:rPr>
          <w:b/>
          <w:lang w:val="gu_IN" w:bidi="gu_IN"/>
        </w:rPr>
        <w:t>16:4</w:t>
      </w:r>
      <w:r>
        <w:rPr>
          <w:lang w:val="gu_IN" w:bidi="gu_IN"/>
        </w:rPr>
        <w:t xml:space="preserve"> ઇઝરાયલીઓ ખૂબ જ ડરી ગયા, તેઓ ગુફાઓમાં છૂપાતા હતા કે જેથી </w:t>
      </w:r>
      <w:r>
        <w:rPr>
          <w:b/>
          <w:lang w:val="gu_IN" w:bidi="gu_IN"/>
        </w:rPr>
        <w:t>મિદ્યાનીઓ</w:t>
      </w:r>
      <w:r>
        <w:rPr>
          <w:lang w:val="gu_IN" w:bidi="gu_IN"/>
        </w:rPr>
        <w:t xml:space="preserve"> તેમને શોધી શકે નહિ.</w:t>
      </w:r>
    </w:p>
    <w:p>
      <w:pPr>
        <w:pStyle w:val="ListBullet"/>
        <w:spacing w:line="240" w:lineRule="auto"/>
        <w:ind w:left="720"/>
      </w:pPr>
      <w:r>
        <w:rPr>
          <w:lang w:val="gu_IN" w:bidi="gu_IN"/>
        </w:rPr>
      </w:r>
      <w:r>
        <w:rPr>
          <w:b/>
          <w:lang w:val="gu_IN" w:bidi="gu_IN"/>
        </w:rPr>
        <w:t>16:11</w:t>
      </w:r>
      <w:r>
        <w:rPr>
          <w:lang w:val="gu_IN" w:bidi="gu_IN"/>
        </w:rPr>
        <w:t xml:space="preserve"> તે માણસના મિત્રે કહ્યું, “આ સ્વપ્નનો અર્થ થાય છે કે ગિદિયોનનું સૈન્ય </w:t>
      </w:r>
      <w:r>
        <w:rPr>
          <w:b/>
          <w:lang w:val="gu_IN" w:bidi="gu_IN"/>
        </w:rPr>
        <w:t>મીદ્યાનીઓના</w:t>
      </w:r>
      <w:r>
        <w:rPr>
          <w:lang w:val="gu_IN" w:bidi="gu_IN"/>
        </w:rPr>
        <w:t xml:space="preserve"> સૈન્યને હરાવશે!”</w:t>
      </w:r>
    </w:p>
    <w:p>
      <w:pPr>
        <w:pStyle w:val="ListBullet"/>
        <w:spacing w:line="240" w:lineRule="auto"/>
        <w:ind w:left="720"/>
      </w:pPr>
      <w:r>
        <w:rPr>
          <w:lang w:val="gu_IN" w:bidi="gu_IN"/>
        </w:rPr>
      </w:r>
      <w:r>
        <w:rPr>
          <w:b/>
          <w:lang w:val="gu_IN" w:bidi="gu_IN"/>
        </w:rPr>
        <w:t>16:14</w:t>
      </w:r>
      <w:r>
        <w:rPr>
          <w:lang w:val="gu_IN" w:bidi="gu_IN"/>
        </w:rPr>
        <w:t xml:space="preserve"> ઈશ્વરે </w:t>
      </w:r>
      <w:r>
        <w:rPr>
          <w:b/>
          <w:lang w:val="gu_IN" w:bidi="gu_IN"/>
        </w:rPr>
        <w:t>મીદ્યાનીઓને</w:t>
      </w:r>
      <w:r>
        <w:rPr>
          <w:lang w:val="gu_IN" w:bidi="gu_IN"/>
        </w:rPr>
        <w:t xml:space="preserve"> ગુંચવી નાખ્યા, કે જેથી તેઓએ એકબીજા પર હુમલો કરવાનું અને મારી નાખવાનું શરૂ કર્યું.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H4080, H4084, H4092</w:t>
      </w:r>
      <w:r>
        <w:rPr>
          <w:lang w:val="gu_IN" w:bidi="gu_IN"/>
        </w:rPr>
      </w:r>
      <w:r>
        <w:rPr>
          <w:lang w:val="gu_IN" w:bidi="gu_IN"/>
        </w:rPr>
      </w:r>
    </w:p>
    <w:p>
      <w:pPr/>
      <w:r>
        <w:rPr>
          <w:lang w:val="gu_IN" w:bidi="gu_IN"/>
        </w:rPr>
      </w:r>
    </w:p>
    <w:p>
      <w:pPr>
        <w:pStyle w:val="Heading2"/>
      </w:pPr>
      <w:r>
        <w:rPr>
          <w:lang w:val="gu_IN" w:bidi="gu_IN"/>
        </w:rPr>
        <w:t>મિસર, મિસરી, મિસરીઓ</w:t>
      </w:r>
      <w:r>
        <w:rPr>
          <w:lang w:val="gu_IN" w:bidi="gu_IN"/>
        </w:rPr>
      </w:r>
    </w:p>
    <w:p>
      <w:pPr>
        <w:pStyle w:val="Heading3"/>
      </w:pPr>
      <w:r>
        <w:rPr>
          <w:lang w:val="gu_IN" w:bidi="gu_IN"/>
        </w:rPr>
        <w:t>સત્યો:</w:t>
      </w:r>
    </w:p>
    <w:p>
      <w:pPr/>
      <w:r>
        <w:rPr>
          <w:lang w:val="gu_IN" w:bidi="gu_IN"/>
        </w:rPr>
      </w:r>
      <w:r>
        <w:rPr>
          <w:lang w:val="gu_IN" w:bidi="gu_IN"/>
        </w:rPr>
        <w:t>મિસર એ આફ્રિકાના ઇશાન ભાગમાં, કનાનની ભૂમિના દક્ષિણ પશ્ચિમમાં આવેલો દેશ છે.</w:t>
        <w:br/>
      </w:r>
      <w:r>
        <w:rPr>
          <w:lang w:val="gu_IN" w:bidi="gu_IN"/>
        </w:rPr>
        <w:t>મિસરી વ્યક્તિ છે કે જે મિસર દેશમાંથી આવે છે.</w:t>
      </w:r>
    </w:p>
    <w:p>
      <w:pPr>
        <w:pStyle w:val="ListBullet"/>
        <w:spacing w:line="240" w:lineRule="auto"/>
        <w:ind w:left="720"/>
      </w:pPr>
      <w:r>
        <w:rPr>
          <w:lang w:val="gu_IN" w:bidi="gu_IN"/>
        </w:rPr>
      </w:r>
      <w:r>
        <w:rPr>
          <w:lang w:val="gu_IN" w:bidi="gu_IN"/>
        </w:rPr>
        <w:t>પ્રાચીન સમયમાં, મિસર એ શક્તિશાળી અને શ્રીમંત દેશ હતો.</w:t>
      </w:r>
    </w:p>
    <w:p>
      <w:pPr/>
      <w:r>
        <w:rPr>
          <w:lang w:val="gu_IN" w:bidi="gu_IN"/>
        </w:rPr>
      </w:r>
      <w:r>
        <w:rPr>
          <w:lang w:val="gu_IN" w:bidi="gu_IN"/>
        </w:rPr>
        <w:t>પ્રાચીન મિસર બે ભાગમાં વહેચાયેલું હતું, મિસરનો નીચેનો (ઉત્તર ભાગ જ્યાં નાઈલ નદી નીચે સમુદ્ર તરફ વહેતી હતી) અને મિસર નો ઉપરનો (દક્ષિણ ભાગ).</w:t>
      </w:r>
    </w:p>
    <w:p>
      <w:pPr/>
      <w:r>
        <w:rPr>
          <w:lang w:val="gu_IN" w:bidi="gu_IN"/>
        </w:rPr>
      </w:r>
      <w:r>
        <w:rPr>
          <w:lang w:val="gu_IN" w:bidi="gu_IN"/>
        </w:rPr>
        <w:t>જૂના કરારમાં, આ ભાગોને મૂળ ભાષાના લખાણમાં “મિસર” અને “પત્રોસ” કહેવામાં આવે છે.</w:t>
      </w:r>
    </w:p>
    <w:p>
      <w:pPr>
        <w:pStyle w:val="ListBullet"/>
        <w:spacing w:line="240" w:lineRule="auto"/>
        <w:ind w:left="720"/>
      </w:pPr>
      <w:r>
        <w:rPr>
          <w:lang w:val="gu_IN" w:bidi="gu_IN"/>
        </w:rPr>
      </w:r>
      <w:r>
        <w:rPr>
          <w:lang w:val="gu_IN" w:bidi="gu_IN"/>
        </w:rPr>
        <w:t>અનેક વાર જયારે કનાનમાં અનાજ ઓછું હતું, ત્યારે ઇઝરાએલના કુટુંબના વડાઓ તેમના કુટુંબો માટે અનાજ વેચાતું લેવા મિસરમાં પ્રવાસ કરતા હતા.</w:t>
      </w:r>
    </w:p>
    <w:p>
      <w:pPr>
        <w:pStyle w:val="ListBullet"/>
        <w:spacing w:line="240" w:lineRule="auto"/>
        <w:ind w:left="720"/>
      </w:pPr>
      <w:r>
        <w:rPr>
          <w:lang w:val="gu_IN" w:bidi="gu_IN"/>
        </w:rPr>
      </w:r>
      <w:r>
        <w:rPr>
          <w:lang w:val="gu_IN" w:bidi="gu_IN"/>
        </w:rPr>
        <w:t>કેટલાક સો વર્ષો સુધી, ઇઝરાએલીઓ મિસરમાં ગુલામો હતા.</w:t>
      </w:r>
    </w:p>
    <w:p>
      <w:pPr>
        <w:pStyle w:val="ListBullet"/>
        <w:spacing w:line="240" w:lineRule="auto"/>
        <w:ind w:left="720"/>
      </w:pPr>
      <w:r>
        <w:rPr>
          <w:lang w:val="gu_IN" w:bidi="gu_IN"/>
        </w:rPr>
      </w:r>
      <w:r>
        <w:rPr>
          <w:lang w:val="gu_IN" w:bidi="gu_IN"/>
        </w:rPr>
        <w:t>સમ્રાટ હેરોદથી બચવા માટે, યુસફ અને મરિયમ નાના બાળક ઈસુને લઈને મિસરમાં ચાલ્યા ગયા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સમ્રાટ હેરોદ, યૂસફ (NT),</w:t>
      </w:r>
      <w:r>
        <w:rPr>
          <w:lang w:val="gu_IN" w:bidi="gu_IN"/>
        </w:rPr>
        <w:t>નાઈલ નદી</w:t>
      </w:r>
      <w:r>
        <w:rPr>
          <w:lang w:val="gu_IN" w:bidi="gu_IN"/>
        </w:rPr>
        <w:t xml:space="preserve">, </w:t>
      </w:r>
      <w:r>
        <w:rPr>
          <w:lang w:val="gu_IN" w:bidi="gu_IN"/>
        </w:rPr>
        <w:t>કુટુંબનો વડાઓ</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1 શમુએલ 4:7–9</w:t>
      </w:r>
    </w:p>
    <w:p>
      <w:pPr>
        <w:pStyle w:val="ListBullet"/>
        <w:spacing w:line="240" w:lineRule="auto"/>
        <w:ind w:left="720"/>
      </w:pPr>
      <w:r>
        <w:rPr>
          <w:lang w:val="gu_IN" w:bidi="gu_IN"/>
        </w:rPr>
      </w:r>
      <w:r>
        <w:rPr>
          <w:lang w:val="gu_IN" w:bidi="gu_IN"/>
        </w:rPr>
        <w:t>પ્રેરિતો 7:9–10</w:t>
      </w:r>
    </w:p>
    <w:p>
      <w:pPr>
        <w:pStyle w:val="ListBullet"/>
        <w:spacing w:line="240" w:lineRule="auto"/>
        <w:ind w:left="720"/>
      </w:pPr>
      <w:r>
        <w:rPr>
          <w:lang w:val="gu_IN" w:bidi="gu_IN"/>
        </w:rPr>
      </w:r>
      <w:r>
        <w:rPr>
          <w:lang w:val="gu_IN" w:bidi="gu_IN"/>
        </w:rPr>
        <w:t>નિર્ગમન 3:7–8</w:t>
      </w:r>
    </w:p>
    <w:p>
      <w:pPr>
        <w:pStyle w:val="ListBullet"/>
        <w:spacing w:line="240" w:lineRule="auto"/>
        <w:ind w:left="720"/>
      </w:pPr>
      <w:r>
        <w:rPr>
          <w:lang w:val="gu_IN" w:bidi="gu_IN"/>
        </w:rPr>
      </w:r>
      <w:r>
        <w:rPr>
          <w:lang w:val="gu_IN" w:bidi="gu_IN"/>
        </w:rPr>
        <w:t>ઉત્પત્તિ 41:27–29</w:t>
      </w:r>
    </w:p>
    <w:p>
      <w:pPr>
        <w:pStyle w:val="ListBullet"/>
        <w:spacing w:line="240" w:lineRule="auto"/>
        <w:ind w:left="720"/>
      </w:pPr>
      <w:r>
        <w:rPr>
          <w:lang w:val="gu_IN" w:bidi="gu_IN"/>
        </w:rPr>
      </w:r>
      <w:r>
        <w:rPr>
          <w:lang w:val="gu_IN" w:bidi="gu_IN"/>
        </w:rPr>
        <w:t>ઉત્પત્તિ 41:55–57</w:t>
      </w:r>
    </w:p>
    <w:p>
      <w:pPr>
        <w:pStyle w:val="ListBullet"/>
        <w:spacing w:line="240" w:lineRule="auto"/>
        <w:ind w:left="720"/>
      </w:pPr>
      <w:r>
        <w:rPr>
          <w:lang w:val="gu_IN" w:bidi="gu_IN"/>
        </w:rPr>
      </w:r>
      <w:r>
        <w:rPr>
          <w:lang w:val="gu_IN" w:bidi="gu_IN"/>
        </w:rPr>
        <w:t>માથ્થી 2:13–15</w:t>
      </w:r>
    </w:p>
    <w:p>
      <w:pPr>
        <w:pStyle w:val="Heading3"/>
      </w:pPr>
      <w:r>
        <w:rPr>
          <w:lang w:val="gu_IN" w:bidi="gu_IN"/>
        </w:rPr>
        <w:t>બાઇબલની વાર્તાઓમાંથી ઉદાહરણો:</w:t>
      </w:r>
    </w:p>
    <w:p>
      <w:pPr>
        <w:pStyle w:val="ListBullet"/>
        <w:spacing w:line="240" w:lineRule="auto"/>
        <w:ind w:left="720"/>
      </w:pPr>
      <w:r>
        <w:rPr>
          <w:lang w:val="gu_IN" w:bidi="gu_IN"/>
        </w:rPr>
      </w:r>
      <w:r>
        <w:rPr>
          <w:b/>
          <w:lang w:val="gu_IN" w:bidi="gu_IN"/>
        </w:rPr>
        <w:t>8:4</w:t>
      </w:r>
      <w:r>
        <w:rPr>
          <w:lang w:val="gu_IN" w:bidi="gu_IN"/>
        </w:rPr>
        <w:t xml:space="preserve"> ગુલામના વેપારીઓ યૂસફ ને </w:t>
      </w:r>
      <w:r>
        <w:rPr>
          <w:b/>
          <w:lang w:val="gu_IN" w:bidi="gu_IN"/>
        </w:rPr>
        <w:t>મિસરમાં</w:t>
      </w:r>
      <w:r>
        <w:rPr>
          <w:lang w:val="gu_IN" w:bidi="gu_IN"/>
        </w:rPr>
        <w:t xml:space="preserve"> લઈ ગયા. </w:t>
      </w:r>
      <w:r>
        <w:rPr>
          <w:b/>
          <w:lang w:val="gu_IN" w:bidi="gu_IN"/>
        </w:rPr>
        <w:t>મિસર</w:t>
      </w:r>
      <w:r>
        <w:rPr>
          <w:lang w:val="gu_IN" w:bidi="gu_IN"/>
        </w:rPr>
        <w:t xml:space="preserve"> એ નાઈલ નદીને મોખરે આવેલો વિશાળ, શક્તિશાળી દેશ હતો.</w:t>
      </w:r>
    </w:p>
    <w:p>
      <w:pPr>
        <w:pStyle w:val="ListBullet"/>
        <w:spacing w:line="240" w:lineRule="auto"/>
        <w:ind w:left="720"/>
      </w:pPr>
      <w:r>
        <w:rPr>
          <w:lang w:val="gu_IN" w:bidi="gu_IN"/>
        </w:rPr>
      </w:r>
      <w:r>
        <w:rPr>
          <w:b/>
          <w:lang w:val="gu_IN" w:bidi="gu_IN"/>
        </w:rPr>
        <w:t>8:</w:t>
      </w:r>
      <w:r>
        <w:rPr>
          <w:b/>
          <w:lang w:val="gu_IN" w:bidi="gu_IN"/>
        </w:rPr>
        <w:t>8</w:t>
      </w:r>
      <w:r>
        <w:rPr>
          <w:lang w:val="gu_IN" w:bidi="gu_IN"/>
        </w:rPr>
        <w:t xml:space="preserve"> ફારુન યૂસફથી ખૂબ પ્રભાવિત થયો હતો કે તેણે તેને પુરા </w:t>
      </w:r>
      <w:r>
        <w:rPr>
          <w:b/>
          <w:lang w:val="gu_IN" w:bidi="gu_IN"/>
        </w:rPr>
        <w:t>મિસર</w:t>
      </w:r>
      <w:r>
        <w:rPr>
          <w:lang w:val="gu_IN" w:bidi="gu_IN"/>
        </w:rPr>
        <w:t xml:space="preserve"> ઉપર બીજા સ્થાને સૌથી શક્તિશાળી માણસ તરીકે નીમ્યો.</w:t>
      </w:r>
    </w:p>
    <w:p>
      <w:pPr>
        <w:pStyle w:val="ListBullet"/>
        <w:spacing w:line="240" w:lineRule="auto"/>
        <w:ind w:left="720"/>
      </w:pPr>
      <w:r>
        <w:rPr>
          <w:lang w:val="gu_IN" w:bidi="gu_IN"/>
        </w:rPr>
      </w:r>
      <w:r>
        <w:rPr>
          <w:b/>
          <w:lang w:val="gu_IN" w:bidi="gu_IN"/>
        </w:rPr>
        <w:t>8:11</w:t>
      </w:r>
      <w:r>
        <w:rPr>
          <w:lang w:val="gu_IN" w:bidi="gu_IN"/>
        </w:rPr>
        <w:t xml:space="preserve"> જેથી યાકૂબે તેના મોટા દીકરાઓને અનાજ વેચાતું લેવા </w:t>
      </w:r>
      <w:r>
        <w:rPr>
          <w:b/>
          <w:lang w:val="gu_IN" w:bidi="gu_IN"/>
        </w:rPr>
        <w:t>મિસર</w:t>
      </w:r>
      <w:r>
        <w:rPr>
          <w:lang w:val="gu_IN" w:bidi="gu_IN"/>
        </w:rPr>
        <w:t xml:space="preserve"> મોકલ્યા.</w:t>
      </w:r>
    </w:p>
    <w:p>
      <w:pPr>
        <w:pStyle w:val="ListBullet"/>
        <w:spacing w:line="240" w:lineRule="auto"/>
        <w:ind w:left="720"/>
      </w:pPr>
      <w:r>
        <w:rPr>
          <w:lang w:val="gu_IN" w:bidi="gu_IN"/>
        </w:rPr>
      </w:r>
      <w:r>
        <w:rPr>
          <w:b/>
          <w:lang w:val="gu_IN" w:bidi="gu_IN"/>
        </w:rPr>
        <w:t>8:14</w:t>
      </w:r>
      <w:r>
        <w:rPr>
          <w:lang w:val="gu_IN" w:bidi="gu_IN"/>
        </w:rPr>
        <w:t xml:space="preserve"> યાકૂબ ઘરડો હોવા છતાં, તેના પુરા કુટુંબ સાથે </w:t>
      </w:r>
      <w:r>
        <w:rPr>
          <w:b/>
          <w:lang w:val="gu_IN" w:bidi="gu_IN"/>
        </w:rPr>
        <w:t>મિસર</w:t>
      </w:r>
      <w:r>
        <w:rPr>
          <w:lang w:val="gu_IN" w:bidi="gu_IN"/>
        </w:rPr>
        <w:t xml:space="preserve"> માં સ્થળાંતર કર્યું, અને તેઓ બધા ત્યાં રહ્યા.</w:t>
      </w:r>
    </w:p>
    <w:p>
      <w:pPr>
        <w:pStyle w:val="ListBullet"/>
        <w:spacing w:line="240" w:lineRule="auto"/>
        <w:ind w:left="720"/>
      </w:pPr>
      <w:r>
        <w:rPr>
          <w:lang w:val="gu_IN" w:bidi="gu_IN"/>
        </w:rPr>
      </w:r>
      <w:r>
        <w:rPr>
          <w:b/>
          <w:lang w:val="gu_IN" w:bidi="gu_IN"/>
        </w:rPr>
        <w:t>9:1</w:t>
      </w:r>
      <w:r>
        <w:rPr>
          <w:lang w:val="gu_IN" w:bidi="gu_IN"/>
        </w:rPr>
        <w:t xml:space="preserve"> યૂસફના મરણ બાદ, તેના બધા સંબંધીઓ </w:t>
      </w:r>
      <w:r>
        <w:rPr>
          <w:b/>
          <w:lang w:val="gu_IN" w:bidi="gu_IN"/>
        </w:rPr>
        <w:t>મિસર</w:t>
      </w:r>
      <w:r>
        <w:rPr>
          <w:lang w:val="gu_IN" w:bidi="gu_IN"/>
        </w:rPr>
        <w:t xml:space="preserve"> માં વસ્યા.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H4713, H4714, G01240, G01250</w:t>
      </w:r>
      <w:r>
        <w:rPr>
          <w:lang w:val="gu_IN" w:bidi="gu_IN"/>
        </w:rPr>
      </w:r>
      <w:r>
        <w:rPr>
          <w:lang w:val="gu_IN" w:bidi="gu_IN"/>
        </w:rPr>
      </w:r>
    </w:p>
    <w:p>
      <w:pPr/>
      <w:r>
        <w:rPr>
          <w:lang w:val="gu_IN" w:bidi="gu_IN"/>
        </w:rPr>
      </w:r>
    </w:p>
    <w:p>
      <w:pPr>
        <w:pStyle w:val="Heading2"/>
      </w:pPr>
      <w:r>
        <w:rPr>
          <w:lang w:val="gu_IN" w:bidi="gu_IN"/>
        </w:rPr>
        <w:t>મિસ્પાહ</w:t>
      </w:r>
      <w:r>
        <w:rPr>
          <w:lang w:val="gu_IN" w:bidi="gu_IN"/>
        </w:rPr>
      </w:r>
    </w:p>
    <w:p>
      <w:pPr>
        <w:pStyle w:val="Heading3"/>
      </w:pPr>
      <w:r>
        <w:rPr>
          <w:lang w:val="gu_IN" w:bidi="gu_IN"/>
        </w:rPr>
        <w:t>તથ્યો:</w:t>
      </w:r>
    </w:p>
    <w:p>
      <w:pPr/>
      <w:r>
        <w:rPr>
          <w:lang w:val="gu_IN" w:bidi="gu_IN"/>
        </w:rPr>
      </w:r>
      <w:r>
        <w:rPr>
          <w:lang w:val="gu_IN" w:bidi="gu_IN"/>
        </w:rPr>
        <w:t>મિસ્પાહ જૂના કરારમાં જેઓનો ઉલ્લેખ કરાયો છે તેવા કેટલાક નગરોનું નામ છે.</w:t>
        <w:br/>
      </w:r>
      <w:r>
        <w:rPr>
          <w:lang w:val="gu_IN" w:bidi="gu_IN"/>
        </w:rPr>
        <w:t>તેનો અર્થ “ચોકી કરવાનું સ્થાન” અથવા તો “ચોકી કરવાનો બુરજ” થાય છે.</w:t>
      </w:r>
    </w:p>
    <w:p>
      <w:pPr>
        <w:pStyle w:val="ListBullet"/>
        <w:spacing w:line="240" w:lineRule="auto"/>
        <w:ind w:left="720"/>
      </w:pPr>
      <w:r>
        <w:rPr>
          <w:lang w:val="gu_IN" w:bidi="gu_IN"/>
        </w:rPr>
      </w:r>
      <w:r>
        <w:rPr>
          <w:lang w:val="gu_IN" w:bidi="gu_IN"/>
        </w:rPr>
        <w:t>જ્યારે શાઉલ દાઉદનો પીછો કરતો હતો ત્યારે, દાઉદે તેના માતાપિતાને મિસ્પાહમાં મોઆબના રાજાની સંભાળમાં રાખ્યા હતા.</w:t>
      </w:r>
    </w:p>
    <w:p>
      <w:pPr>
        <w:pStyle w:val="ListBullet"/>
        <w:spacing w:line="240" w:lineRule="auto"/>
        <w:ind w:left="720"/>
      </w:pPr>
      <w:r>
        <w:rPr>
          <w:lang w:val="gu_IN" w:bidi="gu_IN"/>
        </w:rPr>
      </w:r>
      <w:r>
        <w:rPr>
          <w:lang w:val="gu_IN" w:bidi="gu_IN"/>
        </w:rPr>
        <w:t>મિસ્પાહ નામનું એક શહેર યહૂદિયા અને ઇઝરાયલના રાજ્યોની સીમા પર સ્થિત હતું.</w:t>
        <w:br/>
      </w:r>
      <w:r>
        <w:rPr>
          <w:lang w:val="gu_IN" w:bidi="gu_IN"/>
        </w:rPr>
        <w:t>તે એક લશ્કરનું મુખ્ય થાણું હતું.</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દાઉદ</w:t>
      </w:r>
      <w:r>
        <w:rPr>
          <w:lang w:val="gu_IN" w:bidi="gu_IN"/>
        </w:rPr>
        <w:t xml:space="preserve">, </w:t>
      </w:r>
      <w:r>
        <w:rPr>
          <w:lang w:val="gu_IN" w:bidi="gu_IN"/>
        </w:rPr>
        <w:t>યહૂદિયા</w:t>
      </w:r>
      <w:r>
        <w:rPr>
          <w:lang w:val="gu_IN" w:bidi="gu_IN"/>
        </w:rPr>
        <w:t xml:space="preserve">, </w:t>
      </w:r>
      <w:r>
        <w:rPr>
          <w:lang w:val="gu_IN" w:bidi="gu_IN"/>
        </w:rPr>
        <w:t>ઇઝરાયલનું રાજ્ય</w:t>
      </w:r>
      <w:r>
        <w:rPr>
          <w:lang w:val="gu_IN" w:bidi="gu_IN"/>
        </w:rPr>
        <w:t xml:space="preserve">, </w:t>
      </w:r>
      <w:r>
        <w:rPr>
          <w:lang w:val="gu_IN" w:bidi="gu_IN"/>
        </w:rPr>
        <w:t>મોઆબ</w:t>
      </w:r>
      <w:r>
        <w:rPr>
          <w:lang w:val="gu_IN" w:bidi="gu_IN"/>
        </w:rPr>
        <w:t>, [શાઉલ)</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રાજા 15:20–22</w:t>
      </w:r>
    </w:p>
    <w:p>
      <w:pPr>
        <w:pStyle w:val="ListBullet"/>
        <w:spacing w:line="240" w:lineRule="auto"/>
        <w:ind w:left="720"/>
      </w:pPr>
      <w:r>
        <w:rPr>
          <w:lang w:val="gu_IN" w:bidi="gu_IN"/>
        </w:rPr>
      </w:r>
      <w:r>
        <w:rPr>
          <w:lang w:val="gu_IN" w:bidi="gu_IN"/>
        </w:rPr>
        <w:t>1 શમુએલ 7:5–6</w:t>
      </w:r>
    </w:p>
    <w:p>
      <w:pPr>
        <w:pStyle w:val="ListBullet"/>
        <w:spacing w:line="240" w:lineRule="auto"/>
        <w:ind w:left="720"/>
      </w:pPr>
      <w:r>
        <w:rPr>
          <w:lang w:val="gu_IN" w:bidi="gu_IN"/>
        </w:rPr>
      </w:r>
      <w:r>
        <w:rPr>
          <w:lang w:val="gu_IN" w:bidi="gu_IN"/>
        </w:rPr>
        <w:t>1 શમુએલ 7:10–11</w:t>
      </w:r>
    </w:p>
    <w:p>
      <w:pPr>
        <w:pStyle w:val="ListBullet"/>
        <w:spacing w:line="240" w:lineRule="auto"/>
        <w:ind w:left="720"/>
      </w:pPr>
      <w:r>
        <w:rPr>
          <w:lang w:val="gu_IN" w:bidi="gu_IN"/>
        </w:rPr>
      </w:r>
      <w:r>
        <w:rPr>
          <w:lang w:val="gu_IN" w:bidi="gu_IN"/>
        </w:rPr>
        <w:t>યર્મિયા 40:5–6</w:t>
      </w:r>
    </w:p>
    <w:p>
      <w:pPr>
        <w:pStyle w:val="ListBullet"/>
        <w:spacing w:line="240" w:lineRule="auto"/>
        <w:ind w:left="720"/>
      </w:pPr>
      <w:r>
        <w:rPr>
          <w:lang w:val="gu_IN" w:bidi="gu_IN"/>
        </w:rPr>
      </w:r>
      <w:r>
        <w:rPr>
          <w:lang w:val="gu_IN" w:bidi="gu_IN"/>
        </w:rPr>
        <w:t>ન્યાયાધીશો 10:17–18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H4708, H4709</w:t>
      </w:r>
      <w:r>
        <w:rPr>
          <w:lang w:val="gu_IN" w:bidi="gu_IN"/>
        </w:rPr>
      </w:r>
      <w:r>
        <w:rPr>
          <w:lang w:val="gu_IN" w:bidi="gu_IN"/>
        </w:rPr>
      </w:r>
    </w:p>
    <w:p>
      <w:pPr/>
      <w:r>
        <w:rPr>
          <w:lang w:val="gu_IN" w:bidi="gu_IN"/>
        </w:rPr>
      </w:r>
    </w:p>
    <w:p>
      <w:pPr>
        <w:pStyle w:val="Heading2"/>
      </w:pPr>
      <w:r>
        <w:rPr>
          <w:lang w:val="gu_IN" w:bidi="gu_IN"/>
        </w:rPr>
        <w:t>મીખાહ</w:t>
      </w:r>
      <w:r>
        <w:rPr>
          <w:lang w:val="gu_IN" w:bidi="gu_IN"/>
        </w:rPr>
      </w:r>
    </w:p>
    <w:p>
      <w:pPr>
        <w:pStyle w:val="Heading3"/>
      </w:pPr>
      <w:r>
        <w:rPr>
          <w:lang w:val="gu_IN" w:bidi="gu_IN"/>
        </w:rPr>
        <w:t>તથ્યો:</w:t>
      </w:r>
    </w:p>
    <w:p>
      <w:pPr/>
      <w:r>
        <w:rPr>
          <w:lang w:val="gu_IN" w:bidi="gu_IN"/>
        </w:rPr>
      </w:r>
      <w:r>
        <w:rPr>
          <w:lang w:val="gu_IN" w:bidi="gu_IN"/>
        </w:rPr>
        <w:t>મીખાહ ખ્રિસ્તથી લગભગ 700 વર્ષ અગાઉ યહૂદિયાનો પ્રબોધક હતો કે જ્યારે યશાયા પ્રબોધક પણ યહૂદિયામાં સેવા કરતો હતો.</w:t>
        <w:br/>
      </w:r>
      <w:r>
        <w:rPr>
          <w:lang w:val="gu_IN" w:bidi="gu_IN"/>
        </w:rPr>
        <w:t>મીખાહ નામનો બીજો એક માણસ ન્યાયાધીશોના સમયમાં થઈ ગયો.</w:t>
      </w:r>
    </w:p>
    <w:p>
      <w:pPr>
        <w:pStyle w:val="ListBullet"/>
        <w:spacing w:line="240" w:lineRule="auto"/>
        <w:ind w:left="720"/>
      </w:pPr>
      <w:r>
        <w:rPr>
          <w:lang w:val="gu_IN" w:bidi="gu_IN"/>
        </w:rPr>
      </w:r>
      <w:r>
        <w:rPr>
          <w:lang w:val="gu_IN" w:bidi="gu_IN"/>
        </w:rPr>
        <w:t>મીખાહનું પુસ્તક જૂના કરારમાં અંત ભાગમાં આવેલું છે.</w:t>
      </w:r>
    </w:p>
    <w:p>
      <w:pPr>
        <w:pStyle w:val="ListBullet"/>
        <w:spacing w:line="240" w:lineRule="auto"/>
        <w:ind w:left="720"/>
      </w:pPr>
      <w:r>
        <w:rPr>
          <w:lang w:val="gu_IN" w:bidi="gu_IN"/>
        </w:rPr>
      </w:r>
      <w:r>
        <w:rPr>
          <w:lang w:val="gu_IN" w:bidi="gu_IN"/>
        </w:rPr>
        <w:t>મીખાહે આશ્શૂરીઓ દ્વારા સમરૂનના નાશ વિષે પ્રબોધવાણી કરી હતી.</w:t>
      </w:r>
    </w:p>
    <w:p>
      <w:pPr>
        <w:pStyle w:val="ListBullet"/>
        <w:spacing w:line="240" w:lineRule="auto"/>
        <w:ind w:left="720"/>
      </w:pPr>
      <w:r>
        <w:rPr>
          <w:lang w:val="gu_IN" w:bidi="gu_IN"/>
        </w:rPr>
      </w:r>
      <w:r>
        <w:rPr>
          <w:lang w:val="gu_IN" w:bidi="gu_IN"/>
        </w:rPr>
        <w:t>મીખાહે યહૂદિયાના લોકોને ઈશ્વરની આજ્ઞાઓ ન માનવા માટે ઠપકો આપ્યો અને તેઓને ચેતવણી આપી કે તેઓના શત્રુઓ તેમનાં પર હુમલો કરશે.</w:t>
      </w:r>
    </w:p>
    <w:p>
      <w:pPr>
        <w:pStyle w:val="ListBullet"/>
        <w:spacing w:line="240" w:lineRule="auto"/>
        <w:ind w:left="720"/>
      </w:pPr>
      <w:r>
        <w:rPr>
          <w:lang w:val="gu_IN" w:bidi="gu_IN"/>
        </w:rPr>
      </w:r>
      <w:r>
        <w:rPr>
          <w:lang w:val="gu_IN" w:bidi="gu_IN"/>
        </w:rPr>
        <w:t>તેની પ્રબોધવાણી જેઓ વિશ્વાસુ છે અને પોતાના લોકોનો ઉદ્ધાર કરે છે તે ઈશ્વરમાં આશાના સંદેશ સાથે પૂરી થાય છે.</w:t>
      </w:r>
    </w:p>
    <w:p>
      <w:pPr>
        <w:pStyle w:val="ListBullet"/>
        <w:spacing w:line="240" w:lineRule="auto"/>
        <w:ind w:left="720"/>
      </w:pPr>
      <w:r>
        <w:rPr>
          <w:lang w:val="gu_IN" w:bidi="gu_IN"/>
        </w:rPr>
      </w:r>
      <w:r>
        <w:rPr>
          <w:lang w:val="gu_IN" w:bidi="gu_IN"/>
        </w:rPr>
        <w:t>ન્યાયાધીશોના પુસ્તકમાં, એફ્રાઈમમાં રહેતા મીખાહ નામના એક માણસની વાર્તા કહેવામાં આવી છે કે જેણે ચાંદીની એક મૂર્તિ બનાવી હતી.</w:t>
        <w:br/>
      </w:r>
      <w:r>
        <w:rPr>
          <w:lang w:val="gu_IN" w:bidi="gu_IN"/>
        </w:rPr>
        <w:t>એક યુવાન લેવી યાજક કે જે તેની સાથે રહેવા આવ્યો હતો તેણે તે મૂર્તિ અને બીજી વસ્તુઓ ચોરી અને દાનના લોકોના એક જૂથ સાથે ચાલ્યો ગયો.</w:t>
        <w:br/>
      </w:r>
      <w:r>
        <w:rPr>
          <w:lang w:val="gu_IN" w:bidi="gu_IN"/>
        </w:rPr>
        <w:t>અંતે દાનના લોકો અને તે યાજક લાઈશ શહેરમાં વસ્યા અને તેઓએ પૂજા કરવા તે ચાંદીની મૂર્તિ ત્યાં સ્થાપી.</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આશ્શૂર</w:t>
      </w:r>
      <w:r>
        <w:rPr>
          <w:lang w:val="gu_IN" w:bidi="gu_IN"/>
        </w:rPr>
        <w:t xml:space="preserve">, </w:t>
      </w:r>
      <w:r>
        <w:rPr>
          <w:lang w:val="gu_IN" w:bidi="gu_IN"/>
        </w:rPr>
        <w:t>દાન</w:t>
      </w:r>
      <w:r>
        <w:rPr>
          <w:lang w:val="gu_IN" w:bidi="gu_IN"/>
        </w:rPr>
        <w:t xml:space="preserve">, </w:t>
      </w:r>
      <w:r>
        <w:rPr>
          <w:lang w:val="gu_IN" w:bidi="gu_IN"/>
        </w:rPr>
        <w:t>એફ્રાઈમ</w:t>
      </w:r>
      <w:r>
        <w:rPr>
          <w:lang w:val="gu_IN" w:bidi="gu_IN"/>
        </w:rPr>
        <w:t xml:space="preserve">, </w:t>
      </w:r>
      <w:r>
        <w:rPr>
          <w:lang w:val="gu_IN" w:bidi="gu_IN"/>
        </w:rPr>
        <w:t>જૂઠા દેવો</w:t>
      </w:r>
      <w:r>
        <w:rPr>
          <w:lang w:val="gu_IN" w:bidi="gu_IN"/>
        </w:rPr>
        <w:t xml:space="preserve">, </w:t>
      </w:r>
      <w:r>
        <w:rPr>
          <w:lang w:val="gu_IN" w:bidi="gu_IN"/>
        </w:rPr>
        <w:t>યશાયા</w:t>
      </w:r>
      <w:r>
        <w:rPr>
          <w:lang w:val="gu_IN" w:bidi="gu_IN"/>
        </w:rPr>
        <w:t xml:space="preserve">, </w:t>
      </w:r>
      <w:r>
        <w:rPr>
          <w:lang w:val="gu_IN" w:bidi="gu_IN"/>
        </w:rPr>
        <w:t>યહૂદિયા</w:t>
      </w:r>
      <w:r>
        <w:rPr>
          <w:lang w:val="gu_IN" w:bidi="gu_IN"/>
        </w:rPr>
        <w:t xml:space="preserve">, </w:t>
      </w:r>
      <w:r>
        <w:rPr>
          <w:lang w:val="gu_IN" w:bidi="gu_IN"/>
        </w:rPr>
        <w:t>ન્યાયાધીશ</w:t>
      </w:r>
      <w:r>
        <w:rPr>
          <w:lang w:val="gu_IN" w:bidi="gu_IN"/>
        </w:rPr>
        <w:t xml:space="preserve">, </w:t>
      </w:r>
      <w:r>
        <w:rPr>
          <w:lang w:val="gu_IN" w:bidi="gu_IN"/>
        </w:rPr>
        <w:t>લેવી</w:t>
      </w:r>
      <w:r>
        <w:rPr>
          <w:lang w:val="gu_IN" w:bidi="gu_IN"/>
        </w:rPr>
        <w:t xml:space="preserve">, </w:t>
      </w:r>
      <w:r>
        <w:rPr>
          <w:lang w:val="gu_IN" w:bidi="gu_IN"/>
        </w:rPr>
        <w:t>યાજક</w:t>
      </w:r>
      <w:r>
        <w:rPr>
          <w:lang w:val="gu_IN" w:bidi="gu_IN"/>
        </w:rPr>
        <w:t xml:space="preserve">, </w:t>
      </w:r>
      <w:r>
        <w:rPr>
          <w:lang w:val="gu_IN" w:bidi="gu_IN"/>
        </w:rPr>
        <w:t>પ્રબોધક</w:t>
      </w:r>
      <w:r>
        <w:rPr>
          <w:lang w:val="gu_IN" w:bidi="gu_IN"/>
        </w:rPr>
        <w:t xml:space="preserve">, </w:t>
      </w:r>
      <w:r>
        <w:rPr>
          <w:lang w:val="gu_IN" w:bidi="gu_IN"/>
        </w:rPr>
        <w:t>સમરૂન</w:t>
      </w:r>
      <w:r>
        <w:rPr>
          <w:lang w:val="gu_IN" w:bidi="gu_IN"/>
        </w:rPr>
        <w:t xml:space="preserve">, </w:t>
      </w:r>
      <w:r>
        <w:rPr>
          <w:lang w:val="gu_IN" w:bidi="gu_IN"/>
        </w:rPr>
        <w:t>ચાંદી</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યર્મિયા 26:18–19</w:t>
      </w:r>
    </w:p>
    <w:p>
      <w:pPr>
        <w:pStyle w:val="ListBullet"/>
        <w:spacing w:line="240" w:lineRule="auto"/>
        <w:ind w:left="720"/>
      </w:pPr>
      <w:r>
        <w:rPr>
          <w:lang w:val="gu_IN" w:bidi="gu_IN"/>
        </w:rPr>
      </w:r>
      <w:r>
        <w:rPr>
          <w:lang w:val="gu_IN" w:bidi="gu_IN"/>
        </w:rPr>
        <w:t>મીખાહ 1:1</w:t>
      </w:r>
    </w:p>
    <w:p>
      <w:pPr>
        <w:pStyle w:val="ListBullet"/>
        <w:spacing w:line="240" w:lineRule="auto"/>
        <w:ind w:left="720"/>
      </w:pPr>
      <w:r>
        <w:rPr>
          <w:lang w:val="gu_IN" w:bidi="gu_IN"/>
        </w:rPr>
      </w:r>
      <w:r>
        <w:rPr>
          <w:lang w:val="gu_IN" w:bidi="gu_IN"/>
        </w:rPr>
        <w:t>મીખાહ 6:1–2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H4316, H4318</w:t>
      </w:r>
      <w:r>
        <w:rPr>
          <w:lang w:val="gu_IN" w:bidi="gu_IN"/>
        </w:rPr>
      </w:r>
      <w:r>
        <w:rPr>
          <w:lang w:val="gu_IN" w:bidi="gu_IN"/>
        </w:rPr>
      </w:r>
    </w:p>
    <w:p>
      <w:pPr/>
      <w:r>
        <w:rPr>
          <w:lang w:val="gu_IN" w:bidi="gu_IN"/>
        </w:rPr>
      </w:r>
    </w:p>
    <w:p>
      <w:pPr>
        <w:pStyle w:val="Heading2"/>
      </w:pPr>
      <w:r>
        <w:rPr>
          <w:lang w:val="gu_IN" w:bidi="gu_IN"/>
        </w:rPr>
        <w:t>મીશાએલ</w:t>
      </w:r>
      <w:r>
        <w:rPr>
          <w:lang w:val="gu_IN" w:bidi="gu_IN"/>
        </w:rPr>
      </w:r>
    </w:p>
    <w:p>
      <w:pPr>
        <w:pStyle w:val="Heading3"/>
      </w:pPr>
      <w:r>
        <w:rPr>
          <w:lang w:val="gu_IN" w:bidi="gu_IN"/>
        </w:rPr>
        <w:t>તથ્યો:</w:t>
      </w:r>
    </w:p>
    <w:p>
      <w:pPr/>
      <w:r>
        <w:rPr>
          <w:lang w:val="gu_IN" w:bidi="gu_IN"/>
        </w:rPr>
      </w:r>
      <w:r>
        <w:rPr>
          <w:lang w:val="gu_IN" w:bidi="gu_IN"/>
        </w:rPr>
        <w:t>જૂના કરારમાં મીશાએલ નામના ત્રણ માણસો છે.</w:t>
      </w:r>
    </w:p>
    <w:p>
      <w:pPr>
        <w:pStyle w:val="ListBullet"/>
        <w:spacing w:line="240" w:lineRule="auto"/>
        <w:ind w:left="720"/>
      </w:pPr>
      <w:r>
        <w:rPr>
          <w:lang w:val="gu_IN" w:bidi="gu_IN"/>
        </w:rPr>
      </w:r>
      <w:r>
        <w:rPr>
          <w:lang w:val="gu_IN" w:bidi="gu_IN"/>
        </w:rPr>
        <w:t>મીશાએલ નામનો એક માણસ હારુનનો પિત્રાઈ હતો.</w:t>
        <w:br/>
      </w:r>
      <w:r>
        <w:rPr>
          <w:lang w:val="gu_IN" w:bidi="gu_IN"/>
        </w:rPr>
        <w:t>ઈશ્વરે સૂચવ્યું હતું તે રીતે ધૂપ ન ચડાવવાને કારણે જ્યારે ઈશ્વરે હારુનના બે પુત્રોને મારી નાખ્યા ત્યારે, મીશાએલ અને તેના ભાઈને તેઓનાં શબ ઇઝરાયલની છાવણી બહાર લઈ જવાનું કાર્ય સોંપવામાં આવ્યું હતું.</w:t>
      </w:r>
    </w:p>
    <w:p>
      <w:pPr>
        <w:pStyle w:val="ListBullet"/>
        <w:spacing w:line="240" w:lineRule="auto"/>
        <w:ind w:left="720"/>
      </w:pPr>
      <w:r>
        <w:rPr>
          <w:lang w:val="gu_IN" w:bidi="gu_IN"/>
        </w:rPr>
      </w:r>
      <w:r>
        <w:rPr>
          <w:lang w:val="gu_IN" w:bidi="gu_IN"/>
        </w:rPr>
        <w:t>જ્યારે એઝરા શોધી કાઢવામાં આવેલા નિયમશાસ્ત્રના પુસ્તકને જાહેરમાં વાંચતો હતો ત્યારે મીશાએલ નામનો બીજો માણસ તેની પાસે ઊભો હતો.</w:t>
      </w:r>
    </w:p>
    <w:p>
      <w:pPr>
        <w:pStyle w:val="ListBullet"/>
        <w:spacing w:line="240" w:lineRule="auto"/>
        <w:ind w:left="720"/>
      </w:pPr>
      <w:r>
        <w:rPr>
          <w:lang w:val="gu_IN" w:bidi="gu_IN"/>
        </w:rPr>
      </w:r>
      <w:r>
        <w:rPr>
          <w:lang w:val="gu_IN" w:bidi="gu_IN"/>
        </w:rPr>
        <w:t>જ્યારે ઇઝરાયલીઓ બાબિલના બંદીવાસમાં હતા તે સમય દરમ્યાન, મીશાએલ નામના એક જુવાનને પણ પકડીને બાબિલમાં રહેવા લઈ જવાયો હતો.</w:t>
        <w:br/>
      </w:r>
      <w:r>
        <w:rPr>
          <w:lang w:val="gu_IN" w:bidi="gu_IN"/>
        </w:rPr>
        <w:t>બાબિલના લોકોએ તેને “મેશાખ” નામ આપ્યું હતું.</w:t>
      </w:r>
    </w:p>
    <w:p>
      <w:pPr/>
      <w:r>
        <w:rPr>
          <w:lang w:val="gu_IN" w:bidi="gu_IN"/>
        </w:rPr>
      </w:r>
      <w:r>
        <w:rPr>
          <w:lang w:val="gu_IN" w:bidi="gu_IN"/>
        </w:rPr>
        <w:t>તેણે તેના મિત્રો અઝાર્યા (અબેદનગો) અને હનાન્યા (શાદ્રાખ) સાથે મળીને રાજાની મૂર્તિની આરાધના કરવાની ના પાડી અને તેઓને બળતી ભઠ્ઠીમાં નાખવામાં આવ્યા હતા.</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હારુન</w:t>
      </w:r>
      <w:r>
        <w:rPr>
          <w:lang w:val="gu_IN" w:bidi="gu_IN"/>
        </w:rPr>
        <w:t xml:space="preserve">, </w:t>
      </w:r>
      <w:r>
        <w:rPr>
          <w:lang w:val="gu_IN" w:bidi="gu_IN"/>
        </w:rPr>
        <w:t>અઝાર્યા</w:t>
      </w:r>
      <w:r>
        <w:rPr>
          <w:lang w:val="gu_IN" w:bidi="gu_IN"/>
        </w:rPr>
        <w:t xml:space="preserve">, </w:t>
      </w:r>
      <w:r>
        <w:rPr>
          <w:lang w:val="gu_IN" w:bidi="gu_IN"/>
        </w:rPr>
        <w:t>બાબિલ</w:t>
      </w:r>
      <w:r>
        <w:rPr>
          <w:lang w:val="gu_IN" w:bidi="gu_IN"/>
        </w:rPr>
        <w:t xml:space="preserve">, </w:t>
      </w:r>
      <w:r>
        <w:rPr>
          <w:lang w:val="gu_IN" w:bidi="gu_IN"/>
        </w:rPr>
        <w:t>દાનિયેલ</w:t>
      </w:r>
      <w:r>
        <w:rPr>
          <w:lang w:val="gu_IN" w:bidi="gu_IN"/>
        </w:rPr>
        <w:t xml:space="preserve">, </w:t>
      </w:r>
      <w:r>
        <w:rPr>
          <w:lang w:val="gu_IN" w:bidi="gu_IN"/>
        </w:rPr>
        <w:t>હનાન્યા</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દાનિયેલ 1:6–7</w:t>
      </w:r>
    </w:p>
    <w:p>
      <w:pPr>
        <w:pStyle w:val="ListBullet"/>
        <w:spacing w:line="240" w:lineRule="auto"/>
        <w:ind w:left="720"/>
      </w:pPr>
      <w:r>
        <w:rPr>
          <w:lang w:val="gu_IN" w:bidi="gu_IN"/>
        </w:rPr>
      </w:r>
      <w:r>
        <w:rPr>
          <w:lang w:val="gu_IN" w:bidi="gu_IN"/>
        </w:rPr>
        <w:t>દાનિયેલ 2:17–18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H4332, H4333</w:t>
      </w:r>
      <w:r>
        <w:rPr>
          <w:lang w:val="gu_IN" w:bidi="gu_IN"/>
        </w:rPr>
      </w:r>
      <w:r>
        <w:rPr>
          <w:lang w:val="gu_IN" w:bidi="gu_IN"/>
        </w:rPr>
      </w:r>
    </w:p>
    <w:p>
      <w:pPr/>
      <w:r>
        <w:rPr>
          <w:lang w:val="gu_IN" w:bidi="gu_IN"/>
        </w:rPr>
      </w:r>
    </w:p>
    <w:p>
      <w:pPr>
        <w:pStyle w:val="Heading2"/>
      </w:pPr>
      <w:r>
        <w:rPr>
          <w:lang w:val="gu_IN" w:bidi="gu_IN"/>
        </w:rPr>
        <w:t>મુક્ત કરવું, મુક્ત કરે છે, છોડાવવું, છૂટું કરવું, સ્વતંત્રતા, મુક્તપણે, સ્વતંત્ર માણસ, મુક્તેચ્છા, સ્વાયત્તતા,</w:t>
      </w:r>
      <w:r>
        <w:rPr>
          <w:lang w:val="gu_IN" w:bidi="gu_IN"/>
        </w:rPr>
      </w:r>
    </w:p>
    <w:p>
      <w:pPr>
        <w:pStyle w:val="Heading3"/>
      </w:pPr>
      <w:r>
        <w:rPr>
          <w:lang w:val="gu_IN" w:bidi="gu_IN"/>
        </w:rPr>
        <w:t>વ્યાખ્યા</w:t>
      </w:r>
    </w:p>
    <w:p>
      <w:pPr/>
      <w:r>
        <w:rPr>
          <w:lang w:val="gu_IN" w:bidi="gu_IN"/>
        </w:rPr>
      </w:r>
      <w:r>
        <w:rPr>
          <w:lang w:val="gu_IN" w:bidi="gu_IN"/>
        </w:rPr>
        <w:t>“મુક્ત કરવું” અથવા “સ્વતંત્રતા” શબ્દો દાસપણામાં અથવા અન્ય કોઇપણ પ્રકારના બંધનમાં ન હોવું તે દર્શાવે છે.</w:t>
        <w:br/>
      </w:r>
      <w:r>
        <w:rPr>
          <w:lang w:val="gu_IN" w:bidi="gu_IN"/>
        </w:rPr>
        <w:t>“સ્વતંત્રતા” માટેનો બીજો શબ્દ “સ્વાયત્તતા” છે.</w:t>
      </w:r>
    </w:p>
    <w:p>
      <w:pPr>
        <w:pStyle w:val="ListBullet"/>
        <w:spacing w:line="240" w:lineRule="auto"/>
        <w:ind w:left="720"/>
      </w:pPr>
      <w:r>
        <w:rPr>
          <w:lang w:val="gu_IN" w:bidi="gu_IN"/>
        </w:rPr>
      </w:r>
      <w:r>
        <w:rPr>
          <w:lang w:val="gu_IN" w:bidi="gu_IN"/>
        </w:rPr>
        <w:t>“કોઈને મુક્ત કરવું” અથવા “કોઈને છોડાવવું” અભિવ્યક્તિનો અર્થ, કોઈને ગુલામગીરી અથવા કેદમાંથી છોડાવવા માટે રસ્તો કરવો.</w:t>
      </w:r>
    </w:p>
    <w:p>
      <w:pPr>
        <w:pStyle w:val="ListBullet"/>
        <w:spacing w:line="240" w:lineRule="auto"/>
        <w:ind w:left="720"/>
      </w:pPr>
      <w:r>
        <w:rPr>
          <w:lang w:val="gu_IN" w:bidi="gu_IN"/>
        </w:rPr>
      </w:r>
      <w:r>
        <w:rPr>
          <w:lang w:val="gu_IN" w:bidi="gu_IN"/>
        </w:rPr>
        <w:t>બાઈબલમાં, મોટેભાગે આ શબ્દોને રૂપકાત્મક રીતે ઈસુના વિશ્વાસી કેવી રીતે હવે પાપની શક્તિ હેઠળ નથી, તે દર્શાવવા વપરાયેલ છે.</w:t>
      </w:r>
    </w:p>
    <w:p>
      <w:pPr>
        <w:pStyle w:val="ListBullet"/>
        <w:spacing w:line="240" w:lineRule="auto"/>
        <w:ind w:left="720"/>
      </w:pPr>
      <w:r>
        <w:rPr>
          <w:lang w:val="gu_IN" w:bidi="gu_IN"/>
        </w:rPr>
      </w:r>
      <w:r>
        <w:rPr>
          <w:lang w:val="gu_IN" w:bidi="gu_IN"/>
        </w:rPr>
        <w:t>“સ્વાયત્તતા” અથવા “સ્વતંત્રતા” હોવી તે દર્શાવે છે કે હવે મુસાના નિયમને પાળવો જરૂરી નથી, પણ તેના બદલે પવિત્ર આત્માનું શિક્ષણ અને માર્ગદર્શન દ્વારા મુક્ત રીતે જીવવું.</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“મુક્ત કરવું” શબ્દનું ભાષાંતર શબ્દ અથવા શબ્દસમૂહ સાથે કરવામાં આવે તો તેનો અર્થ, “બંધાયેલું નહીં” અથવા “દાસ નથી” અથવા “ગુલામીમાં નથી” અથવા “બંધનમાં નથી” તરીકે કરી શકાય છે.</w:t>
      </w:r>
    </w:p>
    <w:p>
      <w:pPr>
        <w:pStyle w:val="ListBullet"/>
        <w:spacing w:line="240" w:lineRule="auto"/>
        <w:ind w:left="720"/>
      </w:pPr>
      <w:r>
        <w:rPr>
          <w:lang w:val="gu_IN" w:bidi="gu_IN"/>
        </w:rPr>
      </w:r>
      <w:r>
        <w:rPr>
          <w:lang w:val="gu_IN" w:bidi="gu_IN"/>
        </w:rPr>
        <w:t>“સ્વતંત્રતા” અથવા “સ્વાયત્તતા” શબ્દનું ભાષાંતર, શબ્દ અથવા શબ્દસમૂહ સાથે કરવામાં આવે તો તેનો અર્થ, “મુક્ત કરેલું હોવું” અથવા “ગુલામ તરીકેની સ્થિતિમાં ન હોવું” અથવા “બંધાયેલું ના હોવું” તરીકે કરી શકાય છે.</w:t>
      </w:r>
    </w:p>
    <w:p>
      <w:pPr>
        <w:pStyle w:val="ListBullet"/>
        <w:spacing w:line="240" w:lineRule="auto"/>
        <w:ind w:left="720"/>
      </w:pPr>
      <w:r>
        <w:rPr>
          <w:lang w:val="gu_IN" w:bidi="gu_IN"/>
        </w:rPr>
      </w:r>
      <w:r>
        <w:rPr>
          <w:lang w:val="gu_IN" w:bidi="gu_IN"/>
        </w:rPr>
        <w:t>“મુક્ત કરવું” અભિવ્યક્તિનું ભાષાંતર, “મુક્ત કરવા માટે કારણ બનવું” અથવા “ગુલામીમાંથી બચાવવું” અથવા “બંધનમાંથી છોડાવવું” તરીકે કરી શકાય છે.</w:t>
      </w:r>
    </w:p>
    <w:p>
      <w:pPr>
        <w:pStyle w:val="ListBullet"/>
        <w:spacing w:line="240" w:lineRule="auto"/>
        <w:ind w:left="720"/>
      </w:pPr>
      <w:r>
        <w:rPr>
          <w:lang w:val="gu_IN" w:bidi="gu_IN"/>
        </w:rPr>
      </w:r>
      <w:r>
        <w:rPr>
          <w:lang w:val="gu_IN" w:bidi="gu_IN"/>
        </w:rPr>
        <w:t>વ્યક્તિ કે જે “મુક્ત કરવામાં આવી છે” એટલે કે જેને “છોડાવવામાં આવી છે” અથવા “બંધનમાંથી બહાર અથવા ગુલામીમાંથી બહાર કાઢવામાં આવી છે.”</w:t>
      </w:r>
    </w:p>
    <w:p>
      <w:pPr/>
      <w:r>
        <w:rPr>
          <w:lang w:val="gu_IN" w:bidi="gu_IN"/>
        </w:rPr>
      </w:r>
      <w:r>
        <w:rPr>
          <w:lang w:val="gu_IN" w:bidi="gu_IN"/>
        </w:rPr>
        <w:t xml:space="preserve">(આ પણ જુઓ: </w:t>
      </w:r>
      <w:r>
        <w:rPr>
          <w:lang w:val="gu_IN" w:bidi="gu_IN"/>
        </w:rPr>
        <w:t>બાંધવું</w:t>
      </w:r>
      <w:r>
        <w:rPr>
          <w:lang w:val="gu_IN" w:bidi="gu_IN"/>
        </w:rPr>
        <w:t xml:space="preserve">, </w:t>
      </w:r>
      <w:r>
        <w:rPr>
          <w:lang w:val="gu_IN" w:bidi="gu_IN"/>
        </w:rPr>
        <w:t>ગુલામ બનાવવું</w:t>
      </w:r>
      <w:r>
        <w:rPr>
          <w:lang w:val="gu_IN" w:bidi="gu_IN"/>
        </w:rPr>
        <w:t xml:space="preserve">, </w:t>
      </w:r>
      <w:r>
        <w:rPr>
          <w:lang w:val="gu_IN" w:bidi="gu_IN"/>
        </w:rPr>
        <w:t>નોકર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ગલાતી 4:26–27</w:t>
      </w:r>
    </w:p>
    <w:p>
      <w:pPr>
        <w:pStyle w:val="ListBullet"/>
        <w:spacing w:line="240" w:lineRule="auto"/>
        <w:ind w:left="720"/>
      </w:pPr>
      <w:r>
        <w:rPr>
          <w:lang w:val="gu_IN" w:bidi="gu_IN"/>
        </w:rPr>
      </w:r>
      <w:r>
        <w:rPr>
          <w:lang w:val="gu_IN" w:bidi="gu_IN"/>
        </w:rPr>
        <w:t>ગલાતી 5:1–2</w:t>
      </w:r>
    </w:p>
    <w:p>
      <w:pPr>
        <w:pStyle w:val="ListBullet"/>
        <w:spacing w:line="240" w:lineRule="auto"/>
        <w:ind w:left="720"/>
      </w:pPr>
      <w:r>
        <w:rPr>
          <w:lang w:val="gu_IN" w:bidi="gu_IN"/>
        </w:rPr>
      </w:r>
      <w:r>
        <w:rPr>
          <w:lang w:val="gu_IN" w:bidi="gu_IN"/>
        </w:rPr>
        <w:t>યશાયા 61:1</w:t>
      </w:r>
    </w:p>
    <w:p>
      <w:pPr>
        <w:pStyle w:val="ListBullet"/>
        <w:spacing w:line="240" w:lineRule="auto"/>
        <w:ind w:left="720"/>
      </w:pPr>
      <w:r>
        <w:rPr>
          <w:lang w:val="gu_IN" w:bidi="gu_IN"/>
        </w:rPr>
      </w:r>
      <w:r>
        <w:rPr>
          <w:lang w:val="gu_IN" w:bidi="gu_IN"/>
        </w:rPr>
        <w:t>લેવીય 25:10</w:t>
      </w:r>
    </w:p>
    <w:p>
      <w:pPr>
        <w:pStyle w:val="ListBullet"/>
        <w:spacing w:line="240" w:lineRule="auto"/>
        <w:ind w:left="720"/>
      </w:pPr>
      <w:r>
        <w:rPr>
          <w:lang w:val="gu_IN" w:bidi="gu_IN"/>
        </w:rPr>
      </w:r>
      <w:r>
        <w:rPr>
          <w:lang w:val="gu_IN" w:bidi="gu_IN"/>
        </w:rPr>
        <w:t>રોમન 6:17–18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H1865, H2600, H2666, H2668, H2670, H3318, H4800, H5068, H5069, H5071, H5081, H5337, H5352, H5355, H5425, H5674, H5800, H6299, H6362, H7342, H7971, G425, G525, G558, G572, G629, G630, G859, G1344, G1432, G1657, G1658, G1659, G1849, G2010, G3032, G3089, G3955, G4174, G4506, G5483, G5486</w:t>
      </w:r>
      <w:r>
        <w:rPr>
          <w:lang w:val="gu_IN" w:bidi="gu_IN"/>
        </w:rPr>
      </w:r>
      <w:r>
        <w:rPr>
          <w:lang w:val="gu_IN" w:bidi="gu_IN"/>
        </w:rPr>
      </w:r>
    </w:p>
    <w:p>
      <w:pPr/>
      <w:r>
        <w:rPr>
          <w:lang w:val="gu_IN" w:bidi="gu_IN"/>
        </w:rPr>
      </w:r>
    </w:p>
    <w:p>
      <w:pPr>
        <w:pStyle w:val="Heading2"/>
      </w:pPr>
      <w:r>
        <w:rPr>
          <w:lang w:val="gu_IN" w:bidi="gu_IN"/>
        </w:rPr>
        <w:t>મુક્તિદંડ, મુક્તિદંડ ચુકવ્યો</w:t>
      </w:r>
      <w:r>
        <w:rPr>
          <w:lang w:val="gu_IN" w:bidi="gu_IN"/>
        </w:rPr>
      </w:r>
    </w:p>
    <w:p>
      <w:pPr>
        <w:pStyle w:val="Heading3"/>
      </w:pPr>
      <w:r>
        <w:rPr>
          <w:lang w:val="gu_IN" w:bidi="gu_IN"/>
        </w:rPr>
        <w:t>વ્યાખ્યા:</w:t>
      </w:r>
    </w:p>
    <w:p>
      <w:pPr/>
      <w:r>
        <w:rPr>
          <w:lang w:val="gu_IN" w:bidi="gu_IN"/>
        </w:rPr>
      </w:r>
      <w:r>
        <w:rPr>
          <w:lang w:val="gu_IN" w:bidi="gu_IN"/>
        </w:rPr>
        <w:t>“મુક્તિદંડ” શબ્દ નાણાકિય રકમ કે બીજી ચૂકવણીનો ઉલ્લેખ કરે છે જેને કોઈ વ્યક્તિ કે જેને બંધક બનાવવામાં આવી છે તેના છૂટકારા માટે તેની માંગણી કરવામાં આવી છે.</w:t>
      </w:r>
    </w:p>
    <w:p>
      <w:pPr>
        <w:pStyle w:val="ListBullet"/>
        <w:spacing w:line="240" w:lineRule="auto"/>
        <w:ind w:left="720"/>
      </w:pPr>
      <w:r>
        <w:rPr>
          <w:lang w:val="gu_IN" w:bidi="gu_IN"/>
        </w:rPr>
      </w:r>
      <w:r>
        <w:rPr>
          <w:lang w:val="gu_IN" w:bidi="gu_IN"/>
        </w:rPr>
        <w:t>ક્રિયાપદ તરીકે, “મુક્તિદંડ ચૂકવવા” નો અર્થ કોઈ વ્યક્તિ કે જેને પકડવામાં આવી છે, ગુલામ બનાવવામાં આવી છે અથવા તો બંદી બનાવવામાં આવી છે તેના છૂટકારા માટે નાણાંની ચુકવણી કરવી અથવા તો સ્વબલિદાન આપીને કંઈક કરવું તેવો થાય છે. “પાછા ખરીદી લેવું” નો અર્થ “છુટકારો કરવા” ના અર્થની સમાન છે.</w:t>
      </w:r>
    </w:p>
    <w:p>
      <w:pPr>
        <w:pStyle w:val="ListBullet"/>
        <w:spacing w:line="240" w:lineRule="auto"/>
        <w:ind w:left="720"/>
      </w:pPr>
      <w:r>
        <w:rPr>
          <w:lang w:val="gu_IN" w:bidi="gu_IN"/>
        </w:rPr>
      </w:r>
      <w:r>
        <w:rPr>
          <w:lang w:val="gu_IN" w:bidi="gu_IN"/>
        </w:rPr>
        <w:t>પાપી લોકોને તેઓની પાપની ગુલામીમાંથી મુક્ત કરવા ઈસુએ મુક્તિદંડ તરીકે પોતાની હત્યા થવા દીધી.</w:t>
        <w:br/>
      </w:r>
      <w:r>
        <w:rPr>
          <w:lang w:val="gu_IN" w:bidi="gu_IN"/>
        </w:rPr>
        <w:t>લોકોના પાપનો દંડ ચૂકવીને તેઓને પાછા ખરીદી લેવાના ઈશ્વરના આ કાર્યને બાઇબલમાં “છૂટકારો/ઉધ્ધાર” પણ કહેવામાં આવે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“મુક્તિદંડ ચૂકવવો” શબ્દનો અનુવાદ “છૂટકારા માટે ચુકવણી કરવી” અથવા તો “મુક્તિ માટે કિંમત ચૂકવવી” અથવા તો “પાછું ખરીદી લેવું’ તરીકે પણ કરી શકાય.</w:t>
      </w:r>
    </w:p>
    <w:p>
      <w:pPr>
        <w:pStyle w:val="ListBullet"/>
        <w:spacing w:line="240" w:lineRule="auto"/>
        <w:ind w:left="720"/>
      </w:pPr>
      <w:r>
        <w:rPr>
          <w:lang w:val="gu_IN" w:bidi="gu_IN"/>
        </w:rPr>
      </w:r>
      <w:r>
        <w:rPr>
          <w:lang w:val="gu_IN" w:bidi="gu_IN"/>
        </w:rPr>
        <w:t>“મુક્તિદંડ ચૂકવવો” શબ્દસમૂહનો અનુવાદ “મુક્તિની કિંમત ચૂકવવી” અથવા તો “લોકોને મુક્ત કરવા દંડ ભરવો” અથવા તો “જરૂરી ચુકવણી કરવી” તરીકે કરી શકાય.</w:t>
      </w:r>
    </w:p>
    <w:p>
      <w:pPr>
        <w:pStyle w:val="ListBullet"/>
        <w:spacing w:line="240" w:lineRule="auto"/>
        <w:ind w:left="720"/>
      </w:pPr>
      <w:r>
        <w:rPr>
          <w:lang w:val="gu_IN" w:bidi="gu_IN"/>
        </w:rPr>
      </w:r>
      <w:r>
        <w:rPr>
          <w:lang w:val="gu_IN" w:bidi="gu_IN"/>
        </w:rPr>
        <w:t>“મુક્તિદંડ” સંજ્ઞાનો અનુવાદ લોકો કે જમીનને મુક્ત કરવા કે પાછા ખરીદવા માટે “વળતી ખરીદી” અથવા તો “દંડ ચુકવણી” અથવા તો “ચૂકવેલ કિંમત” તરીકે કરી શકાય.</w:t>
      </w:r>
    </w:p>
    <w:p>
      <w:pPr>
        <w:pStyle w:val="ListBullet"/>
        <w:spacing w:line="240" w:lineRule="auto"/>
        <w:ind w:left="720"/>
      </w:pPr>
      <w:r>
        <w:rPr>
          <w:lang w:val="gu_IN" w:bidi="gu_IN"/>
        </w:rPr>
      </w:r>
      <w:r>
        <w:rPr>
          <w:lang w:val="gu_IN" w:bidi="gu_IN"/>
        </w:rPr>
        <w:t>અંગ્રેજી ભાષામાં “મુક્તિદંડ” અને “છુટકારો/ઉધ્ધાર” ના અર્થ સમાન છે પણ કેટલીક વાર તેઓને થોડા અલગ રીતે વાપરવામાં આવ્યા છે.</w:t>
        <w:br/>
      </w:r>
      <w:r>
        <w:rPr>
          <w:lang w:val="gu_IN" w:bidi="gu_IN"/>
        </w:rPr>
        <w:t>બીજી ભાષાઓમાં આ વિચાર માટે માત્ર એક જ શબ્દ હોય શકે.</w:t>
      </w:r>
    </w:p>
    <w:p>
      <w:pPr>
        <w:pStyle w:val="ListBullet"/>
        <w:spacing w:line="240" w:lineRule="auto"/>
        <w:ind w:left="720"/>
      </w:pPr>
      <w:r>
        <w:rPr>
          <w:lang w:val="gu_IN" w:bidi="gu_IN"/>
        </w:rPr>
      </w:r>
      <w:r>
        <w:rPr>
          <w:lang w:val="gu_IN" w:bidi="gu_IN"/>
        </w:rPr>
        <w:t>આનો અનુવાદ “પ્રાયશ્ચિત” થી ભિન્ન રીતે કરવામાં આવે તેનું ધ્યાન રાખો.</w:t>
      </w:r>
    </w:p>
    <w:p>
      <w:pPr/>
      <w:r>
        <w:rPr>
          <w:lang w:val="gu_IN" w:bidi="gu_IN"/>
        </w:rPr>
      </w:r>
      <w:r>
        <w:rPr>
          <w:lang w:val="gu_IN" w:bidi="gu_IN"/>
        </w:rPr>
        <w:t xml:space="preserve">(આ પણ જૂઓ: </w:t>
      </w:r>
      <w:r>
        <w:rPr>
          <w:lang w:val="gu_IN" w:bidi="gu_IN"/>
        </w:rPr>
        <w:t>પ્રાયશ્ચિત</w:t>
      </w:r>
      <w:r>
        <w:rPr>
          <w:lang w:val="gu_IN" w:bidi="gu_IN"/>
        </w:rPr>
        <w:t xml:space="preserve">, </w:t>
      </w:r>
      <w:r>
        <w:rPr>
          <w:lang w:val="gu_IN" w:bidi="gu_IN"/>
        </w:rPr>
        <w:t>છુટકારો કરવો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તિમોથી 2:5–7</w:t>
      </w:r>
    </w:p>
    <w:p>
      <w:pPr>
        <w:pStyle w:val="ListBullet"/>
        <w:spacing w:line="240" w:lineRule="auto"/>
        <w:ind w:left="720"/>
      </w:pPr>
      <w:r>
        <w:rPr>
          <w:lang w:val="gu_IN" w:bidi="gu_IN"/>
        </w:rPr>
      </w:r>
      <w:r>
        <w:rPr>
          <w:lang w:val="gu_IN" w:bidi="gu_IN"/>
        </w:rPr>
        <w:t>યશાયા 43:2–3</w:t>
      </w:r>
    </w:p>
    <w:p>
      <w:pPr>
        <w:pStyle w:val="ListBullet"/>
        <w:spacing w:line="240" w:lineRule="auto"/>
        <w:ind w:left="720"/>
      </w:pPr>
      <w:r>
        <w:rPr>
          <w:lang w:val="gu_IN" w:bidi="gu_IN"/>
        </w:rPr>
      </w:r>
      <w:r>
        <w:rPr>
          <w:lang w:val="gu_IN" w:bidi="gu_IN"/>
        </w:rPr>
        <w:t>અયૂબ 6:21–23</w:t>
      </w:r>
    </w:p>
    <w:p>
      <w:pPr>
        <w:pStyle w:val="ListBullet"/>
        <w:spacing w:line="240" w:lineRule="auto"/>
        <w:ind w:left="720"/>
      </w:pPr>
      <w:r>
        <w:rPr>
          <w:lang w:val="gu_IN" w:bidi="gu_IN"/>
        </w:rPr>
      </w:r>
      <w:r>
        <w:rPr>
          <w:lang w:val="gu_IN" w:bidi="gu_IN"/>
        </w:rPr>
        <w:t>લેવીય 19:20–22</w:t>
      </w:r>
    </w:p>
    <w:p>
      <w:pPr>
        <w:pStyle w:val="ListBullet"/>
        <w:spacing w:line="240" w:lineRule="auto"/>
        <w:ind w:left="720"/>
      </w:pPr>
      <w:r>
        <w:rPr>
          <w:lang w:val="gu_IN" w:bidi="gu_IN"/>
        </w:rPr>
      </w:r>
      <w:r>
        <w:rPr>
          <w:lang w:val="gu_IN" w:bidi="gu_IN"/>
        </w:rPr>
        <w:t>માથ્થી 20:25–28</w:t>
      </w:r>
    </w:p>
    <w:p>
      <w:pPr>
        <w:pStyle w:val="ListBullet"/>
        <w:spacing w:line="240" w:lineRule="auto"/>
        <w:ind w:left="720"/>
      </w:pPr>
      <w:r>
        <w:rPr>
          <w:lang w:val="gu_IN" w:bidi="gu_IN"/>
        </w:rPr>
      </w:r>
      <w:r>
        <w:rPr>
          <w:lang w:val="gu_IN" w:bidi="gu_IN"/>
        </w:rPr>
        <w:t>ગીતશાસ્ત્ર 49:6–8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H1350, H3724, H6299, H6306, G04870, G30830</w:t>
      </w:r>
      <w:r>
        <w:rPr>
          <w:lang w:val="gu_IN" w:bidi="gu_IN"/>
        </w:rPr>
      </w:r>
      <w:r>
        <w:rPr>
          <w:lang w:val="gu_IN" w:bidi="gu_IN"/>
        </w:rPr>
      </w:r>
    </w:p>
    <w:p>
      <w:pPr/>
      <w:r>
        <w:rPr>
          <w:lang w:val="gu_IN" w:bidi="gu_IN"/>
        </w:rPr>
      </w:r>
    </w:p>
    <w:p>
      <w:pPr>
        <w:pStyle w:val="Heading2"/>
      </w:pPr>
      <w:r>
        <w:rPr>
          <w:lang w:val="gu_IN" w:bidi="gu_IN"/>
        </w:rPr>
        <w:t>મુખ્ય, મુખ્ય વ્યક્તિઓ</w:t>
      </w:r>
      <w:r>
        <w:rPr>
          <w:lang w:val="gu_IN" w:bidi="gu_IN"/>
        </w:rPr>
      </w:r>
    </w:p>
    <w:p>
      <w:pPr>
        <w:pStyle w:val="Heading3"/>
      </w:pPr>
      <w:r>
        <w:rPr>
          <w:lang w:val="gu_IN" w:bidi="gu_IN"/>
        </w:rPr>
        <w:t>વ્યાખ્યા:</w:t>
      </w:r>
    </w:p>
    <w:p>
      <w:pPr/>
      <w:r>
        <w:rPr>
          <w:lang w:val="gu_IN" w:bidi="gu_IN"/>
        </w:rPr>
      </w:r>
      <w:r>
        <w:rPr>
          <w:lang w:val="gu_IN" w:bidi="gu_IN"/>
        </w:rPr>
        <w:t>“મુખ્ય” શબ્દ એ ખાસ જૂથના સૌથી શક્તિશાળી અથવા સૌથી મહત્વના આગેવાનને દર્શાવે છે.</w:t>
      </w:r>
    </w:p>
    <w:p>
      <w:pPr>
        <w:pStyle w:val="ListBullet"/>
        <w:spacing w:line="240" w:lineRule="auto"/>
        <w:ind w:left="720"/>
      </w:pPr>
      <w:r>
        <w:rPr>
          <w:lang w:val="gu_IN" w:bidi="gu_IN"/>
        </w:rPr>
      </w:r>
      <w:r>
        <w:rPr>
          <w:lang w:val="gu_IN" w:bidi="gu_IN"/>
        </w:rPr>
        <w:t>આ ઉદાહરણોમાં, “મુખ્ય સંગીતકાર,” “મુખ્ય યાજક,” અને “મુખ્ય કર ઉઘરાવનાર” અને “મુખ્ય રાજ્યકર્તા” નો સમાવેશ થાય છે.</w:t>
      </w:r>
    </w:p>
    <w:p>
      <w:pPr>
        <w:pStyle w:val="ListBullet"/>
        <w:spacing w:line="240" w:lineRule="auto"/>
        <w:ind w:left="720"/>
      </w:pPr>
      <w:r>
        <w:rPr>
          <w:lang w:val="gu_IN" w:bidi="gu_IN"/>
        </w:rPr>
      </w:r>
      <w:r>
        <w:rPr>
          <w:lang w:val="gu_IN" w:bidi="gu_IN"/>
        </w:rPr>
        <w:t>તેને કુટુંબના વિશિષ્ટ વડા તરીકે પણ વાપરી શકાય છે, જેમકે ઉત્પત્તિ 36માં કે જ્યાં તેઓના કુટુંબના ગોત્રના ચોક્કસ માણસો “મુખ્ય વ્યક્તિઓ” તરીકે ઓળખવામાં આવ્યા છે.</w:t>
        <w:br/>
      </w:r>
      <w:r>
        <w:rPr>
          <w:lang w:val="gu_IN" w:bidi="gu_IN"/>
        </w:rPr>
        <w:t>આ સંદર્ભમાં, “મુખ્ય” શબ્દનું ભાષાંતર “આગેવાન” અથવા “મુખ્ય પિતા” તરીકે પણ કરી શકાય છે.</w:t>
      </w:r>
    </w:p>
    <w:p>
      <w:pPr>
        <w:pStyle w:val="ListBullet"/>
        <w:spacing w:line="240" w:lineRule="auto"/>
        <w:ind w:left="720"/>
      </w:pPr>
      <w:r>
        <w:rPr>
          <w:lang w:val="gu_IN" w:bidi="gu_IN"/>
        </w:rPr>
      </w:r>
      <w:r>
        <w:rPr>
          <w:lang w:val="gu_IN" w:bidi="gu_IN"/>
        </w:rPr>
        <w:t>જયારે શબ્દને નામ તરીકે લઈએ તો તેનું ભાષાંતર “અગ્રણી” અથવા “રાજ્ય કરનાર” અથવા “મુખ્ય સંગીતકાર” અથવા “મુખ્ય યાજક” તરીકે કરી શકાય.</w:t>
      </w:r>
    </w:p>
    <w:p>
      <w:pPr/>
      <w:r>
        <w:rPr>
          <w:lang w:val="gu_IN" w:bidi="gu_IN"/>
        </w:rPr>
      </w:r>
      <w:r>
        <w:rPr>
          <w:lang w:val="gu_IN" w:bidi="gu_IN"/>
        </w:rPr>
        <w:t xml:space="preserve">(આ પણ જુઓ: </w:t>
      </w:r>
      <w:r>
        <w:rPr>
          <w:lang w:val="gu_IN" w:bidi="gu_IN"/>
        </w:rPr>
        <w:t>મુખ્ય યાજકો</w:t>
      </w:r>
      <w:r>
        <w:rPr>
          <w:lang w:val="gu_IN" w:bidi="gu_IN"/>
        </w:rPr>
        <w:t xml:space="preserve">, </w:t>
      </w:r>
      <w:r>
        <w:rPr>
          <w:lang w:val="gu_IN" w:bidi="gu_IN"/>
        </w:rPr>
        <w:t>યાજક</w:t>
      </w:r>
      <w:r>
        <w:rPr>
          <w:lang w:val="gu_IN" w:bidi="gu_IN"/>
        </w:rPr>
        <w:t xml:space="preserve">, </w:t>
      </w:r>
      <w:r>
        <w:rPr>
          <w:lang w:val="gu_IN" w:bidi="gu_IN"/>
        </w:rPr>
        <w:t>કર ઉઘરાવનાર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દાનિયેલ 1:11–13</w:t>
      </w:r>
    </w:p>
    <w:p>
      <w:pPr>
        <w:pStyle w:val="ListBullet"/>
        <w:spacing w:line="240" w:lineRule="auto"/>
        <w:ind w:left="720"/>
      </w:pPr>
      <w:r>
        <w:rPr>
          <w:lang w:val="gu_IN" w:bidi="gu_IN"/>
        </w:rPr>
      </w:r>
      <w:r>
        <w:rPr>
          <w:lang w:val="gu_IN" w:bidi="gu_IN"/>
        </w:rPr>
        <w:t>હઝકિયેલ 26:15–16</w:t>
      </w:r>
    </w:p>
    <w:p>
      <w:pPr>
        <w:pStyle w:val="ListBullet"/>
        <w:spacing w:line="240" w:lineRule="auto"/>
        <w:ind w:left="720"/>
      </w:pPr>
      <w:r>
        <w:rPr>
          <w:lang w:val="gu_IN" w:bidi="gu_IN"/>
        </w:rPr>
      </w:r>
      <w:r>
        <w:rPr>
          <w:lang w:val="gu_IN" w:bidi="gu_IN"/>
        </w:rPr>
        <w:t>લૂક 19:1–2</w:t>
      </w:r>
    </w:p>
    <w:p>
      <w:pPr>
        <w:pStyle w:val="ListBullet"/>
        <w:spacing w:line="240" w:lineRule="auto"/>
        <w:ind w:left="720"/>
      </w:pPr>
      <w:r>
        <w:rPr>
          <w:lang w:val="gu_IN" w:bidi="gu_IN"/>
        </w:rPr>
      </w:r>
      <w:r>
        <w:rPr>
          <w:lang w:val="gu_IN" w:bidi="gu_IN"/>
        </w:rPr>
        <w:t>ગીતશાસ્ત્ર 04:1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H47, H441, H5057, H5387, H5632, H6496, H7218, H7225, H7227, H7229, H7262, H8269, H8334, G749, G750, G754, G4410, G4413, G5506</w:t>
      </w:r>
      <w:r>
        <w:rPr>
          <w:lang w:val="gu_IN" w:bidi="gu_IN"/>
        </w:rPr>
      </w:r>
      <w:r>
        <w:rPr>
          <w:lang w:val="gu_IN" w:bidi="gu_IN"/>
        </w:rPr>
      </w:r>
    </w:p>
    <w:p>
      <w:pPr/>
      <w:r>
        <w:rPr>
          <w:lang w:val="gu_IN" w:bidi="gu_IN"/>
        </w:rPr>
      </w:r>
    </w:p>
    <w:p>
      <w:pPr>
        <w:pStyle w:val="Heading2"/>
      </w:pPr>
      <w:r>
        <w:rPr>
          <w:lang w:val="gu_IN" w:bidi="gu_IN"/>
        </w:rPr>
        <w:t>મુખ્ય યાજકો</w:t>
      </w:r>
      <w:r>
        <w:rPr>
          <w:lang w:val="gu_IN" w:bidi="gu_IN"/>
        </w:rPr>
      </w:r>
    </w:p>
    <w:p>
      <w:pPr>
        <w:pStyle w:val="Heading3"/>
      </w:pPr>
      <w:r>
        <w:rPr>
          <w:lang w:val="gu_IN" w:bidi="gu_IN"/>
        </w:rPr>
        <w:t>વ્યાખ્યા:</w:t>
      </w:r>
    </w:p>
    <w:p>
      <w:pPr/>
      <w:r>
        <w:rPr>
          <w:lang w:val="gu_IN" w:bidi="gu_IN"/>
        </w:rPr>
      </w:r>
      <w:r>
        <w:rPr>
          <w:lang w:val="gu_IN" w:bidi="gu_IN"/>
        </w:rPr>
        <w:t>ઈસુ પૃથ્વી ઉપર રહેતા હતા તે સમય દરમ્યાન મુખ્ય યાજકો મહત્વના યહૂદી ધાર્મિક આગેવાનો હતા.</w:t>
      </w:r>
    </w:p>
    <w:p>
      <w:pPr>
        <w:pStyle w:val="ListBullet"/>
        <w:spacing w:line="240" w:lineRule="auto"/>
        <w:ind w:left="720"/>
      </w:pPr>
      <w:r>
        <w:rPr>
          <w:lang w:val="gu_IN" w:bidi="gu_IN"/>
        </w:rPr>
      </w:r>
      <w:r>
        <w:rPr>
          <w:lang w:val="gu_IN" w:bidi="gu_IN"/>
        </w:rPr>
        <w:t>મુખ્ય યાજકો એ મંદિરમાં ભજનની સેવાઓની દરેક જરૂરી વસ્તુ માટે જવાબદાર હતા.</w:t>
        <w:br/>
      </w:r>
      <w:r>
        <w:rPr>
          <w:lang w:val="gu_IN" w:bidi="gu_IN"/>
        </w:rPr>
        <w:t>તેઓ મંદિરમાં જે પૈસા આપવામાં આવતા હતા, તેના પણ ઉપરીઓ હતા.</w:t>
      </w:r>
    </w:p>
    <w:p>
      <w:pPr>
        <w:pStyle w:val="ListBullet"/>
        <w:spacing w:line="240" w:lineRule="auto"/>
        <w:ind w:left="720"/>
      </w:pPr>
      <w:r>
        <w:rPr>
          <w:lang w:val="gu_IN" w:bidi="gu_IN"/>
        </w:rPr>
      </w:r>
      <w:r>
        <w:rPr>
          <w:lang w:val="gu_IN" w:bidi="gu_IN"/>
        </w:rPr>
        <w:t>સામાન્ય યાજકો કરતાં તેઓનો દરજ્જો ઉંચો રહેતો અને અધિકાર ધરાવતા હતા. ફક્ત મુખ્ય યાજક (પ્રધાન યાજક) પાસે વધારે સત્તા હતી.</w:t>
      </w:r>
    </w:p>
    <w:p>
      <w:pPr>
        <w:pStyle w:val="ListBullet"/>
        <w:spacing w:line="240" w:lineRule="auto"/>
        <w:ind w:left="720"/>
      </w:pPr>
      <w:r>
        <w:rPr>
          <w:lang w:val="gu_IN" w:bidi="gu_IN"/>
        </w:rPr>
      </w:r>
      <w:r>
        <w:rPr>
          <w:lang w:val="gu_IN" w:bidi="gu_IN"/>
        </w:rPr>
        <w:t>કેટલાક મુખ્ય યાજકો ઈસુના મુખ્ય શત્રુઓ હતા અને તેઓએ રોમન આગેવાનોને ઈસુની ધરપકડ કરી અને મારી નાખવા ખુબજ પ્રભાવિત કર્યા.</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“મુખ્ય યાજકો” શબ્દનું ભાષાંતર, “મોટા યાજકો” અથવા “આગેવાની આપનાર યાજકો” અથવા “રાજ્ય કરનાર યાજકો” તરીકે પણ કરી શકાય.</w:t>
      </w:r>
    </w:p>
    <w:p>
      <w:pPr>
        <w:pStyle w:val="ListBullet"/>
        <w:spacing w:line="240" w:lineRule="auto"/>
        <w:ind w:left="720"/>
      </w:pPr>
      <w:r>
        <w:rPr>
          <w:lang w:val="gu_IN" w:bidi="gu_IN"/>
        </w:rPr>
      </w:r>
      <w:r>
        <w:rPr>
          <w:lang w:val="gu_IN" w:bidi="gu_IN"/>
        </w:rPr>
        <w:t>ધ્યાન રાખો કે “મુખ્ય યાજક (પ્રધાન યાજક)” શબ્દનું ભાષાંતર, આ શબ્દથી થોડું અલગ રીતે હોવું જોઈએ.</w:t>
      </w:r>
    </w:p>
    <w:p>
      <w:pPr/>
      <w:r>
        <w:rPr>
          <w:lang w:val="gu_IN" w:bidi="gu_IN"/>
        </w:rPr>
      </w:r>
      <w:r>
        <w:rPr>
          <w:lang w:val="gu_IN" w:bidi="gu_IN"/>
        </w:rPr>
        <w:t xml:space="preserve">(આ પણ જુઓ: </w:t>
      </w:r>
      <w:r>
        <w:rPr>
          <w:lang w:val="gu_IN" w:bidi="gu_IN"/>
        </w:rPr>
        <w:t>મુખ્ય</w:t>
      </w:r>
      <w:r>
        <w:rPr>
          <w:lang w:val="gu_IN" w:bidi="gu_IN"/>
        </w:rPr>
        <w:t xml:space="preserve">, </w:t>
      </w:r>
      <w:r>
        <w:rPr>
          <w:lang w:val="gu_IN" w:bidi="gu_IN"/>
        </w:rPr>
        <w:t>મુખ્ય/પ્રધાન યાજક</w:t>
      </w:r>
      <w:r>
        <w:rPr>
          <w:lang w:val="gu_IN" w:bidi="gu_IN"/>
        </w:rPr>
        <w:t xml:space="preserve">, </w:t>
      </w:r>
      <w:r>
        <w:rPr>
          <w:lang w:val="gu_IN" w:bidi="gu_IN"/>
        </w:rPr>
        <w:t>યહૂદી આગેવાનો</w:t>
      </w:r>
      <w:r>
        <w:rPr>
          <w:lang w:val="gu_IN" w:bidi="gu_IN"/>
        </w:rPr>
        <w:t xml:space="preserve">, </w:t>
      </w:r>
      <w:r>
        <w:rPr>
          <w:lang w:val="gu_IN" w:bidi="gu_IN"/>
        </w:rPr>
        <w:t>યાજક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9:13–16</w:t>
      </w:r>
    </w:p>
    <w:p>
      <w:pPr>
        <w:pStyle w:val="ListBullet"/>
        <w:spacing w:line="240" w:lineRule="auto"/>
        <w:ind w:left="720"/>
      </w:pPr>
      <w:r>
        <w:rPr>
          <w:lang w:val="gu_IN" w:bidi="gu_IN"/>
        </w:rPr>
      </w:r>
      <w:r>
        <w:rPr>
          <w:lang w:val="gu_IN" w:bidi="gu_IN"/>
        </w:rPr>
        <w:t>પ્રેરિતો 22:30</w:t>
      </w:r>
    </w:p>
    <w:p>
      <w:pPr>
        <w:pStyle w:val="ListBullet"/>
        <w:spacing w:line="240" w:lineRule="auto"/>
        <w:ind w:left="720"/>
      </w:pPr>
      <w:r>
        <w:rPr>
          <w:lang w:val="gu_IN" w:bidi="gu_IN"/>
        </w:rPr>
      </w:r>
      <w:r>
        <w:rPr>
          <w:lang w:val="gu_IN" w:bidi="gu_IN"/>
        </w:rPr>
        <w:t>પ્રેરિતો 26:12–14</w:t>
      </w:r>
    </w:p>
    <w:p>
      <w:pPr>
        <w:pStyle w:val="ListBullet"/>
        <w:spacing w:line="240" w:lineRule="auto"/>
        <w:ind w:left="720"/>
      </w:pPr>
      <w:r>
        <w:rPr>
          <w:lang w:val="gu_IN" w:bidi="gu_IN"/>
        </w:rPr>
      </w:r>
      <w:r>
        <w:rPr>
          <w:lang w:val="gu_IN" w:bidi="gu_IN"/>
        </w:rPr>
        <w:t>લૂક 20:1–2</w:t>
      </w:r>
    </w:p>
    <w:p>
      <w:pPr>
        <w:pStyle w:val="ListBullet"/>
        <w:spacing w:line="240" w:lineRule="auto"/>
        <w:ind w:left="720"/>
      </w:pPr>
      <w:r>
        <w:rPr>
          <w:lang w:val="gu_IN" w:bidi="gu_IN"/>
        </w:rPr>
      </w:r>
      <w:r>
        <w:rPr>
          <w:lang w:val="gu_IN" w:bidi="gu_IN"/>
        </w:rPr>
        <w:t>માર્ક 8:31–32</w:t>
      </w:r>
    </w:p>
    <w:p>
      <w:pPr>
        <w:pStyle w:val="ListBullet"/>
        <w:spacing w:line="240" w:lineRule="auto"/>
        <w:ind w:left="720"/>
      </w:pPr>
      <w:r>
        <w:rPr>
          <w:lang w:val="gu_IN" w:bidi="gu_IN"/>
        </w:rPr>
      </w:r>
      <w:r>
        <w:rPr>
          <w:lang w:val="gu_IN" w:bidi="gu_IN"/>
        </w:rPr>
        <w:t>માથ્થી 16:21–23</w:t>
      </w:r>
    </w:p>
    <w:p>
      <w:pPr>
        <w:pStyle w:val="ListBullet"/>
        <w:spacing w:line="240" w:lineRule="auto"/>
        <w:ind w:left="720"/>
      </w:pPr>
      <w:r>
        <w:rPr>
          <w:lang w:val="gu_IN" w:bidi="gu_IN"/>
        </w:rPr>
      </w:r>
      <w:r>
        <w:rPr>
          <w:lang w:val="gu_IN" w:bidi="gu_IN"/>
        </w:rPr>
        <w:t>માથ્થી 26:3–5</w:t>
      </w:r>
    </w:p>
    <w:p>
      <w:pPr>
        <w:pStyle w:val="ListBullet"/>
        <w:spacing w:line="240" w:lineRule="auto"/>
        <w:ind w:left="720"/>
      </w:pPr>
      <w:r>
        <w:rPr>
          <w:lang w:val="gu_IN" w:bidi="gu_IN"/>
        </w:rPr>
      </w:r>
      <w:r>
        <w:rPr>
          <w:lang w:val="gu_IN" w:bidi="gu_IN"/>
        </w:rPr>
        <w:t>માથ્થી 26:59–61</w:t>
      </w:r>
    </w:p>
    <w:p>
      <w:pPr>
        <w:pStyle w:val="ListBullet"/>
        <w:spacing w:line="240" w:lineRule="auto"/>
        <w:ind w:left="720"/>
      </w:pPr>
      <w:r>
        <w:rPr>
          <w:lang w:val="gu_IN" w:bidi="gu_IN"/>
        </w:rPr>
      </w:r>
      <w:r>
        <w:rPr>
          <w:lang w:val="gu_IN" w:bidi="gu_IN"/>
        </w:rPr>
        <w:t>માથ્થી 27:41–42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H3548, H7218, G749</w:t>
      </w:r>
      <w:r>
        <w:rPr>
          <w:lang w:val="gu_IN" w:bidi="gu_IN"/>
        </w:rPr>
      </w:r>
      <w:r>
        <w:rPr>
          <w:lang w:val="gu_IN" w:bidi="gu_IN"/>
        </w:rPr>
      </w:r>
    </w:p>
    <w:p>
      <w:pPr/>
      <w:r>
        <w:rPr>
          <w:lang w:val="gu_IN" w:bidi="gu_IN"/>
        </w:rPr>
      </w:r>
    </w:p>
    <w:p>
      <w:pPr>
        <w:pStyle w:val="Heading2"/>
      </w:pPr>
      <w:r>
        <w:rPr>
          <w:lang w:val="gu_IN" w:bidi="gu_IN"/>
        </w:rPr>
        <w:t>મુગટ (તાજ), મુગટ પહેરાવે છે, મુગટ પહેરાવ્યો</w:t>
      </w:r>
      <w:r>
        <w:rPr>
          <w:lang w:val="gu_IN" w:bidi="gu_IN"/>
        </w:rPr>
      </w:r>
    </w:p>
    <w:p>
      <w:pPr>
        <w:pStyle w:val="Heading3"/>
      </w:pPr>
      <w:r>
        <w:rPr>
          <w:lang w:val="gu_IN" w:bidi="gu_IN"/>
        </w:rPr>
        <w:t>વ્યાખ્યા:</w:t>
      </w:r>
    </w:p>
    <w:p>
      <w:pPr/>
      <w:r>
        <w:rPr>
          <w:lang w:val="gu_IN" w:bidi="gu_IN"/>
        </w:rPr>
      </w:r>
      <w:r>
        <w:rPr>
          <w:lang w:val="gu_IN" w:bidi="gu_IN"/>
        </w:rPr>
        <w:t>મુગટ એ શાસકો, જેવા કે રાજાઓ અને રાણીઓના માથા ઉપર પહેરવામાં આવતો શણગારેલો ગોળાકાર માથાનો તાજ છે.</w:t>
        <w:br/>
      </w:r>
      <w:r>
        <w:rPr>
          <w:lang w:val="gu_IN" w:bidi="gu_IN"/>
        </w:rPr>
        <w:t>“મુગટ મૂકવો” શબ્દનો અર્થ, કોઈકના માથા પર મુગટ મુકવો, જેનો રૂપકાત્મક અર્થ સન્માન થાય છે.</w:t>
      </w:r>
    </w:p>
    <w:p>
      <w:pPr>
        <w:pStyle w:val="ListBullet"/>
        <w:spacing w:line="240" w:lineRule="auto"/>
        <w:ind w:left="720"/>
      </w:pPr>
      <w:r>
        <w:rPr>
          <w:lang w:val="gu_IN" w:bidi="gu_IN"/>
        </w:rPr>
      </w:r>
      <w:r>
        <w:rPr>
          <w:lang w:val="gu_IN" w:bidi="gu_IN"/>
        </w:rPr>
        <w:t>સામાન્ય રીતે મુગટો સોનું અને ચાંદીના બનેલા હોય છે અને તેના પર કિંમતી રત્નો જેવા કે નીલમ અને માણેકથી જડેલા હોય છે.</w:t>
      </w:r>
    </w:p>
    <w:p>
      <w:pPr>
        <w:pStyle w:val="ListBullet"/>
        <w:spacing w:line="240" w:lineRule="auto"/>
        <w:ind w:left="720"/>
      </w:pPr>
      <w:r>
        <w:rPr>
          <w:lang w:val="gu_IN" w:bidi="gu_IN"/>
        </w:rPr>
      </w:r>
      <w:r>
        <w:rPr>
          <w:lang w:val="gu_IN" w:bidi="gu_IN"/>
        </w:rPr>
        <w:t>મુગટ એ રાજાઓની શક્તિ અને સંપત્તિના પ્રતિકરૂપ હોય છે.</w:t>
      </w:r>
    </w:p>
    <w:p>
      <w:pPr>
        <w:pStyle w:val="ListBullet"/>
        <w:spacing w:line="240" w:lineRule="auto"/>
        <w:ind w:left="720"/>
      </w:pPr>
      <w:r>
        <w:rPr>
          <w:lang w:val="gu_IN" w:bidi="gu_IN"/>
        </w:rPr>
      </w:r>
      <w:r>
        <w:rPr>
          <w:lang w:val="gu_IN" w:bidi="gu_IN"/>
        </w:rPr>
        <w:t>તેનાથી વિરુદ્ધમાં, મુગટ જે કાંટાઓની ડાળીઓમાંથી બનાવેલો હતો કે જે રોમન સિપાઈઓ એ ઈસુના માથા પર મૂક્યો, જે તેની મશ્કરી અને પીડાને દર્શાવે છે.</w:t>
      </w:r>
    </w:p>
    <w:p>
      <w:pPr>
        <w:pStyle w:val="ListBullet"/>
        <w:spacing w:line="240" w:lineRule="auto"/>
        <w:ind w:left="720"/>
      </w:pPr>
      <w:r>
        <w:rPr>
          <w:lang w:val="gu_IN" w:bidi="gu_IN"/>
        </w:rPr>
      </w:r>
      <w:r>
        <w:rPr>
          <w:lang w:val="gu_IN" w:bidi="gu_IN"/>
        </w:rPr>
        <w:t>પુરાતન સમયોમાં, રમત સ્પર્ધાના વિજેતાઓને જૈતુનની ડાળીઓમાંથી બનાવેલા મુગટથી સન્માનિત કરવામાં આવતા હતા.</w:t>
        <w:br/>
      </w:r>
      <w:r>
        <w:rPr>
          <w:lang w:val="gu_IN" w:bidi="gu_IN"/>
        </w:rPr>
        <w:t>પાઉલ પ્રેરિતે તિમોથીના બીજા પત્રમાં આ મુગટનો ઉલ્લેખ કર્યો છે.</w:t>
      </w:r>
    </w:p>
    <w:p>
      <w:pPr>
        <w:pStyle w:val="ListBullet"/>
        <w:spacing w:line="240" w:lineRule="auto"/>
        <w:ind w:left="720"/>
      </w:pPr>
      <w:r>
        <w:rPr>
          <w:lang w:val="gu_IN" w:bidi="gu_IN"/>
        </w:rPr>
      </w:r>
      <w:r>
        <w:rPr>
          <w:lang w:val="gu_IN" w:bidi="gu_IN"/>
        </w:rPr>
        <w:t>રૂપકાત્મક રીતે, “મુગટ” નો અર્થ કોઈકને સન્માન આપવું, તે માટે વપરાય છે.</w:t>
        <w:br/>
      </w:r>
      <w:r>
        <w:rPr>
          <w:lang w:val="gu_IN" w:bidi="gu_IN"/>
        </w:rPr>
        <w:t>આપણે દેવની આજ્ઞા પાળી અને બીજાઓની આગળ તેની પ્રસંશા કરીને તેને માન આપીએ છીએ.</w:t>
        <w:br/>
      </w:r>
      <w:r>
        <w:rPr>
          <w:lang w:val="gu_IN" w:bidi="gu_IN"/>
        </w:rPr>
        <w:t>આ તેના માથા પર મુગટ મૂકવા અને સ્વીકારવા સમાન છે કે તે રાજા છે.</w:t>
      </w:r>
    </w:p>
    <w:p>
      <w:pPr>
        <w:pStyle w:val="ListBullet"/>
        <w:spacing w:line="240" w:lineRule="auto"/>
        <w:ind w:left="720"/>
      </w:pPr>
      <w:r>
        <w:rPr>
          <w:lang w:val="gu_IN" w:bidi="gu_IN"/>
        </w:rPr>
      </w:r>
      <w:r>
        <w:rPr>
          <w:lang w:val="gu_IN" w:bidi="gu_IN"/>
        </w:rPr>
        <w:t>પાઉલ તેના સાથી વિશ્વાસીઓને તેનો “આનંદ અને મુગટ” કહીને બોલાવે છે.</w:t>
        <w:br/>
      </w:r>
      <w:r>
        <w:rPr>
          <w:lang w:val="gu_IN" w:bidi="gu_IN"/>
        </w:rPr>
        <w:t>આ અભિવ્યક્તિમાં, “મુગટ” શબ્દનો ઉપયોગ રૂપકાત્મક અર્થમાં થયો છે, કે આ વિશ્વાસીઓ કેવી રીતે દેવની સેવામાં વિશ્વાસુ રહ્યા છે જે દ્વારા પાઉલ સારી પેઠે ધન્ય અને સન્માન પામ્યો છે.</w:t>
      </w:r>
    </w:p>
    <w:p>
      <w:pPr>
        <w:pStyle w:val="ListBullet"/>
        <w:spacing w:line="240" w:lineRule="auto"/>
        <w:ind w:left="720"/>
      </w:pPr>
      <w:r>
        <w:rPr>
          <w:lang w:val="gu_IN" w:bidi="gu_IN"/>
        </w:rPr>
      </w:r>
      <w:r>
        <w:rPr>
          <w:lang w:val="gu_IN" w:bidi="gu_IN"/>
        </w:rPr>
        <w:t>“મુગટ” જયારે રૂપકાત્મક રીતે વપરાય છે ત્યારે તેનું ભાષાંતર, “ઈનામ” અથવા “સન્માન” અથવા “પુરસ્કાર” તરીકે કરી શકાય છે.</w:t>
      </w:r>
    </w:p>
    <w:p>
      <w:pPr>
        <w:pStyle w:val="ListBullet"/>
        <w:spacing w:line="240" w:lineRule="auto"/>
        <w:ind w:left="720"/>
      </w:pPr>
      <w:r>
        <w:rPr>
          <w:lang w:val="gu_IN" w:bidi="gu_IN"/>
        </w:rPr>
      </w:r>
      <w:r>
        <w:rPr>
          <w:lang w:val="gu_IN" w:bidi="gu_IN"/>
        </w:rPr>
        <w:t>“મુગટ પહેરવો” તે શબ્દનો રૂપકાત્મક ઉપયોગ અને તેનું ભાષાંતર, “સન્માન” અથવા “સજાવટ” થઇ શકે છે.</w:t>
      </w:r>
    </w:p>
    <w:p>
      <w:pPr>
        <w:pStyle w:val="ListBullet"/>
        <w:spacing w:line="240" w:lineRule="auto"/>
        <w:ind w:left="720"/>
      </w:pPr>
      <w:r>
        <w:rPr>
          <w:lang w:val="gu_IN" w:bidi="gu_IN"/>
        </w:rPr>
      </w:r>
      <w:r>
        <w:rPr>
          <w:lang w:val="gu_IN" w:bidi="gu_IN"/>
        </w:rPr>
        <w:t>જો કોઈ વ્યક્તિને “મુગટ પહેરાવ્યો” હોય તો તેનું ભાષાંતર, “તેના માથા પર મુગટ મૂકવામાં આવ્યો હતો” એમ કરી શકાય છે.</w:t>
      </w:r>
    </w:p>
    <w:p>
      <w:pPr>
        <w:pStyle w:val="ListBullet"/>
        <w:spacing w:line="240" w:lineRule="auto"/>
        <w:ind w:left="720"/>
      </w:pPr>
      <w:r>
        <w:rPr>
          <w:lang w:val="gu_IN" w:bidi="gu_IN"/>
        </w:rPr>
      </w:r>
      <w:r>
        <w:rPr>
          <w:lang w:val="gu_IN" w:bidi="gu_IN"/>
        </w:rPr>
        <w:t>“તેને મહિમા અને માનનો મુગટ પહેરાવ્યો હતો,” આ અભિવ્યક્તિનું ભાષાંતર,” “તેને માન અને મહિમા અર્પણ કરવામાં આવ્યા હતા” અથવા “તેને માન અને મહિમા અપાયા હતા” અથવા “તેના ઉપર માન અને મહિમા મૂકવામાં આવ્યા હતા,” એમ કરી શકાય છે.</w:t>
      </w:r>
    </w:p>
    <w:p>
      <w:pPr/>
      <w:r>
        <w:rPr>
          <w:lang w:val="gu_IN" w:bidi="gu_IN"/>
        </w:rPr>
      </w:r>
      <w:r>
        <w:rPr>
          <w:lang w:val="gu_IN" w:bidi="gu_IN"/>
        </w:rPr>
        <w:t xml:space="preserve">(આ પણ જુઓ: </w:t>
      </w:r>
      <w:r>
        <w:rPr>
          <w:lang w:val="gu_IN" w:bidi="gu_IN"/>
        </w:rPr>
        <w:t xml:space="preserve">મહિમા </w:t>
      </w:r>
      <w:r>
        <w:rPr>
          <w:lang w:val="gu_IN" w:bidi="gu_IN"/>
        </w:rPr>
        <w:t xml:space="preserve">, </w:t>
      </w:r>
      <w:r>
        <w:rPr>
          <w:lang w:val="gu_IN" w:bidi="gu_IN"/>
        </w:rPr>
        <w:t>રાજા</w:t>
      </w:r>
      <w:r>
        <w:rPr>
          <w:lang w:val="gu_IN" w:bidi="gu_IN"/>
        </w:rPr>
        <w:t xml:space="preserve">, </w:t>
      </w:r>
      <w:r>
        <w:rPr>
          <w:lang w:val="gu_IN" w:bidi="gu_IN"/>
        </w:rPr>
        <w:t>જૈતુન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યોહાન 19:1–3</w:t>
      </w:r>
    </w:p>
    <w:p>
      <w:pPr>
        <w:pStyle w:val="ListBullet"/>
        <w:spacing w:line="240" w:lineRule="auto"/>
        <w:ind w:left="720"/>
      </w:pPr>
      <w:r>
        <w:rPr>
          <w:lang w:val="gu_IN" w:bidi="gu_IN"/>
        </w:rPr>
      </w:r>
      <w:r>
        <w:rPr>
          <w:lang w:val="gu_IN" w:bidi="gu_IN"/>
        </w:rPr>
        <w:t>યર્મિયાનો વિલાપ 5:15–16</w:t>
      </w:r>
    </w:p>
    <w:p>
      <w:pPr>
        <w:pStyle w:val="ListBullet"/>
        <w:spacing w:line="240" w:lineRule="auto"/>
        <w:ind w:left="720"/>
      </w:pPr>
      <w:r>
        <w:rPr>
          <w:lang w:val="gu_IN" w:bidi="gu_IN"/>
        </w:rPr>
      </w:r>
      <w:r>
        <w:rPr>
          <w:lang w:val="gu_IN" w:bidi="gu_IN"/>
        </w:rPr>
        <w:t>માથ્થી 27:27–29</w:t>
      </w:r>
    </w:p>
    <w:p>
      <w:pPr>
        <w:pStyle w:val="ListBullet"/>
        <w:spacing w:line="240" w:lineRule="auto"/>
        <w:ind w:left="720"/>
      </w:pPr>
      <w:r>
        <w:rPr>
          <w:lang w:val="gu_IN" w:bidi="gu_IN"/>
        </w:rPr>
      </w:r>
      <w:r>
        <w:rPr>
          <w:lang w:val="gu_IN" w:bidi="gu_IN"/>
        </w:rPr>
        <w:t>ફિલિપ્પી 4:1–3</w:t>
      </w:r>
    </w:p>
    <w:p>
      <w:pPr>
        <w:pStyle w:val="ListBullet"/>
        <w:spacing w:line="240" w:lineRule="auto"/>
        <w:ind w:left="720"/>
      </w:pPr>
      <w:r>
        <w:rPr>
          <w:lang w:val="gu_IN" w:bidi="gu_IN"/>
        </w:rPr>
      </w:r>
      <w:r>
        <w:rPr>
          <w:lang w:val="gu_IN" w:bidi="gu_IN"/>
        </w:rPr>
        <w:t>ગીતશાસ્ત્ર 21:3–4</w:t>
      </w:r>
    </w:p>
    <w:p>
      <w:pPr>
        <w:pStyle w:val="ListBullet"/>
        <w:spacing w:line="240" w:lineRule="auto"/>
        <w:ind w:left="720"/>
      </w:pPr>
      <w:r>
        <w:rPr>
          <w:lang w:val="gu_IN" w:bidi="gu_IN"/>
        </w:rPr>
      </w:r>
      <w:r>
        <w:rPr>
          <w:lang w:val="gu_IN" w:bidi="gu_IN"/>
        </w:rPr>
        <w:t>પ્રકટીકરણ 3:9–11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H2213, H3803, H3804, H4502, H5145, H5849, H5850, H6936, G1238, G4735, G4737</w:t>
      </w:r>
      <w:r>
        <w:rPr>
          <w:lang w:val="gu_IN" w:bidi="gu_IN"/>
        </w:rPr>
      </w:r>
      <w:r>
        <w:rPr>
          <w:lang w:val="gu_IN" w:bidi="gu_IN"/>
        </w:rPr>
      </w:r>
    </w:p>
    <w:p>
      <w:pPr/>
      <w:r>
        <w:rPr>
          <w:lang w:val="gu_IN" w:bidi="gu_IN"/>
        </w:rPr>
      </w:r>
    </w:p>
    <w:p>
      <w:pPr>
        <w:pStyle w:val="Heading2"/>
      </w:pPr>
      <w:r>
        <w:rPr>
          <w:lang w:val="gu_IN" w:bidi="gu_IN"/>
        </w:rPr>
        <w:t>મુલાકાતમંડપ</w:t>
      </w:r>
      <w:r>
        <w:rPr>
          <w:lang w:val="gu_IN" w:bidi="gu_IN"/>
        </w:rPr>
      </w:r>
    </w:p>
    <w:p>
      <w:pPr/>
      <w:r>
        <w:rPr>
          <w:lang w:val="gu_IN" w:bidi="gu_IN"/>
        </w:rPr>
      </w:r>
      <w:r>
        <w:rPr>
          <w:lang w:val="gu_IN" w:bidi="gu_IN"/>
        </w:rPr>
        <w:t>#મુલાકાતમંડપ #</w:t>
      </w:r>
    </w:p>
    <w:p>
      <w:pPr>
        <w:pStyle w:val="Heading2"/>
      </w:pPr>
      <w:r>
        <w:rPr>
          <w:lang w:val="gu_IN" w:bidi="gu_IN"/>
        </w:rPr>
        <w:t>વ્યાખ્યા:</w:t>
      </w:r>
    </w:p>
    <w:p>
      <w:pPr/>
      <w:r>
        <w:rPr>
          <w:lang w:val="gu_IN" w:bidi="gu_IN"/>
        </w:rPr>
      </w:r>
      <w:r>
        <w:rPr>
          <w:lang w:val="gu_IN" w:bidi="gu_IN"/>
        </w:rPr>
        <w:t>આ મુલાકાતમંડપ એ ખાસ તંબુ જેવું હતું, જ્યાં ઈસ્રાએલીઓ 40 વર્ષ દરમિયાન ઈશ્વરનું ભજન કરતા હતા.</w:t>
      </w:r>
    </w:p>
    <w:p>
      <w:pPr>
        <w:pStyle w:val="ListBullet"/>
        <w:spacing w:line="240" w:lineRule="auto"/>
        <w:ind w:left="720"/>
      </w:pPr>
      <w:r>
        <w:rPr>
          <w:lang w:val="gu_IN" w:bidi="gu_IN"/>
        </w:rPr>
      </w:r>
      <w:r>
        <w:rPr>
          <w:lang w:val="gu_IN" w:bidi="gu_IN"/>
        </w:rPr>
        <w:t>ઈશ્વરે ઈસ્રાએલીઓને આ વિશાળ તંબુ બનાવવા માટે વિગતવાર સૂચનો આપ્યા હતા, જેમાં બે ઓરડા હતા અને એક બંધ આંગણાથી ઘેરાયેલું હતું.</w:t>
        <w:br/>
      </w:r>
      <w:r>
        <w:rPr>
          <w:lang w:val="gu_IN" w:bidi="gu_IN"/>
        </w:rPr>
        <w:t>દરરોજ ઈસ્રાએલીઓ અરણ્યમાં રહેવા માટે જુદીજુદી જગ્યાએ જતાં ત્યારે,યાજકો મુલાકાતમંડપને ઊંચકીને તેને બીજી છાવણીએ લઈ જતા હતા.</w:t>
        <w:br/>
      </w:r>
      <w:r>
        <w:rPr>
          <w:lang w:val="gu_IN" w:bidi="gu_IN"/>
        </w:rPr>
        <w:t>પછી તેઓ ફરીથી તેને નવી છાવણીની મધ્યમાં ઊભો કરતા.</w:t>
      </w:r>
    </w:p>
    <w:p>
      <w:pPr>
        <w:pStyle w:val="ListBullet"/>
        <w:spacing w:line="240" w:lineRule="auto"/>
        <w:ind w:left="720"/>
      </w:pPr>
      <w:r>
        <w:rPr>
          <w:lang w:val="gu_IN" w:bidi="gu_IN"/>
        </w:rPr>
      </w:r>
      <w:r>
        <w:rPr>
          <w:lang w:val="gu_IN" w:bidi="gu_IN"/>
        </w:rPr>
        <w:t>મુલાકાતમંડપ કાપડ,બકરાના વાળ અને પશુના ચામડામાંથી બનેલા પડદાને લાકડાની ફ્રેમ સાથે લટકાવીને બનાવવામાં આવ્યો હતો. આંગણાને આસપાસ વધુ પડદાથી બંધ કરવામાં આવ્યું હતું.</w:t>
      </w:r>
    </w:p>
    <w:p>
      <w:pPr>
        <w:pStyle w:val="ListBullet"/>
        <w:spacing w:line="240" w:lineRule="auto"/>
        <w:ind w:left="720"/>
      </w:pPr>
      <w:r>
        <w:rPr>
          <w:lang w:val="gu_IN" w:bidi="gu_IN"/>
        </w:rPr>
      </w:r>
      <w:r>
        <w:rPr>
          <w:lang w:val="gu_IN" w:bidi="gu_IN"/>
        </w:rPr>
        <w:t>મંડપના બે ભાગ પવિત્રસ્થાન (જ્યાં ધૂપ બાળવાની ધૂપવેદી હતી) અને પરમપવિત્ર સ્થાન (જ્યાં કરારકોશ રાખવામાં આવ્યો હતો) હતા.</w:t>
      </w:r>
    </w:p>
    <w:p>
      <w:pPr>
        <w:pStyle w:val="ListBullet"/>
        <w:spacing w:line="240" w:lineRule="auto"/>
        <w:ind w:left="720"/>
      </w:pPr>
      <w:r>
        <w:rPr>
          <w:lang w:val="gu_IN" w:bidi="gu_IN"/>
        </w:rPr>
      </w:r>
      <w:r>
        <w:rPr>
          <w:lang w:val="gu_IN" w:bidi="gu_IN"/>
        </w:rPr>
        <w:t>આ મંડપના આંગણામાં પ્રાણીના બલિદાન માટે વેદી અને ખાસ ધાર્મિક શુધ્ધિકરણ માટેનો હોજ હતા.</w:t>
      </w:r>
    </w:p>
    <w:p>
      <w:pPr>
        <w:pStyle w:val="ListBullet"/>
        <w:spacing w:line="240" w:lineRule="auto"/>
        <w:ind w:left="720"/>
      </w:pPr>
      <w:r>
        <w:rPr>
          <w:lang w:val="gu_IN" w:bidi="gu_IN"/>
        </w:rPr>
      </w:r>
      <w:r>
        <w:rPr>
          <w:lang w:val="gu_IN" w:bidi="gu_IN"/>
        </w:rPr>
        <w:t>સુલેમાન દ્વારા યરૂશાલેમમાં મંદિર બાંધવામાં આવ્યું ત્યારે, ઈસ્રાએલીઓએ મુલાકાતમંડપનો ઉપયોગ કરવાનું બંધ કર્યું.</w:t>
      </w:r>
    </w:p>
    <w:p>
      <w:pPr>
        <w:pStyle w:val="Heading3"/>
      </w:pPr>
      <w:r>
        <w:rPr>
          <w:lang w:val="gu_IN" w:bidi="gu_IN"/>
        </w:rPr>
        <w:t>અનુવાદ માટેના સૂચનો:</w:t>
      </w:r>
    </w:p>
    <w:p>
      <w:pPr/>
      <w:r>
        <w:rPr>
          <w:lang w:val="gu_IN" w:bidi="gu_IN"/>
        </w:rPr>
      </w:r>
      <w:r>
        <w:rPr>
          <w:lang w:val="gu_IN" w:bidi="gu_IN"/>
        </w:rPr>
        <w:t>"મંડપ" શબ્દનો અર્થ "નિવાસસ્થાન" થાય છે.</w:t>
        <w:br/>
      </w:r>
      <w:r>
        <w:rPr>
          <w:lang w:val="gu_IN" w:bidi="gu_IN"/>
        </w:rPr>
        <w:t>બીજી રીતે અનુવાદ કરવામાં "પવિત્ર તંબુ" અથવા " જ્યાં ઈશ્વર હતા તે તંબુ" અથવા " ઈશ્વરનો તંબુ" નો સમાવેશ થાય છે.</w:t>
        <w:br/>
      </w:r>
      <w:r>
        <w:rPr>
          <w:lang w:val="gu_IN" w:bidi="gu_IN"/>
        </w:rPr>
        <w:t>ખાતરી કરો કે આ શબ્દનો અનુવાદ "મંદિર"ના અનુવાદથી અલગ છે.</w:t>
      </w:r>
    </w:p>
    <w:p>
      <w:pPr/>
      <w:r>
        <w:rPr>
          <w:lang w:val="gu_IN" w:bidi="gu_IN"/>
        </w:rPr>
      </w:r>
      <w:r>
        <w:rPr>
          <w:lang w:val="gu_IN" w:bidi="gu_IN"/>
        </w:rPr>
        <w:t xml:space="preserve">(આ પણ જુઓ: </w:t>
      </w:r>
      <w:r>
        <w:rPr>
          <w:lang w:val="gu_IN" w:bidi="gu_IN"/>
        </w:rPr>
        <w:t>યજ્ઞવેદી</w:t>
      </w:r>
      <w:r>
        <w:rPr>
          <w:lang w:val="gu_IN" w:bidi="gu_IN"/>
        </w:rPr>
        <w:t xml:space="preserve">, </w:t>
      </w:r>
      <w:r>
        <w:rPr>
          <w:lang w:val="gu_IN" w:bidi="gu_IN"/>
        </w:rPr>
        <w:t>ધૂપવેદી</w:t>
      </w:r>
      <w:r>
        <w:rPr>
          <w:lang w:val="gu_IN" w:bidi="gu_IN"/>
        </w:rPr>
        <w:t xml:space="preserve">, </w:t>
      </w:r>
      <w:r>
        <w:rPr>
          <w:lang w:val="gu_IN" w:bidi="gu_IN"/>
        </w:rPr>
        <w:t>કરારકોશ</w:t>
      </w:r>
      <w:r>
        <w:rPr>
          <w:lang w:val="gu_IN" w:bidi="gu_IN"/>
        </w:rPr>
        <w:t xml:space="preserve">, </w:t>
      </w:r>
      <w:r>
        <w:rPr>
          <w:lang w:val="gu_IN" w:bidi="gu_IN"/>
        </w:rPr>
        <w:t>મંદિર</w:t>
      </w:r>
      <w:r>
        <w:rPr>
          <w:lang w:val="gu_IN" w:bidi="gu_IN"/>
        </w:rPr>
        <w:t xml:space="preserve">, </w:t>
      </w:r>
      <w:r>
        <w:rPr>
          <w:lang w:val="gu_IN" w:bidi="gu_IN"/>
        </w:rPr>
        <w:t>મુલાકાતમંડપ</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1 કાળવૃત્તાંત 21:28–30</w:t>
      </w:r>
    </w:p>
    <w:p>
      <w:pPr>
        <w:pStyle w:val="ListBullet"/>
        <w:spacing w:line="240" w:lineRule="auto"/>
        <w:ind w:left="720"/>
      </w:pPr>
      <w:r>
        <w:rPr>
          <w:lang w:val="gu_IN" w:bidi="gu_IN"/>
        </w:rPr>
      </w:r>
      <w:r>
        <w:rPr>
          <w:lang w:val="gu_IN" w:bidi="gu_IN"/>
        </w:rPr>
        <w:t>2 કાળવૃત્તાંત 1:2–5</w:t>
      </w:r>
    </w:p>
    <w:p>
      <w:pPr>
        <w:pStyle w:val="ListBullet"/>
        <w:spacing w:line="240" w:lineRule="auto"/>
        <w:ind w:left="720"/>
      </w:pPr>
      <w:r>
        <w:rPr>
          <w:lang w:val="gu_IN" w:bidi="gu_IN"/>
        </w:rPr>
      </w:r>
      <w:r>
        <w:rPr>
          <w:lang w:val="gu_IN" w:bidi="gu_IN"/>
        </w:rPr>
        <w:t>પ્રેરિતોનાં કૃત્યો 7:43</w:t>
      </w:r>
    </w:p>
    <w:p>
      <w:pPr>
        <w:pStyle w:val="ListBullet"/>
        <w:spacing w:line="240" w:lineRule="auto"/>
        <w:ind w:left="720"/>
      </w:pPr>
      <w:r>
        <w:rPr>
          <w:lang w:val="gu_IN" w:bidi="gu_IN"/>
        </w:rPr>
      </w:r>
      <w:r>
        <w:rPr>
          <w:lang w:val="gu_IN" w:bidi="gu_IN"/>
        </w:rPr>
        <w:t>પ્રેરિતોનાં કૃત્યો 7:44–46</w:t>
      </w:r>
    </w:p>
    <w:p>
      <w:pPr>
        <w:pStyle w:val="ListBullet"/>
        <w:spacing w:line="240" w:lineRule="auto"/>
        <w:ind w:left="720"/>
      </w:pPr>
      <w:r>
        <w:rPr>
          <w:lang w:val="gu_IN" w:bidi="gu_IN"/>
        </w:rPr>
      </w:r>
      <w:r>
        <w:rPr>
          <w:lang w:val="gu_IN" w:bidi="gu_IN"/>
        </w:rPr>
        <w:t>નિર્ગમન 38:21–23</w:t>
      </w:r>
    </w:p>
    <w:p>
      <w:pPr>
        <w:pStyle w:val="ListBullet"/>
        <w:spacing w:line="240" w:lineRule="auto"/>
        <w:ind w:left="720"/>
      </w:pPr>
      <w:r>
        <w:rPr>
          <w:lang w:val="gu_IN" w:bidi="gu_IN"/>
        </w:rPr>
      </w:r>
      <w:r>
        <w:rPr>
          <w:lang w:val="gu_IN" w:bidi="gu_IN"/>
        </w:rPr>
        <w:t>યહોશુઆ 22:19–20</w:t>
      </w:r>
    </w:p>
    <w:p>
      <w:pPr>
        <w:pStyle w:val="ListBullet"/>
        <w:spacing w:line="240" w:lineRule="auto"/>
        <w:ind w:left="720"/>
      </w:pPr>
      <w:r>
        <w:rPr>
          <w:lang w:val="gu_IN" w:bidi="gu_IN"/>
        </w:rPr>
      </w:r>
      <w:r>
        <w:rPr>
          <w:lang w:val="gu_IN" w:bidi="gu_IN"/>
        </w:rPr>
        <w:t>લેવીય 10:16–18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H168, H4908, H5520, H5521, H5522, H7900, G4633, G4634, G4636, G4638</w:t>
      </w:r>
      <w:r>
        <w:rPr>
          <w:lang w:val="gu_IN" w:bidi="gu_IN"/>
        </w:rPr>
      </w:r>
      <w:r>
        <w:rPr>
          <w:lang w:val="gu_IN" w:bidi="gu_IN"/>
        </w:rPr>
      </w:r>
    </w:p>
    <w:p>
      <w:pPr/>
      <w:r>
        <w:rPr>
          <w:lang w:val="gu_IN" w:bidi="gu_IN"/>
        </w:rPr>
      </w:r>
    </w:p>
    <w:p>
      <w:pPr>
        <w:pStyle w:val="Heading2"/>
      </w:pPr>
      <w:r>
        <w:rPr>
          <w:lang w:val="gu_IN" w:bidi="gu_IN"/>
        </w:rPr>
        <w:t>મુલાકાતમંડપ</w:t>
      </w:r>
      <w:r>
        <w:rPr>
          <w:lang w:val="gu_IN" w:bidi="gu_IN"/>
        </w:rPr>
      </w:r>
    </w:p>
    <w:p>
      <w:pPr>
        <w:pStyle w:val="Heading3"/>
      </w:pPr>
      <w:r>
        <w:rPr>
          <w:lang w:val="gu_IN" w:bidi="gu_IN"/>
        </w:rPr>
        <w:t>તથ્યો:</w:t>
      </w:r>
    </w:p>
    <w:p>
      <w:pPr/>
      <w:r>
        <w:rPr>
          <w:lang w:val="gu_IN" w:bidi="gu_IN"/>
        </w:rPr>
      </w:r>
      <w:r>
        <w:rPr>
          <w:lang w:val="gu_IN" w:bidi="gu_IN"/>
        </w:rPr>
        <w:t>" મુલાકાત મંડપ "શબ્દ એ તંબુને દર્શાવે છે, જેમાં મુસા ઈશ્વરસાથે કામચલાઉ તંબુમાં જે મુલાકાત મંડપ બાંધવામાં આવ્યો તે પહેલાં મળતો હતો.</w:t>
      </w:r>
    </w:p>
    <w:p>
      <w:pPr>
        <w:pStyle w:val="ListBullet"/>
        <w:spacing w:line="240" w:lineRule="auto"/>
        <w:ind w:left="720"/>
      </w:pPr>
      <w:r>
        <w:rPr>
          <w:lang w:val="gu_IN" w:bidi="gu_IN"/>
        </w:rPr>
      </w:r>
      <w:r>
        <w:rPr>
          <w:lang w:val="gu_IN" w:bidi="gu_IN"/>
        </w:rPr>
        <w:t>ઈસ્રાએલીઓની છાવણીની બહાર મુલાકાતનો તંબુ ઊભો કરવામાં આવ્યો હતો.</w:t>
      </w:r>
    </w:p>
    <w:p>
      <w:pPr>
        <w:pStyle w:val="ListBullet"/>
        <w:spacing w:line="240" w:lineRule="auto"/>
        <w:ind w:left="720"/>
      </w:pPr>
      <w:r>
        <w:rPr>
          <w:lang w:val="gu_IN" w:bidi="gu_IN"/>
        </w:rPr>
      </w:r>
      <w:r>
        <w:rPr>
          <w:lang w:val="gu_IN" w:bidi="gu_IN"/>
        </w:rPr>
        <w:t>મુસા જ્યારે ઈશ્વર સાથે મળવા માટે મંડપમાં ગયા, ત્યારે ત્યાં ઈશ્વરની હાજરીના ચિન્હ તરીકે મેઘસ્તંભ તંબુના પ્રવેશદ્વાર પર ઊભો રહેતો.</w:t>
      </w:r>
    </w:p>
    <w:p>
      <w:pPr>
        <w:pStyle w:val="ListBullet"/>
        <w:spacing w:line="240" w:lineRule="auto"/>
        <w:ind w:left="720"/>
      </w:pPr>
      <w:r>
        <w:rPr>
          <w:lang w:val="gu_IN" w:bidi="gu_IN"/>
        </w:rPr>
      </w:r>
      <w:r>
        <w:rPr>
          <w:lang w:val="gu_IN" w:bidi="gu_IN"/>
        </w:rPr>
        <w:t>ઈસ્રાએલીઓએ મંડપ બનાવડાવ્યા પછી, કામચલાઉ તંબુની જરૂર ન હતી અને મંડપનો ઉલ્લેખ કરવા માટે " મુલાકાતમંડપ" શબ્દનો ઉપયોગ થતો હતો.</w:t>
      </w:r>
    </w:p>
    <w:p>
      <w:pPr/>
      <w:r>
        <w:rPr>
          <w:lang w:val="gu_IN" w:bidi="gu_IN"/>
        </w:rPr>
      </w:r>
      <w:r>
        <w:rPr>
          <w:lang w:val="gu_IN" w:bidi="gu_IN"/>
        </w:rPr>
        <w:t xml:space="preserve">(આ પણ જુઓ: </w:t>
      </w:r>
      <w:r>
        <w:rPr>
          <w:lang w:val="gu_IN" w:bidi="gu_IN"/>
        </w:rPr>
        <w:t>ઇઝરાએલ</w:t>
      </w:r>
      <w:r>
        <w:rPr>
          <w:lang w:val="gu_IN" w:bidi="gu_IN"/>
        </w:rPr>
        <w:t xml:space="preserve">, </w:t>
      </w:r>
      <w:r>
        <w:rPr>
          <w:lang w:val="gu_IN" w:bidi="gu_IN"/>
        </w:rPr>
        <w:t>મૂસા</w:t>
      </w:r>
      <w:r>
        <w:rPr>
          <w:lang w:val="gu_IN" w:bidi="gu_IN"/>
        </w:rPr>
        <w:t xml:space="preserve">, </w:t>
      </w:r>
      <w:r>
        <w:rPr>
          <w:lang w:val="gu_IN" w:bidi="gu_IN"/>
        </w:rPr>
        <w:t>સ્તંભ</w:t>
      </w:r>
      <w:r>
        <w:rPr>
          <w:lang w:val="gu_IN" w:bidi="gu_IN"/>
        </w:rPr>
        <w:t xml:space="preserve">, </w:t>
      </w:r>
      <w:r>
        <w:rPr>
          <w:lang w:val="gu_IN" w:bidi="gu_IN"/>
        </w:rPr>
        <w:t>મુલાકાત મંડપ</w:t>
      </w:r>
      <w:r>
        <w:rPr>
          <w:lang w:val="gu_IN" w:bidi="gu_IN"/>
        </w:rPr>
        <w:t xml:space="preserve">, </w:t>
      </w:r>
      <w:r>
        <w:rPr>
          <w:lang w:val="gu_IN" w:bidi="gu_IN"/>
        </w:rPr>
        <w:t>તંબુ</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રાજા 2:28–29</w:t>
      </w:r>
    </w:p>
    <w:p>
      <w:pPr>
        <w:pStyle w:val="ListBullet"/>
        <w:spacing w:line="240" w:lineRule="auto"/>
        <w:ind w:left="720"/>
      </w:pPr>
      <w:r>
        <w:rPr>
          <w:lang w:val="gu_IN" w:bidi="gu_IN"/>
        </w:rPr>
      </w:r>
      <w:r>
        <w:rPr>
          <w:lang w:val="gu_IN" w:bidi="gu_IN"/>
        </w:rPr>
        <w:t>યહોશુઆ 19:51</w:t>
      </w:r>
    </w:p>
    <w:p>
      <w:pPr>
        <w:pStyle w:val="ListBullet"/>
        <w:spacing w:line="240" w:lineRule="auto"/>
        <w:ind w:left="720"/>
      </w:pPr>
      <w:r>
        <w:rPr>
          <w:lang w:val="gu_IN" w:bidi="gu_IN"/>
        </w:rPr>
      </w:r>
      <w:r>
        <w:rPr>
          <w:lang w:val="gu_IN" w:bidi="gu_IN"/>
        </w:rPr>
        <w:t>લેવીય 1:1–2</w:t>
      </w:r>
    </w:p>
    <w:p>
      <w:pPr>
        <w:pStyle w:val="ListBullet"/>
        <w:spacing w:line="240" w:lineRule="auto"/>
        <w:ind w:left="720"/>
      </w:pPr>
      <w:r>
        <w:rPr>
          <w:lang w:val="gu_IN" w:bidi="gu_IN"/>
        </w:rPr>
      </w:r>
      <w:r>
        <w:rPr>
          <w:lang w:val="gu_IN" w:bidi="gu_IN"/>
        </w:rPr>
        <w:t>ગણના 4:31–32</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13:8</w:t>
      </w:r>
      <w:r>
        <w:rPr>
          <w:lang w:val="gu_IN" w:bidi="gu_IN"/>
        </w:rPr>
        <w:t xml:space="preserve"> ઈશ્વરે ઈસ્રાએલીઓને તંબુનું વિસ્તૃત વર્ણન આપ્યું હતું જે તેઓ બનાવે એવું તે ઇચ્છતા હતા. તે </w:t>
      </w:r>
      <w:r>
        <w:rPr>
          <w:b/>
          <w:lang w:val="gu_IN" w:bidi="gu_IN"/>
        </w:rPr>
        <w:t>મુલાકાત મંડપ</w:t>
      </w:r>
      <w:r>
        <w:rPr>
          <w:lang w:val="gu_IN" w:bidi="gu_IN"/>
        </w:rPr>
        <w:t xml:space="preserve"> તરીકે ઓળખાતું હતું, અને તેમાં બે રૂમ હતા, જે મોટા પડદા દ્વારા અલગ કરાયેલા હતા.</w:t>
      </w:r>
    </w:p>
    <w:p>
      <w:pPr>
        <w:pStyle w:val="ListBullet"/>
        <w:spacing w:line="240" w:lineRule="auto"/>
        <w:ind w:left="720"/>
      </w:pPr>
      <w:r>
        <w:rPr>
          <w:lang w:val="gu_IN" w:bidi="gu_IN"/>
        </w:rPr>
      </w:r>
      <w:r>
        <w:rPr>
          <w:b/>
          <w:lang w:val="gu_IN" w:bidi="gu_IN"/>
        </w:rPr>
        <w:t>13:9</w:t>
      </w:r>
      <w:r>
        <w:rPr>
          <w:lang w:val="gu_IN" w:bidi="gu_IN"/>
        </w:rPr>
        <w:t xml:space="preserve"> કોઈ પણ વ્યક્તિ જે ઈશ્વરની આજ્ઞાનું ઉલ્લંઘન કરે તે ઈશ્વરને બલિદાન તરીકે </w:t>
      </w:r>
      <w:r>
        <w:rPr>
          <w:b/>
          <w:lang w:val="gu_IN" w:bidi="gu_IN"/>
        </w:rPr>
        <w:t>મુલાકાત મંડપ</w:t>
      </w:r>
      <w:r>
        <w:rPr>
          <w:lang w:val="gu_IN" w:bidi="gu_IN"/>
        </w:rPr>
        <w:t xml:space="preserve"> ની સામે યજ્ઞવેદીને એક પ્રાણી લાવી શકતો.</w:t>
      </w:r>
    </w:p>
    <w:p>
      <w:pPr>
        <w:pStyle w:val="ListBullet"/>
        <w:spacing w:line="240" w:lineRule="auto"/>
        <w:ind w:left="720"/>
      </w:pPr>
      <w:r>
        <w:rPr>
          <w:lang w:val="gu_IN" w:bidi="gu_IN"/>
        </w:rPr>
      </w:r>
      <w:r>
        <w:rPr>
          <w:b/>
          <w:lang w:val="gu_IN" w:bidi="gu_IN"/>
        </w:rPr>
        <w:t>14:8</w:t>
      </w:r>
      <w:r>
        <w:rPr>
          <w:lang w:val="gu_IN" w:bidi="gu_IN"/>
        </w:rPr>
        <w:t xml:space="preserve"> ઈશ્વર ખૂબ ગુસ્સે થયા હતા અને </w:t>
      </w:r>
      <w:r>
        <w:rPr>
          <w:b/>
          <w:lang w:val="gu_IN" w:bidi="gu_IN"/>
        </w:rPr>
        <w:t>મુલાકાત મંડપ</w:t>
      </w:r>
      <w:r>
        <w:rPr>
          <w:lang w:val="gu_IN" w:bidi="gu_IN"/>
        </w:rPr>
        <w:t xml:space="preserve"> માં આવ્યા હતા.</w:t>
      </w:r>
    </w:p>
    <w:p>
      <w:pPr>
        <w:pStyle w:val="ListBullet"/>
        <w:spacing w:line="240" w:lineRule="auto"/>
        <w:ind w:left="720"/>
      </w:pPr>
      <w:r>
        <w:rPr>
          <w:lang w:val="gu_IN" w:bidi="gu_IN"/>
        </w:rPr>
      </w:r>
      <w:r>
        <w:rPr>
          <w:b/>
          <w:lang w:val="gu_IN" w:bidi="gu_IN"/>
        </w:rPr>
        <w:t>18:2</w:t>
      </w:r>
      <w:r>
        <w:rPr>
          <w:lang w:val="gu_IN" w:bidi="gu_IN"/>
        </w:rPr>
        <w:t xml:space="preserve"> </w:t>
      </w:r>
      <w:r>
        <w:rPr>
          <w:b/>
          <w:lang w:val="gu_IN" w:bidi="gu_IN"/>
        </w:rPr>
        <w:t>મુલાકાત મંડપ</w:t>
      </w:r>
      <w:r>
        <w:rPr>
          <w:lang w:val="gu_IN" w:bidi="gu_IN"/>
        </w:rPr>
        <w:t xml:space="preserve"> ની જગ્યાએ, લોકો હવે ઈશ્વરની ઉપાસના કરે છે અને મંદિરમાં તેમને બલિદાન અર્પણ કરે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H168, H4150</w:t>
      </w:r>
      <w:r>
        <w:rPr>
          <w:lang w:val="gu_IN" w:bidi="gu_IN"/>
        </w:rPr>
      </w:r>
      <w:r>
        <w:rPr>
          <w:lang w:val="gu_IN" w:bidi="gu_IN"/>
        </w:rPr>
      </w:r>
    </w:p>
    <w:p>
      <w:pPr/>
      <w:r>
        <w:rPr>
          <w:lang w:val="gu_IN" w:bidi="gu_IN"/>
        </w:rPr>
      </w:r>
    </w:p>
    <w:p>
      <w:pPr>
        <w:pStyle w:val="Heading2"/>
      </w:pPr>
      <w:r>
        <w:rPr>
          <w:lang w:val="gu_IN" w:bidi="gu_IN"/>
        </w:rPr>
        <w:t>મુશ્કેલી, મુશ્કેલીઓ, મુશ્કેલીગ્રસ્ત, મુશ્કેલીમાં, તોફાની,</w:t>
      </w:r>
      <w:r>
        <w:rPr>
          <w:lang w:val="gu_IN" w:bidi="gu_IN"/>
        </w:rPr>
      </w:r>
    </w:p>
    <w:p>
      <w:pPr>
        <w:pStyle w:val="Heading3"/>
      </w:pPr>
      <w:r>
        <w:rPr>
          <w:lang w:val="gu_IN" w:bidi="gu_IN"/>
        </w:rPr>
        <w:t>વ્યાખ્યા:</w:t>
      </w:r>
    </w:p>
    <w:p>
      <w:pPr/>
      <w:r>
        <w:rPr>
          <w:lang w:val="gu_IN" w:bidi="gu_IN"/>
        </w:rPr>
      </w:r>
      <w:r>
        <w:rPr>
          <w:lang w:val="gu_IN" w:bidi="gu_IN"/>
        </w:rPr>
        <w:t>"મુશ્કેલી" એ જીવનનો અનુભવ છે જે ખૂબ જ મુશ્કેલ અને દુ: ખદાયી છે.</w:t>
        <w:br/>
      </w:r>
      <w:r>
        <w:rPr>
          <w:lang w:val="gu_IN" w:bidi="gu_IN"/>
        </w:rPr>
        <w:t>કોઇ વ્યક્તિને "મુશ્કેલી" આપવી એટલે તે વ્યક્તિને "ચિંતા" કરવા અથવા તેને દુઃખ પહોંચાડવાનો અર્થ થાય છે. "મુશ્કેલીમાં" હોવાનો અર્થ કોઈના વિશે અસ્વસ્થ અથવા દુઃખી થવાનો થાય છે.</w:t>
      </w:r>
    </w:p>
    <w:p>
      <w:pPr>
        <w:pStyle w:val="ListBullet"/>
        <w:spacing w:line="240" w:lineRule="auto"/>
        <w:ind w:left="720"/>
      </w:pPr>
      <w:r>
        <w:rPr>
          <w:lang w:val="gu_IN" w:bidi="gu_IN"/>
        </w:rPr>
      </w:r>
      <w:r>
        <w:rPr>
          <w:lang w:val="gu_IN" w:bidi="gu_IN"/>
        </w:rPr>
        <w:t>મુશ્કેલીઓ શારીરિક, લાગણીયુક્ત, અથવા આધ્યાત્મિક બાબતો છે કે જે વ્યક્તિને નુકસાન કરી શકે છે.</w:t>
      </w:r>
    </w:p>
    <w:p>
      <w:pPr>
        <w:pStyle w:val="ListBullet"/>
        <w:spacing w:line="240" w:lineRule="auto"/>
        <w:ind w:left="720"/>
      </w:pPr>
      <w:r>
        <w:rPr>
          <w:lang w:val="gu_IN" w:bidi="gu_IN"/>
        </w:rPr>
      </w:r>
      <w:r>
        <w:rPr>
          <w:lang w:val="gu_IN" w:bidi="gu_IN"/>
        </w:rPr>
        <w:t>બાઇબલમાં, ઘણીવાર મુશ્કેલીઓ કસોટીઓનો સમય છે કે જે ઈશ્વર વિશ્વાસીઓને તેમના વિશ્વાસમાં પરિપકવ અને વૃદ્ધિ પામવા મદદ કરે છે.</w:t>
      </w:r>
    </w:p>
    <w:p>
      <w:pPr>
        <w:pStyle w:val="ListBullet"/>
        <w:spacing w:line="240" w:lineRule="auto"/>
        <w:ind w:left="720"/>
      </w:pPr>
      <w:r>
        <w:rPr>
          <w:lang w:val="gu_IN" w:bidi="gu_IN"/>
        </w:rPr>
      </w:r>
      <w:r>
        <w:rPr>
          <w:lang w:val="gu_IN" w:bidi="gu_IN"/>
        </w:rPr>
        <w:t>જૂનો કરારમાં "મુશ્કેલી"નો ઉપયોગ પણ ન્યાયનો ઉલ્લેખ કર્યો છે કે જે લોક જૂથો પર આવ્યો હતો કે જે અનૈતિક હતા અને ઈશ્વરને નકારતા હતા.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"મુશ્કેલી" અથવા "મુશ્કેલીઓ" શબ્દનું ભાષાંતર "ભય" અથવા "દુઃખદાયક વસ્તુઓ" અથવા "સતાવણી" અથવા "મુશ્કેલ અનુભવો" અથવા "તકલીફ" તરીકે કરી શકાય છે.</w:t>
      </w:r>
    </w:p>
    <w:p>
      <w:pPr>
        <w:pStyle w:val="ListBullet"/>
        <w:spacing w:line="240" w:lineRule="auto"/>
        <w:ind w:left="720"/>
      </w:pPr>
      <w:r>
        <w:rPr>
          <w:lang w:val="gu_IN" w:bidi="gu_IN"/>
        </w:rPr>
      </w:r>
      <w:r>
        <w:rPr>
          <w:lang w:val="gu_IN" w:bidi="gu_IN"/>
        </w:rPr>
        <w:t>શબ્દ "મુશ્કેલીમાં" શબ્દ અથવા શબ્દસમૂહ સાથે અનુવાદિત થઈ શકે છે, જેનો અર્થ છે "દુઃખ સહન કરવું" અથવા "ભયંકર તકલીફ અનુભવવી" અથવા "ચિંતિત" અથવા "બેચેન" અથવા "પીડિત" અથવા "ભયભીત" અથવા "વ્યગ્ર".</w:t>
      </w:r>
    </w:p>
    <w:p>
      <w:pPr>
        <w:pStyle w:val="ListBullet"/>
        <w:spacing w:line="240" w:lineRule="auto"/>
        <w:ind w:left="720"/>
      </w:pPr>
      <w:r>
        <w:rPr>
          <w:lang w:val="gu_IN" w:bidi="gu_IN"/>
        </w:rPr>
      </w:r>
      <w:r>
        <w:rPr>
          <w:lang w:val="gu_IN" w:bidi="gu_IN"/>
        </w:rPr>
        <w:t>"તેણીને મુશ્કેલી આપશો નહીં" નું ભાષાંતર પણ "તેણીને ચિંતા ન આપશો" અથવા "તેણીની ટીકા કરશો નહીં."</w:t>
      </w:r>
    </w:p>
    <w:p>
      <w:pPr>
        <w:pStyle w:val="ListBullet"/>
        <w:spacing w:line="240" w:lineRule="auto"/>
        <w:ind w:left="720"/>
      </w:pPr>
      <w:r>
        <w:rPr>
          <w:lang w:val="gu_IN" w:bidi="gu_IN"/>
        </w:rPr>
      </w:r>
      <w:r>
        <w:rPr>
          <w:lang w:val="gu_IN" w:bidi="gu_IN"/>
        </w:rPr>
        <w:t>"મુશ્કેલીનો દિવસ" અથવા "મુશ્કેલીનો સમય" નો અનુવાદ પણ "જ્યારે તમને તકલીફ થાય છે" અથવા "જ્યારે મુશ્કેલ બાબતો તમને થાય છે" અથવા "જ્યારે ઈશ્વર દુ: ખદાયી બાબતો માટે કારણ બને છે."</w:t>
      </w:r>
    </w:p>
    <w:p>
      <w:pPr>
        <w:pStyle w:val="ListBullet"/>
        <w:spacing w:line="240" w:lineRule="auto"/>
        <w:ind w:left="720"/>
      </w:pPr>
      <w:r>
        <w:rPr>
          <w:lang w:val="gu_IN" w:bidi="gu_IN"/>
        </w:rPr>
      </w:r>
      <w:r>
        <w:rPr>
          <w:lang w:val="gu_IN" w:bidi="gu_IN"/>
        </w:rPr>
        <w:t>"તકલીફ ઊભી કરવી" અથવા "મુશ્કેલી લાવવી"નું ભાષાંતર કરવાની રીતોમાં "દુ: ખદાયી બાબતોનું કારણ બનવું " અથવા "મુશ્કેલીઓ ઊભી કરવી" અથવા "તેમને ખૂબ જ મુશ્કેલ બાબતોનો અનુભવ કરવો" શામેલ હોઈ શકે છે.</w:t>
      </w:r>
    </w:p>
    <w:p>
      <w:pPr/>
      <w:r>
        <w:rPr>
          <w:lang w:val="gu_IN" w:bidi="gu_IN"/>
        </w:rPr>
      </w:r>
      <w:r>
        <w:rPr>
          <w:lang w:val="gu_IN" w:bidi="gu_IN"/>
        </w:rPr>
        <w:t xml:space="preserve">(આ પણ જુઓ: </w:t>
      </w:r>
      <w:r>
        <w:rPr>
          <w:lang w:val="gu_IN" w:bidi="gu_IN"/>
        </w:rPr>
        <w:t>દુઃખ</w:t>
      </w:r>
      <w:r>
        <w:rPr>
          <w:lang w:val="gu_IN" w:bidi="gu_IN"/>
        </w:rPr>
        <w:t xml:space="preserve">, </w:t>
      </w:r>
      <w:r>
        <w:rPr>
          <w:lang w:val="gu_IN" w:bidi="gu_IN"/>
        </w:rPr>
        <w:t>સતાવવું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રાજાઓ 18:18–19</w:t>
      </w:r>
    </w:p>
    <w:p>
      <w:pPr>
        <w:pStyle w:val="ListBullet"/>
        <w:spacing w:line="240" w:lineRule="auto"/>
        <w:ind w:left="720"/>
      </w:pPr>
      <w:r>
        <w:rPr>
          <w:lang w:val="gu_IN" w:bidi="gu_IN"/>
        </w:rPr>
      </w:r>
      <w:r>
        <w:rPr>
          <w:lang w:val="gu_IN" w:bidi="gu_IN"/>
        </w:rPr>
        <w:t>2 કાળવૃતાંત 25:18–19</w:t>
      </w:r>
    </w:p>
    <w:p>
      <w:pPr>
        <w:pStyle w:val="ListBullet"/>
        <w:spacing w:line="240" w:lineRule="auto"/>
        <w:ind w:left="720"/>
      </w:pPr>
      <w:r>
        <w:rPr>
          <w:lang w:val="gu_IN" w:bidi="gu_IN"/>
        </w:rPr>
      </w:r>
      <w:r>
        <w:rPr>
          <w:lang w:val="gu_IN" w:bidi="gu_IN"/>
        </w:rPr>
        <w:t>લુક 24:38–40</w:t>
      </w:r>
    </w:p>
    <w:p>
      <w:pPr>
        <w:pStyle w:val="ListBullet"/>
        <w:spacing w:line="240" w:lineRule="auto"/>
        <w:ind w:left="720"/>
      </w:pPr>
      <w:r>
        <w:rPr>
          <w:lang w:val="gu_IN" w:bidi="gu_IN"/>
        </w:rPr>
      </w:r>
      <w:r>
        <w:rPr>
          <w:lang w:val="gu_IN" w:bidi="gu_IN"/>
        </w:rPr>
        <w:t>માથ્થી 24:6–8</w:t>
      </w:r>
    </w:p>
    <w:p>
      <w:pPr>
        <w:pStyle w:val="ListBullet"/>
        <w:spacing w:line="240" w:lineRule="auto"/>
        <w:ind w:left="720"/>
      </w:pPr>
      <w:r>
        <w:rPr>
          <w:lang w:val="gu_IN" w:bidi="gu_IN"/>
        </w:rPr>
      </w:r>
      <w:r>
        <w:rPr>
          <w:lang w:val="gu_IN" w:bidi="gu_IN"/>
        </w:rPr>
        <w:t>માથ્થી 26:36–38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H205, H598, H926, H927, H928, H1204, H1205, H1607, H1644, H1804, H1993, H2000, H2113, H2189, H2560, H2960, H4103, H5590, H5753, H5916, H5999, H6031, H6040, H6470, H6696, H6862, H6869, H6887, H7264, H7267, H7451, H7481, H7489, H7515, H7561, H8513, G387, G1298, G1613, G1776, G2346, G2347, G2350, G2360, G2553, G2873, G3636, G3926, G3930, G3986, G4423, G4660, G5015, G5016, G5182</w:t>
      </w:r>
      <w:r>
        <w:rPr>
          <w:lang w:val="gu_IN" w:bidi="gu_IN"/>
        </w:rPr>
      </w:r>
      <w:r>
        <w:rPr>
          <w:lang w:val="gu_IN" w:bidi="gu_IN"/>
        </w:rPr>
      </w:r>
    </w:p>
    <w:p>
      <w:pPr/>
      <w:r>
        <w:rPr>
          <w:lang w:val="gu_IN" w:bidi="gu_IN"/>
        </w:rPr>
      </w:r>
    </w:p>
    <w:p>
      <w:pPr>
        <w:pStyle w:val="Heading2"/>
      </w:pPr>
      <w:r>
        <w:rPr>
          <w:lang w:val="gu_IN" w:bidi="gu_IN"/>
        </w:rPr>
        <w:t>મૂર્ખ, બુદ્ધિહીન, મૂર્ખતા</w:t>
      </w:r>
      <w:r>
        <w:rPr>
          <w:lang w:val="gu_IN" w:bidi="gu_IN"/>
        </w:rPr>
      </w:r>
    </w:p>
    <w:p>
      <w:pPr>
        <w:pStyle w:val="Heading3"/>
      </w:pPr>
      <w:r>
        <w:rPr>
          <w:lang w:val="gu_IN" w:bidi="gu_IN"/>
        </w:rPr>
        <w:t>વ્યાખ્યા:</w:t>
      </w:r>
    </w:p>
    <w:p>
      <w:pPr/>
      <w:r>
        <w:rPr>
          <w:lang w:val="gu_IN" w:bidi="gu_IN"/>
        </w:rPr>
      </w:r>
      <w:r>
        <w:rPr>
          <w:lang w:val="gu_IN" w:bidi="gu_IN"/>
        </w:rPr>
        <w:t>“મૂર્ખ” શબ્દ વ્યક્તિ કે જે મોટેભાગે ખોટી પસંદગીઓ, ખાસ કરીને કે જ્યારે તે (ઈશ્વરની આજ્ઞાનું) અનાદર કરવાનું પસંદ કરે છે, તેનો ઉલ્લેખ કરે છે.</w:t>
      </w:r>
    </w:p>
    <w:p>
      <w:pPr/>
      <w:r>
        <w:rPr>
          <w:lang w:val="gu_IN" w:bidi="gu_IN"/>
        </w:rPr>
      </w:r>
      <w:r>
        <w:rPr>
          <w:lang w:val="gu_IN" w:bidi="gu_IN"/>
        </w:rPr>
        <w:t>“બુદ્ધિહીન" શબ્દ વ્યક્તિ અથવા વર્તન કે જે ડહાપણયુક્ત/જ્ઞાની નથી, તેનું વર્ણન કરે છે.</w:t>
      </w:r>
    </w:p>
    <w:p>
      <w:pPr>
        <w:pStyle w:val="ListBullet"/>
        <w:spacing w:line="240" w:lineRule="auto"/>
        <w:ind w:left="720"/>
      </w:pPr>
      <w:r>
        <w:rPr>
          <w:lang w:val="gu_IN" w:bidi="gu_IN"/>
        </w:rPr>
      </w:r>
      <w:r>
        <w:rPr>
          <w:lang w:val="gu_IN" w:bidi="gu_IN"/>
        </w:rPr>
        <w:t>બાઈબલમાં, સામાન્ય રીતે “મૂર્ખ” શબ્દ, વ્યક્તિ કે જે ઈશ્વરને માનતો અથવા આજ્ઞા પાળતો નથી, તેને દર્શાવે છે. આ વ્યક્તિના વિરોધાભાસમાં જ્ઞાની માણસ છે કે જે ઈશ્વરમાં વિશ્વાસ કરે છે અને ઈશ્વરની આજ્ઞા પાળે છે.</w:t>
      </w:r>
    </w:p>
    <w:p>
      <w:pPr>
        <w:pStyle w:val="ListBullet"/>
        <w:spacing w:line="240" w:lineRule="auto"/>
        <w:ind w:left="720"/>
      </w:pPr>
      <w:r>
        <w:rPr>
          <w:lang w:val="gu_IN" w:bidi="gu_IN"/>
        </w:rPr>
      </w:r>
      <w:r>
        <w:rPr>
          <w:lang w:val="gu_IN" w:bidi="gu_IN"/>
        </w:rPr>
        <w:t>ગીતશાસ્ત્રમાં, દાઉદ મૂર્ખ વ્યક્તિનું વર્ણન કરે છે કે જે ઈશ્વરમાં વિશ્વાસ કરતો નથી, તે ઈશ્વરના સર્જનના બધાંજ પુરાવાને અવગણે છે.</w:t>
      </w:r>
    </w:p>
    <w:p>
      <w:pPr>
        <w:pStyle w:val="ListBullet"/>
        <w:spacing w:line="240" w:lineRule="auto"/>
        <w:ind w:left="720"/>
      </w:pPr>
      <w:r>
        <w:rPr>
          <w:lang w:val="gu_IN" w:bidi="gu_IN"/>
        </w:rPr>
      </w:r>
      <w:r>
        <w:rPr>
          <w:lang w:val="gu_IN" w:bidi="gu_IN"/>
        </w:rPr>
        <w:t>જૂના કરારનું નીતિવચનનું પુસ્તક પણ મૂર્ખ શું છે અથવા બુદ્ધિહીન વ્યક્તિ કેવી હોય છે, તેના ઘણા વર્ણનો આપે છે. * “મૂર્ખતા” શબ્દ એક એવી ક્રિયા છે કે જે ડહાપણરૂપ નથી, કારણકે તે ઈશ્વરની ઈચ્છાની વિરુદ્ધ છે. મોટેભાગે “મૂર્ખતા” શબ્દના અર્થ માં કઇંક કે જે હાસ્યસ્પદ અથવા ખતરનાક છે, તેનો પણ સમાવેશ થાય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“મૂર્ખ” શબ્દનું ભાષાંતર, “નાદાન વ્યક્તિ” અથવા “અજ્ઞાની વ્યક્તિ” અથવા “મૂર્ખ વ્યક્તિ” અથવા “પાપી વ્યક્તિ” તરીકે કરી શકાય છે.</w:t>
      </w:r>
    </w:p>
    <w:p>
      <w:pPr>
        <w:pStyle w:val="ListBullet"/>
        <w:spacing w:line="240" w:lineRule="auto"/>
        <w:ind w:left="720"/>
      </w:pPr>
      <w:r>
        <w:rPr>
          <w:lang w:val="gu_IN" w:bidi="gu_IN"/>
        </w:rPr>
      </w:r>
      <w:r>
        <w:rPr>
          <w:lang w:val="gu_IN" w:bidi="gu_IN"/>
        </w:rPr>
        <w:t>“બુદ્ધિહીન” શબ્દના ભાષાંતરમાં “સમજણનો અભાવ” અથવા “અજ્ઞાની” અથવા “મૂર્ખ” તેવા શબ્દોનો સમાવેશ કરી શકાય છે.</w:t>
      </w:r>
    </w:p>
    <w:p>
      <w:pPr/>
      <w:r>
        <w:rPr>
          <w:lang w:val="gu_IN" w:bidi="gu_IN"/>
        </w:rPr>
      </w:r>
      <w:r>
        <w:rPr>
          <w:lang w:val="gu_IN" w:bidi="gu_IN"/>
        </w:rPr>
        <w:t xml:space="preserve">(આ પણ જુઓ: </w:t>
      </w:r>
      <w:r>
        <w:rPr>
          <w:lang w:val="gu_IN" w:bidi="gu_IN"/>
        </w:rPr>
        <w:t>જ્ઞાની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સભાશિક્ષક 1:16–18</w:t>
      </w:r>
    </w:p>
    <w:p>
      <w:pPr>
        <w:pStyle w:val="ListBullet"/>
        <w:spacing w:line="240" w:lineRule="auto"/>
        <w:ind w:left="720"/>
      </w:pPr>
      <w:r>
        <w:rPr>
          <w:lang w:val="gu_IN" w:bidi="gu_IN"/>
        </w:rPr>
      </w:r>
      <w:r>
        <w:rPr>
          <w:lang w:val="gu_IN" w:bidi="gu_IN"/>
        </w:rPr>
        <w:t>એફેસી 5:15–17</w:t>
      </w:r>
    </w:p>
    <w:p>
      <w:pPr>
        <w:pStyle w:val="ListBullet"/>
        <w:spacing w:line="240" w:lineRule="auto"/>
        <w:ind w:left="720"/>
      </w:pPr>
      <w:r>
        <w:rPr>
          <w:lang w:val="gu_IN" w:bidi="gu_IN"/>
        </w:rPr>
      </w:r>
      <w:r>
        <w:rPr>
          <w:lang w:val="gu_IN" w:bidi="gu_IN"/>
        </w:rPr>
        <w:t>ગલાતી 3:1–3</w:t>
      </w:r>
    </w:p>
    <w:p>
      <w:pPr>
        <w:pStyle w:val="ListBullet"/>
        <w:spacing w:line="240" w:lineRule="auto"/>
        <w:ind w:left="720"/>
      </w:pPr>
      <w:r>
        <w:rPr>
          <w:lang w:val="gu_IN" w:bidi="gu_IN"/>
        </w:rPr>
      </w:r>
      <w:r>
        <w:rPr>
          <w:lang w:val="gu_IN" w:bidi="gu_IN"/>
        </w:rPr>
        <w:t>ઉત્પત્તિ 31:26–28</w:t>
      </w:r>
    </w:p>
    <w:p>
      <w:pPr>
        <w:pStyle w:val="ListBullet"/>
        <w:spacing w:line="240" w:lineRule="auto"/>
        <w:ind w:left="720"/>
      </w:pPr>
      <w:r>
        <w:rPr>
          <w:lang w:val="gu_IN" w:bidi="gu_IN"/>
        </w:rPr>
      </w:r>
      <w:r>
        <w:rPr>
          <w:lang w:val="gu_IN" w:bidi="gu_IN"/>
        </w:rPr>
        <w:t>માથ્થી 7:26–27</w:t>
      </w:r>
    </w:p>
    <w:p>
      <w:pPr>
        <w:pStyle w:val="ListBullet"/>
        <w:spacing w:line="240" w:lineRule="auto"/>
        <w:ind w:left="720"/>
      </w:pPr>
      <w:r>
        <w:rPr>
          <w:lang w:val="gu_IN" w:bidi="gu_IN"/>
        </w:rPr>
      </w:r>
      <w:r>
        <w:rPr>
          <w:lang w:val="gu_IN" w:bidi="gu_IN"/>
        </w:rPr>
        <w:t>માથ્થી 25:7–9</w:t>
      </w:r>
    </w:p>
    <w:p>
      <w:pPr>
        <w:pStyle w:val="ListBullet"/>
        <w:spacing w:line="240" w:lineRule="auto"/>
        <w:ind w:left="720"/>
      </w:pPr>
      <w:r>
        <w:rPr>
          <w:lang w:val="gu_IN" w:bidi="gu_IN"/>
        </w:rPr>
      </w:r>
      <w:r>
        <w:rPr>
          <w:lang w:val="gu_IN" w:bidi="gu_IN"/>
        </w:rPr>
        <w:t>નીતિવચન 13:15–16</w:t>
      </w:r>
    </w:p>
    <w:p>
      <w:pPr>
        <w:pStyle w:val="ListBullet"/>
        <w:spacing w:line="240" w:lineRule="auto"/>
        <w:ind w:left="720"/>
      </w:pPr>
      <w:r>
        <w:rPr>
          <w:lang w:val="gu_IN" w:bidi="gu_IN"/>
        </w:rPr>
      </w:r>
      <w:r>
        <w:rPr>
          <w:lang w:val="gu_IN" w:bidi="gu_IN"/>
        </w:rPr>
        <w:t>ગીતશાસ્ત્ર 49:12–13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H191, H196, H200, H1198, H1984, H2973, H3684, H3687, H3688, H3689, H3690, H5034, H5036, H5039, H5528, H5529, H5530, H5531, H6612, H8417, H8602, H8604, G453, G454, G781, G801, G877, G878, G3471, G3472, G3473, G3474, G3912</w:t>
      </w:r>
      <w:r>
        <w:rPr>
          <w:lang w:val="gu_IN" w:bidi="gu_IN"/>
        </w:rPr>
      </w:r>
      <w:r>
        <w:rPr>
          <w:lang w:val="gu_IN" w:bidi="gu_IN"/>
        </w:rPr>
      </w:r>
    </w:p>
    <w:p>
      <w:pPr/>
      <w:r>
        <w:rPr>
          <w:lang w:val="gu_IN" w:bidi="gu_IN"/>
        </w:rPr>
      </w:r>
    </w:p>
    <w:p>
      <w:pPr>
        <w:pStyle w:val="Heading2"/>
      </w:pPr>
      <w:r>
        <w:rPr>
          <w:lang w:val="gu_IN" w:bidi="gu_IN"/>
        </w:rPr>
        <w:t>મૂર્તિપૂજક</w:t>
      </w:r>
      <w:r>
        <w:rPr>
          <w:lang w:val="gu_IN" w:bidi="gu_IN"/>
        </w:rPr>
      </w:r>
    </w:p>
    <w:p>
      <w:pPr>
        <w:pStyle w:val="Heading3"/>
      </w:pPr>
      <w:r>
        <w:rPr>
          <w:lang w:val="gu_IN" w:bidi="gu_IN"/>
        </w:rPr>
        <w:t>વ્યાખ્યા:</w:t>
      </w:r>
    </w:p>
    <w:p>
      <w:pPr/>
      <w:r>
        <w:rPr>
          <w:lang w:val="gu_IN" w:bidi="gu_IN"/>
        </w:rPr>
      </w:r>
      <w:r>
        <w:rPr>
          <w:lang w:val="gu_IN" w:bidi="gu_IN"/>
        </w:rPr>
        <w:t>બાઇબલ સમયમાં, “મૂર્તિપૂજક” શબ્દનો ઉપયોગ એવા લોકો માટે કરવામાં આવતો હતો જેઓ યહોવાહને બદલે જૂઠા દેવોની ઉપાસના કરતા હતા.</w:t>
      </w:r>
    </w:p>
    <w:p>
      <w:pPr>
        <w:pStyle w:val="ListBullet"/>
        <w:spacing w:line="240" w:lineRule="auto"/>
        <w:ind w:left="720"/>
      </w:pPr>
      <w:r>
        <w:rPr>
          <w:lang w:val="gu_IN" w:bidi="gu_IN"/>
        </w:rPr>
      </w:r>
      <w:r>
        <w:rPr>
          <w:lang w:val="gu_IN" w:bidi="gu_IN"/>
        </w:rPr>
        <w:t>આ લોકો સાથે સંકળાયેલી કોઈપણ વસ્તુ, જેમ કે તેઓ જ્યાં પૂજા કરતા હતા તે વેદીઓ, તેઓ જે ધાર્મિક વિધિઓ કરતા હતા અને તેમની માન્યતાઓને પણ "મૂર્તિપૂજક" કહેવામાં આવતું હતું.</w:t>
      </w:r>
    </w:p>
    <w:p>
      <w:pPr>
        <w:pStyle w:val="ListBullet"/>
        <w:spacing w:line="240" w:lineRule="auto"/>
        <w:ind w:left="720"/>
      </w:pPr>
      <w:r>
        <w:rPr>
          <w:lang w:val="gu_IN" w:bidi="gu_IN"/>
        </w:rPr>
      </w:r>
      <w:r>
        <w:rPr>
          <w:lang w:val="gu_IN" w:bidi="gu_IN"/>
        </w:rPr>
        <w:t>મૂર્તિપૂજક માન્યતા પ્રણાલીઓમાં ઘણીવાર ખોટા દેવોની પૂજા અને પ્રકૃતિની પૂજાનો સમાવેશ થતો હતો.</w:t>
      </w:r>
    </w:p>
    <w:p>
      <w:pPr>
        <w:pStyle w:val="ListBullet"/>
        <w:spacing w:line="240" w:lineRule="auto"/>
        <w:ind w:left="720"/>
      </w:pPr>
      <w:r>
        <w:rPr>
          <w:lang w:val="gu_IN" w:bidi="gu_IN"/>
        </w:rPr>
      </w:r>
      <w:r>
        <w:rPr>
          <w:lang w:val="gu_IN" w:bidi="gu_IN"/>
        </w:rPr>
        <w:t>કેટલાક મૂર્તિપૂજક ધર્મોમાં જાતીય અનૈતિક ધાર્મિક વિધિઓ અથવા તેમની પૂજાના ભાગ રૂપે મનુષ્યોની હત્યાનો સમાવેશ થતો હતો.</w:t>
      </w:r>
    </w:p>
    <w:p>
      <w:pPr/>
      <w:r>
        <w:rPr>
          <w:lang w:val="gu_IN" w:bidi="gu_IN"/>
        </w:rPr>
      </w:r>
      <w:r>
        <w:rPr>
          <w:lang w:val="gu_IN" w:bidi="gu_IN"/>
        </w:rPr>
        <w:t xml:space="preserve">(આ પણ જુઓ: </w:t>
      </w:r>
      <w:r>
        <w:rPr>
          <w:lang w:val="gu_IN" w:bidi="gu_IN"/>
        </w:rPr>
        <w:t>વેદી</w:t>
      </w:r>
      <w:r>
        <w:rPr>
          <w:lang w:val="gu_IN" w:bidi="gu_IN"/>
        </w:rPr>
        <w:t xml:space="preserve">, </w:t>
      </w:r>
      <w:r>
        <w:rPr>
          <w:lang w:val="gu_IN" w:bidi="gu_IN"/>
        </w:rPr>
        <w:t>ખોટા દેવ</w:t>
      </w:r>
      <w:r>
        <w:rPr>
          <w:lang w:val="gu_IN" w:bidi="gu_IN"/>
        </w:rPr>
        <w:t xml:space="preserve">, </w:t>
      </w:r>
      <w:r>
        <w:rPr>
          <w:lang w:val="gu_IN" w:bidi="gu_IN"/>
        </w:rPr>
        <w:t>બલિદાન</w:t>
      </w:r>
      <w:r>
        <w:rPr>
          <w:lang w:val="gu_IN" w:bidi="gu_IN"/>
        </w:rPr>
        <w:t xml:space="preserve">, </w:t>
      </w:r>
      <w:r>
        <w:rPr>
          <w:lang w:val="gu_IN" w:bidi="gu_IN"/>
        </w:rPr>
        <w:t>પૂજા</w:t>
      </w:r>
      <w:r>
        <w:rPr>
          <w:lang w:val="gu_IN" w:bidi="gu_IN"/>
        </w:rPr>
        <w:t xml:space="preserve">, </w:t>
      </w:r>
      <w:r>
        <w:rPr>
          <w:lang w:val="gu_IN" w:bidi="gu_IN"/>
        </w:rPr>
        <w:t xml:space="preserve">યહોવા </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1 કોરીંથી 10:20–22</w:t>
      </w:r>
    </w:p>
    <w:p>
      <w:pPr>
        <w:pStyle w:val="ListBullet"/>
        <w:spacing w:line="240" w:lineRule="auto"/>
        <w:ind w:left="720"/>
      </w:pPr>
      <w:r>
        <w:rPr>
          <w:lang w:val="gu_IN" w:bidi="gu_IN"/>
        </w:rPr>
      </w:r>
      <w:r>
        <w:rPr>
          <w:lang w:val="gu_IN" w:bidi="gu_IN"/>
        </w:rPr>
        <w:t>1 કોરીંથી 12:1–3</w:t>
      </w:r>
    </w:p>
    <w:p>
      <w:pPr>
        <w:pStyle w:val="ListBullet"/>
        <w:spacing w:line="240" w:lineRule="auto"/>
        <w:ind w:left="720"/>
      </w:pPr>
      <w:r>
        <w:rPr>
          <w:lang w:val="gu_IN" w:bidi="gu_IN"/>
        </w:rPr>
      </w:r>
      <w:r>
        <w:rPr>
          <w:lang w:val="gu_IN" w:bidi="gu_IN"/>
        </w:rPr>
        <w:t>2 રાજાઓ 17:14–15</w:t>
      </w:r>
    </w:p>
    <w:p>
      <w:pPr>
        <w:pStyle w:val="ListBullet"/>
        <w:spacing w:line="240" w:lineRule="auto"/>
        <w:ind w:left="720"/>
      </w:pPr>
      <w:r>
        <w:rPr>
          <w:lang w:val="gu_IN" w:bidi="gu_IN"/>
        </w:rPr>
      </w:r>
      <w:r>
        <w:rPr>
          <w:lang w:val="gu_IN" w:bidi="gu_IN"/>
        </w:rPr>
        <w:t>2 રાજાઓ 21:4–6</w:t>
      </w:r>
    </w:p>
    <w:p>
      <w:pPr>
        <w:pStyle w:val="Heading3"/>
      </w:pPr>
      <w:r>
        <w:rPr>
          <w:lang w:val="gu_IN" w:bidi="gu_IN"/>
        </w:rPr>
        <w:t>શબ્દ ડેટા:</w:t>
      </w:r>
    </w:p>
    <w:p>
      <w:pPr>
        <w:pStyle w:val="ListBullet"/>
        <w:spacing w:line="240" w:lineRule="auto"/>
        <w:ind w:left="720"/>
      </w:pPr>
      <w:r>
        <w:rPr>
          <w:lang w:val="gu_IN" w:bidi="gu_IN"/>
        </w:rPr>
      </w:r>
      <w:r>
        <w:rPr>
          <w:lang w:val="gu_IN" w:bidi="gu_IN"/>
        </w:rPr>
        <w:t>સ્ટ્રોંગ્સ: H1471, G14840</w:t>
      </w:r>
      <w:r>
        <w:rPr>
          <w:lang w:val="gu_IN" w:bidi="gu_IN"/>
        </w:rPr>
      </w:r>
      <w:r>
        <w:rPr>
          <w:lang w:val="gu_IN" w:bidi="gu_IN"/>
        </w:rPr>
      </w:r>
    </w:p>
    <w:p>
      <w:pPr/>
      <w:r>
        <w:rPr>
          <w:lang w:val="gu_IN" w:bidi="gu_IN"/>
        </w:rPr>
      </w:r>
    </w:p>
    <w:p>
      <w:pPr>
        <w:pStyle w:val="Heading2"/>
      </w:pPr>
      <w:r>
        <w:rPr>
          <w:lang w:val="gu_IN" w:bidi="gu_IN"/>
        </w:rPr>
        <w:t>મૂસા</w:t>
      </w:r>
      <w:r>
        <w:rPr>
          <w:lang w:val="gu_IN" w:bidi="gu_IN"/>
        </w:rPr>
      </w:r>
    </w:p>
    <w:p>
      <w:pPr>
        <w:pStyle w:val="Heading3"/>
      </w:pPr>
      <w:r>
        <w:rPr>
          <w:lang w:val="gu_IN" w:bidi="gu_IN"/>
        </w:rPr>
        <w:t>તથ્યો:</w:t>
      </w:r>
    </w:p>
    <w:p>
      <w:pPr/>
      <w:r>
        <w:rPr>
          <w:lang w:val="gu_IN" w:bidi="gu_IN"/>
        </w:rPr>
      </w:r>
      <w:r>
        <w:rPr>
          <w:lang w:val="gu_IN" w:bidi="gu_IN"/>
        </w:rPr>
        <w:t>મૂસા 40 વર્ષ સુધી ઇઝરાયલી લોકો માટે એક પ્રબોધક અને આગેવાન હતો.</w:t>
      </w:r>
    </w:p>
    <w:p>
      <w:pPr>
        <w:pStyle w:val="ListBullet"/>
        <w:spacing w:line="240" w:lineRule="auto"/>
        <w:ind w:left="720"/>
      </w:pPr>
      <w:r>
        <w:rPr>
          <w:lang w:val="gu_IN" w:bidi="gu_IN"/>
        </w:rPr>
      </w:r>
      <w:r>
        <w:rPr>
          <w:lang w:val="gu_IN" w:bidi="gu_IN"/>
        </w:rPr>
        <w:t>જ્યારે મૂસા બાળક હતો ત્યારે, તેના માતાપિતાએ ઈજીપ્તના રાજા ફારુનથી સંતાડવા તેને નાઇલ નદીના બરુઓમાં એક ટોપલીમાં મૂક્યો હતો.</w:t>
        <w:br/>
      </w:r>
      <w:r>
        <w:rPr>
          <w:lang w:val="gu_IN" w:bidi="gu_IN"/>
        </w:rPr>
        <w:t>મૂસાની બહેન મરિયમે ત્યાં તેનું ધ્યાન રાખ્યું હતું.</w:t>
        <w:br/>
      </w:r>
      <w:r>
        <w:rPr>
          <w:lang w:val="gu_IN" w:bidi="gu_IN"/>
        </w:rPr>
        <w:t>જ્યારે ફારુનની દીકરીએ તેને જોયો અને તેને પોતાના પુત્ર તરીકે ઉછેરવા મહેલમાં લઈ ગઈ ત્યારે મૂસાનું જીવન બચી ગયું હતું.</w:t>
      </w:r>
    </w:p>
    <w:p>
      <w:pPr>
        <w:pStyle w:val="ListBullet"/>
        <w:spacing w:line="240" w:lineRule="auto"/>
        <w:ind w:left="720"/>
      </w:pPr>
      <w:r>
        <w:rPr>
          <w:lang w:val="gu_IN" w:bidi="gu_IN"/>
        </w:rPr>
      </w:r>
      <w:r>
        <w:rPr>
          <w:lang w:val="gu_IN" w:bidi="gu_IN"/>
        </w:rPr>
        <w:t>ઈશ્વરે ઈજીપ્તની ગુલામીમાંથી ઇઝરાયલીઓને મુક્ત કરવા અને તેઓને વચનના દેશમાં દોરી જવા મૂસાને પસંદ કર્યો.</w:t>
      </w:r>
    </w:p>
    <w:p>
      <w:pPr>
        <w:pStyle w:val="ListBullet"/>
        <w:spacing w:line="240" w:lineRule="auto"/>
        <w:ind w:left="720"/>
      </w:pPr>
      <w:r>
        <w:rPr>
          <w:lang w:val="gu_IN" w:bidi="gu_IN"/>
        </w:rPr>
      </w:r>
      <w:r>
        <w:rPr>
          <w:lang w:val="gu_IN" w:bidi="gu_IN"/>
        </w:rPr>
        <w:t>ઇઝરાયલીઓ ઈજીપ્તમાંથી નીકળ્યા ત્યાર બાદ અને જ્યારે તેઓ અરણ્યમાં ભટકતા હતા ત્યારે, ઈશ્વરે મૂસાને દશ આજ્ઞાઓ લખેલી પથ્થરની બે પાટીઓ આપી હતી.</w:t>
      </w:r>
    </w:p>
    <w:p>
      <w:pPr>
        <w:pStyle w:val="ListBullet"/>
        <w:spacing w:line="240" w:lineRule="auto"/>
        <w:ind w:left="720"/>
      </w:pPr>
      <w:r>
        <w:rPr>
          <w:lang w:val="gu_IN" w:bidi="gu_IN"/>
        </w:rPr>
      </w:r>
      <w:r>
        <w:rPr>
          <w:lang w:val="gu_IN" w:bidi="gu_IN"/>
        </w:rPr>
        <w:t>તેના જીવનના અંત ભાગમાં, મૂસાએ વચનનો દેશ જોયો પણ તે તેમાં રહેવા પામ્યો નહિ કારણકે તેણે ઈશ્વરનું આજ્ઞાપાલન કર્યું નહિ.</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મરિયમ</w:t>
      </w:r>
      <w:r>
        <w:rPr>
          <w:lang w:val="gu_IN" w:bidi="gu_IN"/>
        </w:rPr>
        <w:t xml:space="preserve">, </w:t>
      </w:r>
      <w:r>
        <w:rPr>
          <w:lang w:val="gu_IN" w:bidi="gu_IN"/>
        </w:rPr>
        <w:t>વચનનો દેશ</w:t>
      </w:r>
      <w:r>
        <w:rPr>
          <w:lang w:val="gu_IN" w:bidi="gu_IN"/>
        </w:rPr>
        <w:t xml:space="preserve">, </w:t>
      </w:r>
      <w:r>
        <w:rPr>
          <w:lang w:val="gu_IN" w:bidi="gu_IN"/>
        </w:rPr>
        <w:t>દશ આજ્ઞાઓ</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7:20–21</w:t>
      </w:r>
    </w:p>
    <w:p>
      <w:pPr>
        <w:pStyle w:val="ListBullet"/>
        <w:spacing w:line="240" w:lineRule="auto"/>
        <w:ind w:left="720"/>
      </w:pPr>
      <w:r>
        <w:rPr>
          <w:lang w:val="gu_IN" w:bidi="gu_IN"/>
        </w:rPr>
      </w:r>
      <w:r>
        <w:rPr>
          <w:lang w:val="gu_IN" w:bidi="gu_IN"/>
        </w:rPr>
        <w:t>પ્રેરિતોના કૃત્યો 7:29–30</w:t>
      </w:r>
    </w:p>
    <w:p>
      <w:pPr>
        <w:pStyle w:val="ListBullet"/>
        <w:spacing w:line="240" w:lineRule="auto"/>
        <w:ind w:left="720"/>
      </w:pPr>
      <w:r>
        <w:rPr>
          <w:lang w:val="gu_IN" w:bidi="gu_IN"/>
        </w:rPr>
      </w:r>
      <w:r>
        <w:rPr>
          <w:lang w:val="gu_IN" w:bidi="gu_IN"/>
        </w:rPr>
        <w:t>નિર્ગમન 2:9–10</w:t>
      </w:r>
    </w:p>
    <w:p>
      <w:pPr>
        <w:pStyle w:val="ListBullet"/>
        <w:spacing w:line="240" w:lineRule="auto"/>
        <w:ind w:left="720"/>
      </w:pPr>
      <w:r>
        <w:rPr>
          <w:lang w:val="gu_IN" w:bidi="gu_IN"/>
        </w:rPr>
      </w:r>
      <w:r>
        <w:rPr>
          <w:lang w:val="gu_IN" w:bidi="gu_IN"/>
        </w:rPr>
        <w:t>નિર્ગમન 9:1–4</w:t>
      </w:r>
    </w:p>
    <w:p>
      <w:pPr>
        <w:pStyle w:val="ListBullet"/>
        <w:spacing w:line="240" w:lineRule="auto"/>
        <w:ind w:left="720"/>
      </w:pPr>
      <w:r>
        <w:rPr>
          <w:lang w:val="gu_IN" w:bidi="gu_IN"/>
        </w:rPr>
      </w:r>
      <w:r>
        <w:rPr>
          <w:lang w:val="gu_IN" w:bidi="gu_IN"/>
        </w:rPr>
        <w:t>માથ્થી 17:3–4</w:t>
      </w:r>
    </w:p>
    <w:p>
      <w:pPr>
        <w:pStyle w:val="ListBullet"/>
        <w:spacing w:line="240" w:lineRule="auto"/>
        <w:ind w:left="720"/>
      </w:pPr>
      <w:r>
        <w:rPr>
          <w:lang w:val="gu_IN" w:bidi="gu_IN"/>
        </w:rPr>
      </w:r>
      <w:r>
        <w:rPr>
          <w:lang w:val="gu_IN" w:bidi="gu_IN"/>
        </w:rPr>
        <w:t>રોમનો 5:14–15</w:t>
      </w:r>
    </w:p>
    <w:p>
      <w:pPr>
        <w:pStyle w:val="Heading3"/>
      </w:pPr>
      <w:r>
        <w:rPr>
          <w:lang w:val="gu_IN" w:bidi="gu_IN"/>
        </w:rPr>
        <w:t>બાઇબલ વાતાાઓમાંથી ઉદાહરણો:</w:t>
      </w:r>
    </w:p>
    <w:p>
      <w:pPr>
        <w:pStyle w:val="ListBullet"/>
        <w:spacing w:line="240" w:lineRule="auto"/>
        <w:ind w:left="720"/>
      </w:pPr>
      <w:r>
        <w:rPr>
          <w:lang w:val="gu_IN" w:bidi="gu_IN"/>
        </w:rPr>
      </w:r>
      <w:r>
        <w:rPr>
          <w:b/>
          <w:lang w:val="gu_IN" w:bidi="gu_IN"/>
        </w:rPr>
        <w:t>9:12</w:t>
      </w:r>
      <w:r>
        <w:rPr>
          <w:lang w:val="gu_IN" w:bidi="gu_IN"/>
        </w:rPr>
        <w:t xml:space="preserve"> એક દિવસે જ્યારે </w:t>
      </w:r>
      <w:r>
        <w:rPr>
          <w:b/>
          <w:lang w:val="gu_IN" w:bidi="gu_IN"/>
        </w:rPr>
        <w:t>મૂસા</w:t>
      </w:r>
      <w:r>
        <w:rPr>
          <w:lang w:val="gu_IN" w:bidi="gu_IN"/>
        </w:rPr>
        <w:t xml:space="preserve"> ઘેટાં ચરાવતો હતો ત્યારે, તેણે એક બળતું ઝાડવું જોયું.</w:t>
      </w:r>
    </w:p>
    <w:p>
      <w:pPr>
        <w:pStyle w:val="ListBullet"/>
        <w:spacing w:line="240" w:lineRule="auto"/>
        <w:ind w:left="720"/>
      </w:pPr>
      <w:r>
        <w:rPr>
          <w:lang w:val="gu_IN" w:bidi="gu_IN"/>
        </w:rPr>
      </w:r>
      <w:r>
        <w:rPr>
          <w:b/>
          <w:lang w:val="gu_IN" w:bidi="gu_IN"/>
        </w:rPr>
        <w:t>12:5</w:t>
      </w:r>
      <w:r>
        <w:rPr>
          <w:lang w:val="gu_IN" w:bidi="gu_IN"/>
        </w:rPr>
        <w:t xml:space="preserve"> </w:t>
      </w:r>
      <w:r>
        <w:rPr>
          <w:b/>
          <w:lang w:val="gu_IN" w:bidi="gu_IN"/>
        </w:rPr>
        <w:t>મૂસાએ</w:t>
      </w:r>
      <w:r>
        <w:rPr>
          <w:lang w:val="gu_IN" w:bidi="gu_IN"/>
        </w:rPr>
        <w:t xml:space="preserve"> ઇઝરાયલીઓને કહ્યું, “ડરશો નહિ!</w:t>
        <w:br/>
      </w:r>
      <w:r>
        <w:rPr>
          <w:lang w:val="gu_IN" w:bidi="gu_IN"/>
        </w:rPr>
        <w:t>ઈશ્વર તમારા માટે લડશે અને તમને બચાવશે.”</w:t>
      </w:r>
    </w:p>
    <w:p>
      <w:pPr>
        <w:pStyle w:val="ListBullet"/>
        <w:spacing w:line="240" w:lineRule="auto"/>
        <w:ind w:left="720"/>
      </w:pPr>
      <w:r>
        <w:rPr>
          <w:lang w:val="gu_IN" w:bidi="gu_IN"/>
        </w:rPr>
      </w:r>
      <w:r>
        <w:rPr>
          <w:b/>
          <w:lang w:val="gu_IN" w:bidi="gu_IN"/>
        </w:rPr>
        <w:t>12:7</w:t>
      </w:r>
      <w:r>
        <w:rPr>
          <w:lang w:val="gu_IN" w:bidi="gu_IN"/>
        </w:rPr>
        <w:t xml:space="preserve"> ઈશ્વરે </w:t>
      </w:r>
      <w:r>
        <w:rPr>
          <w:b/>
          <w:lang w:val="gu_IN" w:bidi="gu_IN"/>
        </w:rPr>
        <w:t>મૂસાને</w:t>
      </w:r>
      <w:r>
        <w:rPr>
          <w:lang w:val="gu_IN" w:bidi="gu_IN"/>
        </w:rPr>
        <w:t xml:space="preserve"> તેનો હાથ સમુદ્ર પર લાંબો કરવા અને પાણીના બે ભાગ કરવા કહ્યું.</w:t>
      </w:r>
    </w:p>
    <w:p>
      <w:pPr>
        <w:pStyle w:val="ListBullet"/>
        <w:spacing w:line="240" w:lineRule="auto"/>
        <w:ind w:left="720"/>
      </w:pPr>
      <w:r>
        <w:rPr>
          <w:lang w:val="gu_IN" w:bidi="gu_IN"/>
        </w:rPr>
      </w:r>
      <w:r>
        <w:rPr>
          <w:b/>
          <w:lang w:val="gu_IN" w:bidi="gu_IN"/>
        </w:rPr>
        <w:t>12:12</w:t>
      </w:r>
      <w:r>
        <w:rPr>
          <w:lang w:val="gu_IN" w:bidi="gu_IN"/>
        </w:rPr>
        <w:t xml:space="preserve"> જ્યારે ઇઝરાયલીઓએ જોયું કે ઈજીપ્તના લોકો મરી ગયા છે ત્યારે, તેઓએ ઈશ્વર પર ભરોસો કર્યો અને માન્યું કે મૂસા ઈશ્વરનો પ્રબોધક હતો.</w:t>
      </w:r>
    </w:p>
    <w:p>
      <w:pPr>
        <w:pStyle w:val="ListBullet"/>
        <w:spacing w:line="240" w:lineRule="auto"/>
        <w:ind w:left="720"/>
      </w:pPr>
      <w:r>
        <w:rPr>
          <w:lang w:val="gu_IN" w:bidi="gu_IN"/>
        </w:rPr>
      </w:r>
      <w:r>
        <w:rPr>
          <w:b/>
          <w:lang w:val="gu_IN" w:bidi="gu_IN"/>
        </w:rPr>
        <w:t>13:7</w:t>
      </w:r>
      <w:r>
        <w:rPr>
          <w:lang w:val="gu_IN" w:bidi="gu_IN"/>
        </w:rPr>
        <w:t xml:space="preserve"> પછી ઈશ્વરે આ દસ આજ્ઞાઓ બે પથ્થરની પાટીઓ પર લખી અને </w:t>
      </w:r>
      <w:r>
        <w:rPr>
          <w:b/>
          <w:lang w:val="gu_IN" w:bidi="gu_IN"/>
        </w:rPr>
        <w:t>મૂસાને</w:t>
      </w:r>
      <w:r>
        <w:rPr>
          <w:lang w:val="gu_IN" w:bidi="gu_IN"/>
        </w:rPr>
        <w:t xml:space="preserve"> આપી.</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H4872, H4873, G3475</w:t>
      </w:r>
      <w:r>
        <w:rPr>
          <w:lang w:val="gu_IN" w:bidi="gu_IN"/>
        </w:rPr>
      </w:r>
      <w:r>
        <w:rPr>
          <w:lang w:val="gu_IN" w:bidi="gu_IN"/>
        </w:rPr>
      </w:r>
    </w:p>
    <w:p>
      <w:pPr/>
      <w:r>
        <w:rPr>
          <w:lang w:val="gu_IN" w:bidi="gu_IN"/>
        </w:rPr>
      </w:r>
    </w:p>
    <w:p>
      <w:pPr>
        <w:pStyle w:val="Heading2"/>
      </w:pPr>
      <w:r>
        <w:rPr>
          <w:lang w:val="gu_IN" w:bidi="gu_IN"/>
        </w:rPr>
        <w:t>મેમ્ફિસ</w:t>
      </w:r>
      <w:r>
        <w:rPr>
          <w:lang w:val="gu_IN" w:bidi="gu_IN"/>
        </w:rPr>
      </w:r>
    </w:p>
    <w:p>
      <w:pPr>
        <w:pStyle w:val="Heading3"/>
      </w:pPr>
      <w:r>
        <w:rPr>
          <w:lang w:val="gu_IN" w:bidi="gu_IN"/>
        </w:rPr>
        <w:t>વ્યાખ્યા:</w:t>
      </w:r>
    </w:p>
    <w:p>
      <w:pPr/>
      <w:r>
        <w:rPr>
          <w:lang w:val="gu_IN" w:bidi="gu_IN"/>
        </w:rPr>
      </w:r>
      <w:r>
        <w:rPr>
          <w:lang w:val="gu_IN" w:bidi="gu_IN"/>
        </w:rPr>
        <w:t>મેમ્ફિસ ઈજીપ્તમાં નાઇલ નદીને કિનારે એક પ્રાચીન રાજધાનીનું શહેર હતું.</w:t>
      </w:r>
    </w:p>
    <w:p>
      <w:pPr>
        <w:pStyle w:val="ListBullet"/>
        <w:spacing w:line="240" w:lineRule="auto"/>
        <w:ind w:left="720"/>
      </w:pPr>
      <w:r>
        <w:rPr>
          <w:lang w:val="gu_IN" w:bidi="gu_IN"/>
        </w:rPr>
      </w:r>
      <w:r>
        <w:rPr>
          <w:lang w:val="gu_IN" w:bidi="gu_IN"/>
        </w:rPr>
        <w:t>મેમ્ફિસ નીચાણના ઈજીપ્તમાં નાઇલ નદીના મુખત્રિકોણ પ્રદેશની દક્ષિણે આવેલું હતું કે જ્યાં જમીન ખૂબ જ ફળદ્રુપ હતી અને પાક પુષ્કળ થતો હતો.</w:t>
      </w:r>
    </w:p>
    <w:p>
      <w:pPr>
        <w:pStyle w:val="ListBullet"/>
        <w:spacing w:line="240" w:lineRule="auto"/>
        <w:ind w:left="720"/>
      </w:pPr>
      <w:r>
        <w:rPr>
          <w:lang w:val="gu_IN" w:bidi="gu_IN"/>
        </w:rPr>
      </w:r>
      <w:r>
        <w:rPr>
          <w:lang w:val="gu_IN" w:bidi="gu_IN"/>
        </w:rPr>
        <w:t>તેની ફળદ્રુપ જમીન અને ઉપરના તથા નીચાણના ઈજીપ્તની વચ્ચેના અગત્યના સ્થાને મેમ્ફિસને વેપાર વાણિજ્યનું એક મુખ્ય શહેર બનાવ્યું.</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ઈજીપ્ત</w:t>
      </w:r>
      <w:r>
        <w:rPr>
          <w:lang w:val="gu_IN" w:bidi="gu_IN"/>
        </w:rPr>
        <w:t xml:space="preserve">, </w:t>
      </w:r>
      <w:r>
        <w:rPr>
          <w:lang w:val="gu_IN" w:bidi="gu_IN"/>
        </w:rPr>
        <w:t>નાઇલ નદી</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હોશિયા 9:5–6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H4644, H5297</w:t>
      </w:r>
      <w:r>
        <w:rPr>
          <w:lang w:val="gu_IN" w:bidi="gu_IN"/>
        </w:rPr>
      </w:r>
      <w:r>
        <w:rPr>
          <w:lang w:val="gu_IN" w:bidi="gu_IN"/>
        </w:rPr>
      </w:r>
    </w:p>
    <w:p>
      <w:pPr/>
      <w:r>
        <w:rPr>
          <w:lang w:val="gu_IN" w:bidi="gu_IN"/>
        </w:rPr>
      </w:r>
    </w:p>
    <w:p>
      <w:pPr>
        <w:pStyle w:val="Heading2"/>
      </w:pPr>
      <w:r>
        <w:rPr>
          <w:lang w:val="gu_IN" w:bidi="gu_IN"/>
        </w:rPr>
        <w:t>મેશેખ</w:t>
      </w:r>
      <w:r>
        <w:rPr>
          <w:lang w:val="gu_IN" w:bidi="gu_IN"/>
        </w:rPr>
      </w:r>
    </w:p>
    <w:p>
      <w:pPr>
        <w:pStyle w:val="Heading3"/>
      </w:pPr>
      <w:r>
        <w:rPr>
          <w:lang w:val="gu_IN" w:bidi="gu_IN"/>
        </w:rPr>
        <w:t>તથ્યો:</w:t>
      </w:r>
    </w:p>
    <w:p>
      <w:pPr/>
      <w:r>
        <w:rPr>
          <w:lang w:val="gu_IN" w:bidi="gu_IN"/>
        </w:rPr>
      </w:r>
      <w:r>
        <w:rPr>
          <w:lang w:val="gu_IN" w:bidi="gu_IN"/>
        </w:rPr>
        <w:t>મેશેખ જૂના કરારના બે માણસોનું નામ છે.</w:t>
      </w:r>
    </w:p>
    <w:p>
      <w:pPr>
        <w:pStyle w:val="ListBullet"/>
        <w:spacing w:line="240" w:lineRule="auto"/>
        <w:ind w:left="720"/>
      </w:pPr>
      <w:r>
        <w:rPr>
          <w:lang w:val="gu_IN" w:bidi="gu_IN"/>
        </w:rPr>
      </w:r>
      <w:r>
        <w:rPr>
          <w:lang w:val="gu_IN" w:bidi="gu_IN"/>
        </w:rPr>
        <w:t>એક મેશેખ તે યાફેથનો પુત્ર હતો.</w:t>
      </w:r>
    </w:p>
    <w:p>
      <w:pPr>
        <w:pStyle w:val="ListBullet"/>
        <w:spacing w:line="240" w:lineRule="auto"/>
        <w:ind w:left="720"/>
      </w:pPr>
      <w:r>
        <w:rPr>
          <w:lang w:val="gu_IN" w:bidi="gu_IN"/>
        </w:rPr>
      </w:r>
      <w:r>
        <w:rPr>
          <w:lang w:val="gu_IN" w:bidi="gu_IN"/>
        </w:rPr>
        <w:t>બીજો મેશેખ શેમનો પૌત્ર હતો.</w:t>
      </w:r>
    </w:p>
    <w:p>
      <w:pPr>
        <w:pStyle w:val="ListBullet"/>
        <w:spacing w:line="240" w:lineRule="auto"/>
        <w:ind w:left="720"/>
      </w:pPr>
      <w:r>
        <w:rPr>
          <w:lang w:val="gu_IN" w:bidi="gu_IN"/>
        </w:rPr>
      </w:r>
      <w:r>
        <w:rPr>
          <w:lang w:val="gu_IN" w:bidi="gu_IN"/>
        </w:rPr>
        <w:t>મેશેખ એક ભૌગોલિક પ્રદેશનું નામ પણ હતું કે જે કદાચને આ બે માણસોમાંના એકના નામ પરથી પાડવામાં આવ્યું હતું.</w:t>
      </w:r>
    </w:p>
    <w:p>
      <w:pPr>
        <w:pStyle w:val="ListBullet"/>
        <w:spacing w:line="240" w:lineRule="auto"/>
        <w:ind w:left="720"/>
      </w:pPr>
      <w:r>
        <w:rPr>
          <w:lang w:val="gu_IN" w:bidi="gu_IN"/>
        </w:rPr>
      </w:r>
      <w:r>
        <w:rPr>
          <w:lang w:val="gu_IN" w:bidi="gu_IN"/>
        </w:rPr>
        <w:t>મેશેખનો પ્રદેશ હાલમાં જે તુર્કસ્તાન દેશ છે તેના કોઈ ભાગમાં સ્થિત હોવો જોઈએ.</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(જુઓં: </w:t>
      </w:r>
      <w:r>
        <w:rPr>
          <w:lang w:val="gu_IN" w:bidi="gu_IN"/>
        </w:rPr>
        <w:t>યાફેથ</w:t>
      </w:r>
      <w:r>
        <w:rPr>
          <w:lang w:val="gu_IN" w:bidi="gu_IN"/>
        </w:rPr>
        <w:t xml:space="preserve">, </w:t>
      </w:r>
      <w:r>
        <w:rPr>
          <w:lang w:val="gu_IN" w:bidi="gu_IN"/>
        </w:rPr>
        <w:t>નૂહ</w:t>
      </w:r>
      <w:r>
        <w:rPr>
          <w:lang w:val="gu_IN" w:bidi="gu_IN"/>
        </w:rPr>
        <w:t xml:space="preserve">, </w:t>
      </w:r>
      <w:r>
        <w:rPr>
          <w:lang w:val="gu_IN" w:bidi="gu_IN"/>
        </w:rPr>
        <w:t>શેમ</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1:5–7</w:t>
      </w:r>
    </w:p>
    <w:p>
      <w:pPr>
        <w:pStyle w:val="ListBullet"/>
        <w:spacing w:line="240" w:lineRule="auto"/>
        <w:ind w:left="720"/>
      </w:pPr>
      <w:r>
        <w:rPr>
          <w:lang w:val="gu_IN" w:bidi="gu_IN"/>
        </w:rPr>
      </w:r>
      <w:r>
        <w:rPr>
          <w:lang w:val="gu_IN" w:bidi="gu_IN"/>
        </w:rPr>
        <w:t>હઝકિયેલ 27:12–13</w:t>
      </w:r>
    </w:p>
    <w:p>
      <w:pPr>
        <w:pStyle w:val="ListBullet"/>
        <w:spacing w:line="240" w:lineRule="auto"/>
        <w:ind w:left="720"/>
      </w:pPr>
      <w:r>
        <w:rPr>
          <w:lang w:val="gu_IN" w:bidi="gu_IN"/>
        </w:rPr>
      </w:r>
      <w:r>
        <w:rPr>
          <w:lang w:val="gu_IN" w:bidi="gu_IN"/>
        </w:rPr>
        <w:t>ઉત્પત્તિ 10:2–5</w:t>
      </w:r>
    </w:p>
    <w:p>
      <w:pPr>
        <w:pStyle w:val="ListBullet"/>
        <w:spacing w:line="240" w:lineRule="auto"/>
        <w:ind w:left="720"/>
      </w:pPr>
      <w:r>
        <w:rPr>
          <w:lang w:val="gu_IN" w:bidi="gu_IN"/>
        </w:rPr>
      </w:r>
      <w:r>
        <w:rPr>
          <w:lang w:val="gu_IN" w:bidi="gu_IN"/>
        </w:rPr>
        <w:t>ગીતશાસ્ત્ર 120:5–7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H4851, H4902</w:t>
      </w:r>
      <w:r>
        <w:rPr>
          <w:lang w:val="gu_IN" w:bidi="gu_IN"/>
        </w:rPr>
      </w:r>
      <w:r>
        <w:rPr>
          <w:lang w:val="gu_IN" w:bidi="gu_IN"/>
        </w:rPr>
      </w:r>
    </w:p>
    <w:p>
      <w:pPr/>
      <w:r>
        <w:rPr>
          <w:lang w:val="gu_IN" w:bidi="gu_IN"/>
        </w:rPr>
      </w:r>
    </w:p>
    <w:p>
      <w:pPr>
        <w:pStyle w:val="Heading2"/>
      </w:pPr>
      <w:r>
        <w:rPr>
          <w:lang w:val="gu_IN" w:bidi="gu_IN"/>
        </w:rPr>
        <w:t>મેસોપોતામિયા, અરામ-નાહરાઈમ</w:t>
      </w:r>
      <w:r>
        <w:rPr>
          <w:lang w:val="gu_IN" w:bidi="gu_IN"/>
        </w:rPr>
      </w:r>
    </w:p>
    <w:p>
      <w:pPr>
        <w:pStyle w:val="Heading3"/>
      </w:pPr>
      <w:r>
        <w:rPr>
          <w:lang w:val="gu_IN" w:bidi="gu_IN"/>
        </w:rPr>
        <w:t>તથ્યો:</w:t>
      </w:r>
    </w:p>
    <w:p>
      <w:pPr/>
      <w:r>
        <w:rPr>
          <w:lang w:val="gu_IN" w:bidi="gu_IN"/>
        </w:rPr>
      </w:r>
      <w:r>
        <w:rPr>
          <w:lang w:val="gu_IN" w:bidi="gu_IN"/>
        </w:rPr>
        <w:t>મેસોપોતામિયા હિદ્દેકેલ અને ફ્રાત નદીઓની વચ્ચેનો ભૌગોલિક પ્રદેશ છે.</w:t>
        <w:br/>
      </w:r>
      <w:r>
        <w:rPr>
          <w:lang w:val="gu_IN" w:bidi="gu_IN"/>
        </w:rPr>
        <w:t>તેનું સ્થાન વર્તમાન ઇરાક દેશના વિસ્તારમાં છે.</w:t>
      </w:r>
    </w:p>
    <w:p>
      <w:pPr>
        <w:pStyle w:val="ListBullet"/>
        <w:spacing w:line="240" w:lineRule="auto"/>
        <w:ind w:left="720"/>
      </w:pPr>
      <w:r>
        <w:rPr>
          <w:lang w:val="gu_IN" w:bidi="gu_IN"/>
        </w:rPr>
      </w:r>
      <w:r>
        <w:rPr>
          <w:lang w:val="gu_IN" w:bidi="gu_IN"/>
        </w:rPr>
        <w:t>જૂના કરારમાં, આ પ્રદેશને “અરામ-નાહરાઈમ” કહેવામાં આવતો હતો.</w:t>
      </w:r>
    </w:p>
    <w:p>
      <w:pPr>
        <w:pStyle w:val="ListBullet"/>
        <w:spacing w:line="240" w:lineRule="auto"/>
        <w:ind w:left="720"/>
      </w:pPr>
      <w:r>
        <w:rPr>
          <w:lang w:val="gu_IN" w:bidi="gu_IN"/>
        </w:rPr>
      </w:r>
      <w:r>
        <w:rPr>
          <w:lang w:val="gu_IN" w:bidi="gu_IN"/>
        </w:rPr>
        <w:t>“મેસોપોતામિયા” શબ્દનો અર્થ “નદીઓ વચ્ચે” એવો થાય છે.</w:t>
        <w:br/>
      </w:r>
      <w:r>
        <w:rPr>
          <w:lang w:val="gu_IN" w:bidi="gu_IN"/>
        </w:rPr>
        <w:t>“અરામ-નાહરાઈમ” શબ્દસમૂહનો અર્થ “બે નદીઓનો અરામ” એવો થાય છે.</w:t>
      </w:r>
    </w:p>
    <w:p>
      <w:pPr>
        <w:pStyle w:val="ListBullet"/>
        <w:spacing w:line="240" w:lineRule="auto"/>
        <w:ind w:left="720"/>
      </w:pPr>
      <w:r>
        <w:rPr>
          <w:lang w:val="gu_IN" w:bidi="gu_IN"/>
        </w:rPr>
      </w:r>
      <w:r>
        <w:rPr>
          <w:lang w:val="gu_IN" w:bidi="gu_IN"/>
        </w:rPr>
        <w:t>ઇબ્રાહિમ કનાન દેશમાં ગયો તે અગાઉ તે મેસોપોતામિયાના ઉર અને હારાન શહેરોમાં રહેતો હતો.</w:t>
      </w:r>
    </w:p>
    <w:p>
      <w:pPr>
        <w:pStyle w:val="ListBullet"/>
        <w:spacing w:line="240" w:lineRule="auto"/>
        <w:ind w:left="720"/>
      </w:pPr>
      <w:r>
        <w:rPr>
          <w:lang w:val="gu_IN" w:bidi="gu_IN"/>
        </w:rPr>
      </w:r>
      <w:r>
        <w:rPr>
          <w:lang w:val="gu_IN" w:bidi="gu_IN"/>
        </w:rPr>
        <w:t>મેસોપોતામિયાનું એક બીજું અગત્યનું શહેર બાબિલ હતું.</w:t>
      </w:r>
    </w:p>
    <w:p>
      <w:pPr>
        <w:pStyle w:val="ListBullet"/>
        <w:spacing w:line="240" w:lineRule="auto"/>
        <w:ind w:left="720"/>
      </w:pPr>
      <w:r>
        <w:rPr>
          <w:lang w:val="gu_IN" w:bidi="gu_IN"/>
        </w:rPr>
      </w:r>
      <w:r>
        <w:rPr>
          <w:lang w:val="gu_IN" w:bidi="gu_IN"/>
        </w:rPr>
        <w:t>“ખાલ્દી” કહેવાતો પ્રદેશ પણ મેસોપોતામિયાનો એક ભાગ હતો.</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(જુઓં: </w:t>
      </w:r>
      <w:r>
        <w:rPr>
          <w:lang w:val="gu_IN" w:bidi="gu_IN"/>
        </w:rPr>
        <w:t>બાબિલ</w:t>
      </w:r>
      <w:r>
        <w:rPr>
          <w:lang w:val="gu_IN" w:bidi="gu_IN"/>
        </w:rPr>
        <w:t xml:space="preserve">, </w:t>
      </w:r>
      <w:r>
        <w:rPr>
          <w:lang w:val="gu_IN" w:bidi="gu_IN"/>
        </w:rPr>
        <w:t>ખાલ્દી</w:t>
      </w:r>
      <w:r>
        <w:rPr>
          <w:lang w:val="gu_IN" w:bidi="gu_IN"/>
        </w:rPr>
        <w:t xml:space="preserve">, </w:t>
      </w:r>
      <w:r>
        <w:rPr>
          <w:lang w:val="gu_IN" w:bidi="gu_IN"/>
        </w:rPr>
        <w:t>ફ્રાત નદી</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2:8–11</w:t>
      </w:r>
    </w:p>
    <w:p>
      <w:pPr>
        <w:pStyle w:val="ListBullet"/>
        <w:spacing w:line="240" w:lineRule="auto"/>
        <w:ind w:left="720"/>
      </w:pPr>
      <w:r>
        <w:rPr>
          <w:lang w:val="gu_IN" w:bidi="gu_IN"/>
        </w:rPr>
      </w:r>
      <w:r>
        <w:rPr>
          <w:lang w:val="gu_IN" w:bidi="gu_IN"/>
        </w:rPr>
        <w:t>પ્રેરિતોના કૃત્યો 7:1–3</w:t>
      </w:r>
    </w:p>
    <w:p>
      <w:pPr>
        <w:pStyle w:val="ListBullet"/>
        <w:spacing w:line="240" w:lineRule="auto"/>
        <w:ind w:left="720"/>
      </w:pPr>
      <w:r>
        <w:rPr>
          <w:lang w:val="gu_IN" w:bidi="gu_IN"/>
        </w:rPr>
      </w:r>
      <w:r>
        <w:rPr>
          <w:lang w:val="gu_IN" w:bidi="gu_IN"/>
        </w:rPr>
        <w:t>ઉત્પત્તિ 24:10–11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H763, G3318</w:t>
      </w:r>
      <w:r>
        <w:rPr>
          <w:lang w:val="gu_IN" w:bidi="gu_IN"/>
        </w:rPr>
      </w:r>
      <w:r>
        <w:rPr>
          <w:lang w:val="gu_IN" w:bidi="gu_IN"/>
        </w:rPr>
      </w:r>
    </w:p>
    <w:p>
      <w:pPr/>
      <w:r>
        <w:rPr>
          <w:lang w:val="gu_IN" w:bidi="gu_IN"/>
        </w:rPr>
      </w:r>
    </w:p>
    <w:p>
      <w:pPr>
        <w:pStyle w:val="Heading2"/>
      </w:pPr>
      <w:r>
        <w:rPr>
          <w:lang w:val="gu_IN" w:bidi="gu_IN"/>
        </w:rPr>
        <w:t>(મોં) ચહેરો, ચહેરાઓ, સામનો કરવો, ચહેરાનું, નીચે જોવું</w:t>
      </w:r>
      <w:r>
        <w:rPr>
          <w:lang w:val="gu_IN" w:bidi="gu_IN"/>
        </w:rPr>
      </w:r>
    </w:p>
    <w:p>
      <w:pPr>
        <w:pStyle w:val="Heading3"/>
      </w:pPr>
      <w:r>
        <w:rPr>
          <w:lang w:val="gu_IN" w:bidi="gu_IN"/>
        </w:rPr>
        <w:t>વ્યાખ્યા:</w:t>
      </w:r>
    </w:p>
    <w:p>
      <w:pPr/>
      <w:r>
        <w:rPr>
          <w:lang w:val="gu_IN" w:bidi="gu_IN"/>
        </w:rPr>
      </w:r>
      <w:r>
        <w:rPr>
          <w:lang w:val="gu_IN" w:bidi="gu_IN"/>
        </w:rPr>
        <w:t>“ચહેરો” શબ્દ શાબ્દિક રીતે વ્યક્તિના માથાનો આગળનો ભાગ દર્શાવે છે.</w:t>
        <w:br/>
      </w:r>
      <w:r>
        <w:rPr>
          <w:lang w:val="gu_IN" w:bidi="gu_IN"/>
        </w:rPr>
        <w:t>આ શબ્દના ઘણા રૂપકાત્મક અર્થો પણ છે.</w:t>
      </w:r>
    </w:p>
    <w:p>
      <w:pPr>
        <w:pStyle w:val="ListBullet"/>
        <w:spacing w:line="240" w:lineRule="auto"/>
        <w:ind w:left="720"/>
      </w:pPr>
      <w:r>
        <w:rPr>
          <w:lang w:val="gu_IN" w:bidi="gu_IN"/>
        </w:rPr>
      </w:r>
      <w:r>
        <w:rPr>
          <w:lang w:val="gu_IN" w:bidi="gu_IN"/>
        </w:rPr>
        <w:t>મોટેભાગે શાબ્દિક રીતે “તમારો ચહેરો” તે “તમને” અભિવ્યક્તિ કરે છે.</w:t>
        <w:br/>
      </w:r>
      <w:r>
        <w:rPr>
          <w:lang w:val="gu_IN" w:bidi="gu_IN"/>
        </w:rPr>
        <w:t>એ જ રીતે, મોટેભાગે “મારો ચહેરો” જેનો અર્થ, “હું” અથવા “મને” અભિવ્યક્તિ કરે છે.</w:t>
      </w:r>
    </w:p>
    <w:p>
      <w:pPr>
        <w:pStyle w:val="ListBullet"/>
        <w:spacing w:line="240" w:lineRule="auto"/>
        <w:ind w:left="720"/>
      </w:pPr>
      <w:r>
        <w:rPr>
          <w:lang w:val="gu_IN" w:bidi="gu_IN"/>
        </w:rPr>
      </w:r>
      <w:r>
        <w:rPr>
          <w:lang w:val="gu_IN" w:bidi="gu_IN"/>
        </w:rPr>
        <w:t>શારીરિક અર્થમાં, કોઈક વ્યક્તિ તરફ અથવા કોઈની દિશા બાજુ “જોવું” તેમ થઇ શકે છે.</w:t>
      </w:r>
    </w:p>
    <w:p>
      <w:pPr>
        <w:pStyle w:val="ListBullet"/>
        <w:spacing w:line="240" w:lineRule="auto"/>
        <w:ind w:left="720"/>
      </w:pPr>
      <w:r>
        <w:rPr>
          <w:lang w:val="gu_IN" w:bidi="gu_IN"/>
        </w:rPr>
      </w:r>
      <w:r>
        <w:rPr>
          <w:lang w:val="gu_IN" w:bidi="gu_IN"/>
        </w:rPr>
        <w:t>“એકબીજાને જોવો” તેનો અર્થ, “એકબીજા સામે સીધું જોવું.”</w:t>
      </w:r>
    </w:p>
    <w:p>
      <w:pPr>
        <w:pStyle w:val="ListBullet"/>
        <w:spacing w:line="240" w:lineRule="auto"/>
        <w:ind w:left="720"/>
      </w:pPr>
      <w:r>
        <w:rPr>
          <w:lang w:val="gu_IN" w:bidi="gu_IN"/>
        </w:rPr>
      </w:r>
      <w:r>
        <w:rPr>
          <w:lang w:val="gu_IN" w:bidi="gu_IN"/>
        </w:rPr>
        <w:t>“મોઢામોઢ” હોવાનો અર્થ, જયારે બે લોકો નજીકના અંતરે વ્યક્તિમાં એક બીજાને જુએ છે.</w:t>
      </w:r>
    </w:p>
    <w:p>
      <w:pPr>
        <w:pStyle w:val="ListBullet"/>
        <w:spacing w:line="240" w:lineRule="auto"/>
        <w:ind w:left="720"/>
      </w:pPr>
      <w:r>
        <w:rPr>
          <w:lang w:val="gu_IN" w:bidi="gu_IN"/>
        </w:rPr>
      </w:r>
      <w:r>
        <w:rPr>
          <w:lang w:val="gu_IN" w:bidi="gu_IN"/>
        </w:rPr>
        <w:t>જયારે ઈસુએ “યરૂશાલેમ જવા તેનું મુખ તે તરફ રાખ્યું,” તેનો અર્થ કે તેણે નિશ્ચિતપણે જવાનું નક્કી કર્યું.</w:t>
      </w:r>
    </w:p>
    <w:p>
      <w:pPr>
        <w:pStyle w:val="ListBullet"/>
        <w:spacing w:line="240" w:lineRule="auto"/>
        <w:ind w:left="720"/>
      </w:pPr>
      <w:r>
        <w:rPr>
          <w:lang w:val="gu_IN" w:bidi="gu_IN"/>
        </w:rPr>
      </w:r>
      <w:r>
        <w:rPr>
          <w:lang w:val="gu_IN" w:bidi="gu_IN"/>
        </w:rPr>
        <w:t>લોકો અથવા શહેરની “વિરુદ્ધમાં ચહેરો રાખવો” જેનો અર્થ, તે વ્યક્તિ અથવા શહેરને આધાર ન આપવાનું અથવા તેનો અસ્વીકાર કરવાનું નિશ્ચિતપણે નક્કી કરવું.</w:t>
      </w:r>
    </w:p>
    <w:p>
      <w:pPr>
        <w:pStyle w:val="ListBullet"/>
        <w:spacing w:line="240" w:lineRule="auto"/>
        <w:ind w:left="720"/>
      </w:pPr>
      <w:r>
        <w:rPr>
          <w:lang w:val="gu_IN" w:bidi="gu_IN"/>
        </w:rPr>
      </w:r>
      <w:r>
        <w:rPr>
          <w:lang w:val="gu_IN" w:bidi="gu_IN"/>
        </w:rPr>
        <w:t>“જમીનનું મુખ” અભિવ્યક્તિ પૃથ્વીની સપાટી દર્શાવે છે અને મોટેભાગે તે સંદર્ભ સમગ્ર પૃથ્વી માટે છે.</w:t>
        <w:br/>
      </w:r>
      <w:r>
        <w:rPr>
          <w:lang w:val="gu_IN" w:bidi="gu_IN"/>
        </w:rPr>
        <w:t>ઉદાહરણ તરીકે, “દુકાળ પૃથ્વીનું મુખ ઢાંકે છે,” જે દશાવે છે કે વ્યાપક દુકાળ પૃથ્વી પર રહેતા ઘણા લોકોને અસર કરે છે.</w:t>
      </w:r>
    </w:p>
    <w:p>
      <w:pPr>
        <w:pStyle w:val="ListBullet"/>
        <w:spacing w:line="240" w:lineRule="auto"/>
        <w:ind w:left="720"/>
      </w:pPr>
      <w:r>
        <w:rPr>
          <w:lang w:val="gu_IN" w:bidi="gu_IN"/>
        </w:rPr>
      </w:r>
      <w:r>
        <w:rPr>
          <w:lang w:val="gu_IN" w:bidi="gu_IN"/>
        </w:rPr>
        <w:t>“તારા લોકોથી તારો ચહેરો છુપાવવો નહીં” રૂપકાત્મક અભિવ્યક્તિનો અર્થ, “તારા લોકોનો નકાર ના કર,” અથવા “તારા લોકોનો ત્યાગ ના કર,” અથવા “તારા લોકોની કાળજી લેવાનું બંધ ના કર,” એમ થાય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જો સંભવિત હોય તો, લક્ષ ભાષામાં જે સમાન અર્થ અથવા જે અભિવ્યક્તિ હોય તે જ રાખવી સારું છે</w:t>
      </w:r>
    </w:p>
    <w:p>
      <w:pPr>
        <w:pStyle w:val="ListBullet"/>
        <w:spacing w:line="240" w:lineRule="auto"/>
        <w:ind w:left="720"/>
      </w:pPr>
      <w:r>
        <w:rPr>
          <w:lang w:val="gu_IN" w:bidi="gu_IN"/>
        </w:rPr>
      </w:r>
      <w:r>
        <w:rPr>
          <w:lang w:val="gu_IN" w:bidi="gu_IN"/>
        </w:rPr>
        <w:t>“સામે જોવું” માટેના શબ્દનું ભાષાંતર, “તરફ ફરવું” અથવા “તે તરફ સીધું જોવું” અથવા “મુખ ઉપર જોવું,” તરીકે કરી શકાય છે.</w:t>
      </w:r>
    </w:p>
    <w:p>
      <w:pPr>
        <w:pStyle w:val="ListBullet"/>
        <w:spacing w:line="240" w:lineRule="auto"/>
        <w:ind w:left="720"/>
      </w:pPr>
      <w:r>
        <w:rPr>
          <w:lang w:val="gu_IN" w:bidi="gu_IN"/>
        </w:rPr>
      </w:r>
      <w:r>
        <w:rPr>
          <w:lang w:val="gu_IN" w:bidi="gu_IN"/>
        </w:rPr>
        <w:t>“મોઢામોઢ અભિવ્યક્તિનું ભાષાંતર, “ખૂબ નજીક” અથવા “ની બિલકુલ સામે” અથવા “ની હાઝરીમાં,” તરીકે (ભાષાંતર) કરી શકાય.</w:t>
      </w:r>
    </w:p>
    <w:p>
      <w:pPr>
        <w:pStyle w:val="ListBullet"/>
        <w:spacing w:line="240" w:lineRule="auto"/>
        <w:ind w:left="720"/>
      </w:pPr>
      <w:r>
        <w:rPr>
          <w:lang w:val="gu_IN" w:bidi="gu_IN"/>
        </w:rPr>
      </w:r>
      <w:r>
        <w:rPr>
          <w:lang w:val="gu_IN" w:bidi="gu_IN"/>
        </w:rPr>
        <w:t>સંદર્ભ પર આધારિત, “તેના મુખ આગળ” અભિવ્યક્તિનું ભાષાંતર, “તેની આગળ” અથવા “તેની સામે” અથવા “તેની આગળ” અથવા “તેની હાજરીમાં,” તરીકે (ભાષાંતર) કરી શકાય છે.</w:t>
      </w:r>
    </w:p>
    <w:p>
      <w:pPr>
        <w:pStyle w:val="ListBullet"/>
        <w:spacing w:line="240" w:lineRule="auto"/>
        <w:ind w:left="720"/>
      </w:pPr>
      <w:r>
        <w:rPr>
          <w:lang w:val="gu_IN" w:bidi="gu_IN"/>
        </w:rPr>
      </w:r>
      <w:r>
        <w:rPr>
          <w:lang w:val="gu_IN" w:bidi="gu_IN"/>
        </w:rPr>
        <w:t>“તે તરફ તેનું મુખ રાખવું” તે અભિવ્યક્તિનું ભાષાંતર, “તેની તરફ મુસાફરી શરૂ કરી” અથવા “નિશ્ચિતપણે જવા તેના મનમાં નક્કી કર્યું,” તરીકે કરી શકાય છે.</w:t>
      </w:r>
    </w:p>
    <w:p>
      <w:pPr>
        <w:pStyle w:val="ListBullet"/>
        <w:spacing w:line="240" w:lineRule="auto"/>
        <w:ind w:left="720"/>
      </w:pPr>
      <w:r>
        <w:rPr>
          <w:lang w:val="gu_IN" w:bidi="gu_IN"/>
        </w:rPr>
      </w:r>
      <w:r>
        <w:rPr>
          <w:lang w:val="gu_IN" w:bidi="gu_IN"/>
        </w:rPr>
        <w:t>“તેનાથી મોં સંતાડવું” અભિવ્યક્તિનું ભાષાંતર, “થી દૂર થવું” અથવા “મદદ અથવા રક્ષણ કરવાનું બંધ કરવું” અથવા “નકારવું,” તરીકે કરી શકાય છે.</w:t>
      </w:r>
    </w:p>
    <w:p>
      <w:pPr>
        <w:pStyle w:val="ListBullet"/>
        <w:spacing w:line="240" w:lineRule="auto"/>
        <w:ind w:left="720"/>
      </w:pPr>
      <w:r>
        <w:rPr>
          <w:lang w:val="gu_IN" w:bidi="gu_IN"/>
        </w:rPr>
      </w:r>
      <w:r>
        <w:rPr>
          <w:lang w:val="gu_IN" w:bidi="gu_IN"/>
        </w:rPr>
        <w:t>શહેર અથવા લોકોની “વિરુદ્ધમાં ચહેરો રાખવો” શબ્દનું ભાષાંતર, “ગુસ્સા અથવા તિરસ્કારથી જોવું” અથવા “સ્વીકારવાનો ઇન્કાર કરવો” અથવા “નકારવા માટે નક્કી કરવું” અથવા “તિરસ્કારવું અને નકારવું” અથવા “તેના ન્યાય કરવો” તરીકે પણ કરી શકાય.</w:t>
      </w:r>
    </w:p>
    <w:p>
      <w:pPr>
        <w:pStyle w:val="ListBullet"/>
        <w:spacing w:line="240" w:lineRule="auto"/>
        <w:ind w:left="720"/>
      </w:pPr>
      <w:r>
        <w:rPr>
          <w:lang w:val="gu_IN" w:bidi="gu_IN"/>
        </w:rPr>
      </w:r>
      <w:r>
        <w:rPr>
          <w:lang w:val="gu_IN" w:bidi="gu_IN"/>
        </w:rPr>
        <w:t>“તે તેઓના મોઢા પર કહો” તે અભિવ્યક્તિનું ભાષાંતર, “તેઓને સીધુંજ કહો” અથવા “ તેઓની હાજરીમાં તે તેઓને કહો” અથવા “તેઓને વ્યક્તિગત રીતે કહો,” તરીકે પણ કરી શકાય છે.</w:t>
      </w:r>
    </w:p>
    <w:p>
      <w:pPr>
        <w:pStyle w:val="ListBullet"/>
        <w:spacing w:line="240" w:lineRule="auto"/>
        <w:ind w:left="720"/>
      </w:pPr>
      <w:r>
        <w:rPr>
          <w:lang w:val="gu_IN" w:bidi="gu_IN"/>
        </w:rPr>
      </w:r>
      <w:r>
        <w:rPr>
          <w:lang w:val="gu_IN" w:bidi="gu_IN"/>
        </w:rPr>
        <w:t>“જમીનના મુખ ઉપર” અભિવ્યક્તિનું ભાષાંતર, “સમગ્ર જમીન” અથવા “સમગ્ર પૃથ્વી ઉપર” અથવા “જેમાં વસવાટ કરો છો તે સમગ્ર પૃથ્વી,” તરીકે પણ કરી શકાય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પુનર્નિયમ 5:4–6</w:t>
      </w:r>
    </w:p>
    <w:p>
      <w:pPr>
        <w:pStyle w:val="ListBullet"/>
        <w:spacing w:line="240" w:lineRule="auto"/>
        <w:ind w:left="720"/>
      </w:pPr>
      <w:r>
        <w:rPr>
          <w:lang w:val="gu_IN" w:bidi="gu_IN"/>
        </w:rPr>
      </w:r>
      <w:r>
        <w:rPr>
          <w:lang w:val="gu_IN" w:bidi="gu_IN"/>
        </w:rPr>
        <w:t>ઉત્પત્તિ 33:9–11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H600, H639, H5869, H6440, H8389, G3799, G4383, G4750</w:t>
      </w:r>
      <w:r>
        <w:rPr>
          <w:lang w:val="gu_IN" w:bidi="gu_IN"/>
        </w:rPr>
      </w:r>
      <w:r>
        <w:rPr>
          <w:lang w:val="gu_IN" w:bidi="gu_IN"/>
        </w:rPr>
      </w:r>
    </w:p>
    <w:p>
      <w:pPr/>
      <w:r>
        <w:rPr>
          <w:lang w:val="gu_IN" w:bidi="gu_IN"/>
        </w:rPr>
      </w:r>
    </w:p>
    <w:p>
      <w:pPr>
        <w:pStyle w:val="Heading2"/>
      </w:pPr>
      <w:r>
        <w:rPr>
          <w:lang w:val="gu_IN" w:bidi="gu_IN"/>
        </w:rPr>
        <w:t>મોઆબ, મોઆબી, મોઆબી સ્ત્રી</w:t>
      </w:r>
      <w:r>
        <w:rPr>
          <w:lang w:val="gu_IN" w:bidi="gu_IN"/>
        </w:rPr>
      </w:r>
    </w:p>
    <w:p>
      <w:pPr>
        <w:pStyle w:val="Heading3"/>
      </w:pPr>
      <w:r>
        <w:rPr>
          <w:lang w:val="gu_IN" w:bidi="gu_IN"/>
        </w:rPr>
        <w:t>તથ્યો:</w:t>
      </w:r>
    </w:p>
    <w:p>
      <w:pPr/>
      <w:r>
        <w:rPr>
          <w:lang w:val="gu_IN" w:bidi="gu_IN"/>
        </w:rPr>
      </w:r>
      <w:r>
        <w:rPr>
          <w:lang w:val="gu_IN" w:bidi="gu_IN"/>
        </w:rPr>
        <w:t>મોઆબ લોતની મોટી દીકરીનો પુત્ર હતો.</w:t>
        <w:br/>
      </w:r>
      <w:r>
        <w:rPr>
          <w:lang w:val="gu_IN" w:bidi="gu_IN"/>
        </w:rPr>
        <w:t>તે અને તેનું કુટુંબ જ્યાં રહેતા હતા તે પ્રદેશનું નામ પણ મોઆબ પડ્યું.</w:t>
        <w:br/>
      </w:r>
      <w:r>
        <w:rPr>
          <w:lang w:val="gu_IN" w:bidi="gu_IN"/>
        </w:rPr>
        <w:t>“મોઆબી” શબ્દ એવી વ્યક્તિનો ઉલ્લેખ કરે છે જે મોઆબની વંશજ છે અથવા તો જે મોઆબ દેશમાં રહે છે.</w:t>
      </w:r>
    </w:p>
    <w:p>
      <w:pPr>
        <w:pStyle w:val="ListBullet"/>
        <w:spacing w:line="240" w:lineRule="auto"/>
        <w:ind w:left="720"/>
      </w:pPr>
      <w:r>
        <w:rPr>
          <w:lang w:val="gu_IN" w:bidi="gu_IN"/>
        </w:rPr>
      </w:r>
      <w:r>
        <w:rPr>
          <w:lang w:val="gu_IN" w:bidi="gu_IN"/>
        </w:rPr>
        <w:t>મોઆબ દેશ ખારા સમુદ્રની પૂર્વ દિશાએ આવેલો હતો.</w:t>
      </w:r>
    </w:p>
    <w:p>
      <w:pPr>
        <w:pStyle w:val="ListBullet"/>
        <w:spacing w:line="240" w:lineRule="auto"/>
        <w:ind w:left="720"/>
      </w:pPr>
      <w:r>
        <w:rPr>
          <w:lang w:val="gu_IN" w:bidi="gu_IN"/>
        </w:rPr>
      </w:r>
      <w:r>
        <w:rPr>
          <w:lang w:val="gu_IN" w:bidi="gu_IN"/>
        </w:rPr>
        <w:t>મોઆબ બેથલેહેમ નગરથી દક્ષિણ-પૂર્વ દિશાએ આવેલું હતું કે જ્યાં નાઓમીનું કુટુંબ થોડો સમય રહ્યું.</w:t>
      </w:r>
    </w:p>
    <w:p>
      <w:pPr>
        <w:pStyle w:val="ListBullet"/>
        <w:spacing w:line="240" w:lineRule="auto"/>
        <w:ind w:left="720"/>
      </w:pPr>
      <w:r>
        <w:rPr>
          <w:lang w:val="gu_IN" w:bidi="gu_IN"/>
        </w:rPr>
      </w:r>
      <w:r>
        <w:rPr>
          <w:lang w:val="gu_IN" w:bidi="gu_IN"/>
        </w:rPr>
        <w:t>બેથલેહેમના લોકોએ રૂથને “મોઆબી” સ્ત્રી કહી કારણકે તે મોઆબ દેશની સ્ત્રી હતી.</w:t>
        <w:br/>
      </w:r>
      <w:r>
        <w:rPr>
          <w:lang w:val="gu_IN" w:bidi="gu_IN"/>
        </w:rPr>
        <w:t>આ શબ્દનો અનુવાદ “મોઆબની સ્ત્રી” અથવા તો “મોઆબ દેશની સ્ત્રી” તરીકે પણ થઈ શકે.</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બેથલેહેમ</w:t>
      </w:r>
      <w:r>
        <w:rPr>
          <w:lang w:val="gu_IN" w:bidi="gu_IN"/>
        </w:rPr>
        <w:t xml:space="preserve">, </w:t>
      </w:r>
      <w:r>
        <w:rPr>
          <w:lang w:val="gu_IN" w:bidi="gu_IN"/>
        </w:rPr>
        <w:t>યહૂદિયા</w:t>
      </w:r>
      <w:r>
        <w:rPr>
          <w:lang w:val="gu_IN" w:bidi="gu_IN"/>
        </w:rPr>
        <w:t xml:space="preserve">, </w:t>
      </w:r>
      <w:r>
        <w:rPr>
          <w:lang w:val="gu_IN" w:bidi="gu_IN"/>
        </w:rPr>
        <w:t>લોત</w:t>
      </w:r>
      <w:r>
        <w:rPr>
          <w:lang w:val="gu_IN" w:bidi="gu_IN"/>
        </w:rPr>
        <w:t xml:space="preserve">, </w:t>
      </w:r>
      <w:r>
        <w:rPr>
          <w:lang w:val="gu_IN" w:bidi="gu_IN"/>
        </w:rPr>
        <w:t>રૂથ</w:t>
      </w:r>
      <w:r>
        <w:rPr>
          <w:lang w:val="gu_IN" w:bidi="gu_IN"/>
        </w:rPr>
        <w:t xml:space="preserve">, </w:t>
      </w:r>
      <w:r>
        <w:rPr>
          <w:lang w:val="gu_IN" w:bidi="gu_IN"/>
        </w:rPr>
        <w:t>ખારો સમુદ્ર</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ઉત્પત્તિ 19:36–38</w:t>
      </w:r>
    </w:p>
    <w:p>
      <w:pPr>
        <w:pStyle w:val="ListBullet"/>
        <w:spacing w:line="240" w:lineRule="auto"/>
        <w:ind w:left="720"/>
      </w:pPr>
      <w:r>
        <w:rPr>
          <w:lang w:val="gu_IN" w:bidi="gu_IN"/>
        </w:rPr>
      </w:r>
      <w:r>
        <w:rPr>
          <w:lang w:val="gu_IN" w:bidi="gu_IN"/>
        </w:rPr>
        <w:t>ઉત્પત્તિ 36:34–36</w:t>
      </w:r>
    </w:p>
    <w:p>
      <w:pPr>
        <w:pStyle w:val="ListBullet"/>
        <w:spacing w:line="240" w:lineRule="auto"/>
        <w:ind w:left="720"/>
      </w:pPr>
      <w:r>
        <w:rPr>
          <w:lang w:val="gu_IN" w:bidi="gu_IN"/>
        </w:rPr>
      </w:r>
      <w:r>
        <w:rPr>
          <w:lang w:val="gu_IN" w:bidi="gu_IN"/>
        </w:rPr>
        <w:t>રૂથ 1:1–2</w:t>
      </w:r>
    </w:p>
    <w:p>
      <w:pPr>
        <w:pStyle w:val="ListBullet"/>
        <w:spacing w:line="240" w:lineRule="auto"/>
        <w:ind w:left="720"/>
      </w:pPr>
      <w:r>
        <w:rPr>
          <w:lang w:val="gu_IN" w:bidi="gu_IN"/>
        </w:rPr>
      </w:r>
      <w:r>
        <w:rPr>
          <w:lang w:val="gu_IN" w:bidi="gu_IN"/>
        </w:rPr>
        <w:t>રૂથ 1:22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H4124, H4125</w:t>
      </w:r>
      <w:r>
        <w:rPr>
          <w:lang w:val="gu_IN" w:bidi="gu_IN"/>
        </w:rPr>
      </w:r>
      <w:r>
        <w:rPr>
          <w:lang w:val="gu_IN" w:bidi="gu_IN"/>
        </w:rPr>
      </w:r>
    </w:p>
    <w:p>
      <w:pPr/>
      <w:r>
        <w:rPr>
          <w:lang w:val="gu_IN" w:bidi="gu_IN"/>
        </w:rPr>
      </w:r>
    </w:p>
    <w:p>
      <w:pPr>
        <w:pStyle w:val="Heading2"/>
      </w:pPr>
      <w:r>
        <w:rPr>
          <w:lang w:val="gu_IN" w:bidi="gu_IN"/>
        </w:rPr>
        <w:t>મોકલવું, મોકલે છે, મોકલ્યાં, મોકલી રહ્યા છે, બહાર મોકલવું, બહાર મોકલે છે, બહાર મોકલ્યાં, બહાર મોકલી રહ્યા છે</w:t>
      </w:r>
      <w:r>
        <w:rPr>
          <w:lang w:val="gu_IN" w:bidi="gu_IN"/>
        </w:rPr>
      </w:r>
    </w:p>
    <w:p>
      <w:pPr>
        <w:pStyle w:val="Heading3"/>
      </w:pPr>
      <w:r>
        <w:rPr>
          <w:lang w:val="gu_IN" w:bidi="gu_IN"/>
        </w:rPr>
        <w:t>વ્યાખ્યા:</w:t>
      </w:r>
    </w:p>
    <w:p>
      <w:pPr/>
      <w:r>
        <w:rPr>
          <w:lang w:val="gu_IN" w:bidi="gu_IN"/>
        </w:rPr>
      </w:r>
      <w:r>
        <w:rPr>
          <w:lang w:val="gu_IN" w:bidi="gu_IN"/>
        </w:rPr>
        <w:t>“મોકલવું” એટલે કે કોઈકને અથવા કશાકને ક્યાંક જવા માટે દોરવું. “બહાર મોકલવું” એટલે કોઈક વ્યક્તિ, બીજા વ્યક્તિને સંદેશને માટે અથવા કાર્યને માટે જવાનું કહે છે.</w:t>
      </w:r>
    </w:p>
    <w:p>
      <w:pPr>
        <w:pStyle w:val="ListBullet"/>
        <w:spacing w:line="240" w:lineRule="auto"/>
        <w:ind w:left="720"/>
      </w:pPr>
      <w:r>
        <w:rPr>
          <w:lang w:val="gu_IN" w:bidi="gu_IN"/>
        </w:rPr>
      </w:r>
      <w:r>
        <w:rPr>
          <w:lang w:val="gu_IN" w:bidi="gu_IN"/>
        </w:rPr>
        <w:t>ઘણીવાર વ્યક્તિ કે જેને “બહાર મોકલવામાં આવી છે” તે ચોક્કસ કાર્ય કરવા માટે નિમાયેલી હોય છે.</w:t>
      </w:r>
    </w:p>
    <w:p>
      <w:pPr>
        <w:pStyle w:val="ListBullet"/>
        <w:spacing w:line="240" w:lineRule="auto"/>
        <w:ind w:left="720"/>
      </w:pPr>
      <w:r>
        <w:rPr>
          <w:lang w:val="gu_IN" w:bidi="gu_IN"/>
        </w:rPr>
      </w:r>
      <w:r>
        <w:rPr>
          <w:lang w:val="gu_IN" w:bidi="gu_IN"/>
        </w:rPr>
        <w:t>“વરસાદ મોકલો” અથવા “આપત્તિ મોકલો” શબ્દસમૂહનો અર્થ “આવવા માટેનું કારણ” એમ થાય છે. આ પ્રકારની અભિવ્યક્તિ સામાન્ય રીતે ઈશ્વરને અનુલક્ષીને ઉપયોગમાં લેવામાં આવે છે કે જેઓ તે પ્રમાણે કરી શકે છે.</w:t>
      </w:r>
    </w:p>
    <w:p>
      <w:pPr>
        <w:pStyle w:val="ListBullet"/>
        <w:spacing w:line="240" w:lineRule="auto"/>
        <w:ind w:left="720"/>
      </w:pPr>
      <w:r>
        <w:rPr>
          <w:lang w:val="gu_IN" w:bidi="gu_IN"/>
        </w:rPr>
      </w:r>
      <w:r>
        <w:rPr>
          <w:lang w:val="gu_IN" w:bidi="gu_IN"/>
        </w:rPr>
        <w:t>“મોકલવું” શબ્દ “વચન મોકલો” અથવા “સંદેશ મોકલો” તેવી અભિવ્યક્તિઓમાં પણ વાપરવામાં આવે છે, જેનો અર્થ એમ થાય છે કે કોઈકને બીજાને કહેવા સારું સદેશ આપવો.</w:t>
      </w:r>
    </w:p>
    <w:p>
      <w:pPr>
        <w:pStyle w:val="ListBullet"/>
        <w:spacing w:line="240" w:lineRule="auto"/>
        <w:ind w:left="720"/>
      </w:pPr>
      <w:r>
        <w:rPr>
          <w:lang w:val="gu_IN" w:bidi="gu_IN"/>
        </w:rPr>
      </w:r>
      <w:r>
        <w:rPr>
          <w:lang w:val="gu_IN" w:bidi="gu_IN"/>
        </w:rPr>
        <w:t>કોઈકની સાથે કંઇક “મોકલવું”નો અર્થ થાય છે કે વસ્તુ કે બાબત “બીજાને” “આપવી”, સામાન્ય રીતે તે વ્યક્તિ તે વસ્તુ કે બાબત પ્રાપ્ત કરે માટે કેટલાંક અંતર સુધી જવું.</w:t>
      </w:r>
    </w:p>
    <w:p>
      <w:pPr>
        <w:pStyle w:val="ListBullet"/>
        <w:spacing w:line="240" w:lineRule="auto"/>
        <w:ind w:left="720"/>
      </w:pPr>
      <w:r>
        <w:rPr>
          <w:lang w:val="gu_IN" w:bidi="gu_IN"/>
        </w:rPr>
      </w:r>
      <w:r>
        <w:rPr>
          <w:lang w:val="gu_IN" w:bidi="gu_IN"/>
        </w:rPr>
        <w:t>ઈસુએ વારંવાર “જેમણે મને મોકલ્યો છે” આ શબ્દસમૂહનો ઉપયોગ કર્યો જે ઈશ્વરપિતાને સંબોધે છે, કે જેમણે તેઓને આ પૃથ્વી પર લોકોના ઉદ્ધાર અને તારણ માટે “મોકલ્યા.” તેનો આ પ્રમાણે પણ અનુવાદ કરી શકાય “એક કે જેઓએ મને આદેશ આપ્યો”</w:t>
      </w:r>
    </w:p>
    <w:p>
      <w:pPr/>
      <w:r>
        <w:rPr>
          <w:lang w:val="gu_IN" w:bidi="gu_IN"/>
        </w:rPr>
      </w:r>
      <w:r>
        <w:rPr>
          <w:lang w:val="gu_IN" w:bidi="gu_IN"/>
        </w:rPr>
        <w:t xml:space="preserve">(આ પણ જુઓ: </w:t>
      </w:r>
      <w:r>
        <w:rPr>
          <w:lang w:val="gu_IN" w:bidi="gu_IN"/>
        </w:rPr>
        <w:t>નીમવું</w:t>
      </w:r>
      <w:r>
        <w:rPr>
          <w:lang w:val="gu_IN" w:bidi="gu_IN"/>
        </w:rPr>
        <w:t xml:space="preserve">, </w:t>
      </w:r>
      <w:r>
        <w:rPr>
          <w:lang w:val="gu_IN" w:bidi="gu_IN"/>
        </w:rPr>
        <w:t>કિંમત આપીને છોડાવવું</w:t>
      </w:r>
      <w:r>
        <w:rPr>
          <w:lang w:val="gu_IN" w:bidi="gu_IN"/>
        </w:rPr>
        <w:t xml:space="preserve">, </w:t>
      </w:r>
      <w:r>
        <w:rPr>
          <w:lang w:val="gu_IN" w:bidi="gu_IN"/>
        </w:rPr>
        <w:t>બહાર મોકલવું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પ્રેરિતોના કૃત્યો 7:33–34</w:t>
      </w:r>
    </w:p>
    <w:p>
      <w:pPr>
        <w:pStyle w:val="ListBullet"/>
        <w:spacing w:line="240" w:lineRule="auto"/>
        <w:ind w:left="720"/>
      </w:pPr>
      <w:r>
        <w:rPr>
          <w:lang w:val="gu_IN" w:bidi="gu_IN"/>
        </w:rPr>
      </w:r>
      <w:r>
        <w:rPr>
          <w:lang w:val="gu_IN" w:bidi="gu_IN"/>
        </w:rPr>
        <w:t>પ્રેરિતોના કૃત્યો 8:14–17</w:t>
      </w:r>
    </w:p>
    <w:p>
      <w:pPr>
        <w:pStyle w:val="ListBullet"/>
        <w:spacing w:line="240" w:lineRule="auto"/>
        <w:ind w:left="720"/>
      </w:pPr>
      <w:r>
        <w:rPr>
          <w:lang w:val="gu_IN" w:bidi="gu_IN"/>
        </w:rPr>
      </w:r>
      <w:r>
        <w:rPr>
          <w:lang w:val="gu_IN" w:bidi="gu_IN"/>
        </w:rPr>
        <w:t>યોહાન 20:21–23</w:t>
      </w:r>
    </w:p>
    <w:p>
      <w:pPr>
        <w:pStyle w:val="ListBullet"/>
        <w:spacing w:line="240" w:lineRule="auto"/>
        <w:ind w:left="720"/>
      </w:pPr>
      <w:r>
        <w:rPr>
          <w:lang w:val="gu_IN" w:bidi="gu_IN"/>
        </w:rPr>
      </w:r>
      <w:r>
        <w:rPr>
          <w:lang w:val="gu_IN" w:bidi="gu_IN"/>
        </w:rPr>
        <w:t>માથ્થી 9:37–38</w:t>
      </w:r>
    </w:p>
    <w:p>
      <w:pPr>
        <w:pStyle w:val="ListBullet"/>
        <w:spacing w:line="240" w:lineRule="auto"/>
        <w:ind w:left="720"/>
      </w:pPr>
      <w:r>
        <w:rPr>
          <w:lang w:val="gu_IN" w:bidi="gu_IN"/>
        </w:rPr>
      </w:r>
      <w:r>
        <w:rPr>
          <w:lang w:val="gu_IN" w:bidi="gu_IN"/>
        </w:rPr>
        <w:t>માથ્થી 10:5–7</w:t>
      </w:r>
    </w:p>
    <w:p>
      <w:pPr>
        <w:pStyle w:val="ListBullet"/>
        <w:spacing w:line="240" w:lineRule="auto"/>
        <w:ind w:left="720"/>
      </w:pPr>
      <w:r>
        <w:rPr>
          <w:lang w:val="gu_IN" w:bidi="gu_IN"/>
        </w:rPr>
      </w:r>
      <w:r>
        <w:rPr>
          <w:lang w:val="gu_IN" w:bidi="gu_IN"/>
        </w:rPr>
        <w:t>માથ્થી 10:40–41</w:t>
      </w:r>
    </w:p>
    <w:p>
      <w:pPr>
        <w:pStyle w:val="ListBullet"/>
        <w:spacing w:line="240" w:lineRule="auto"/>
        <w:ind w:left="720"/>
      </w:pPr>
      <w:r>
        <w:rPr>
          <w:lang w:val="gu_IN" w:bidi="gu_IN"/>
        </w:rPr>
      </w:r>
      <w:r>
        <w:rPr>
          <w:lang w:val="gu_IN" w:bidi="gu_IN"/>
        </w:rPr>
        <w:t>માથ્થી 21:1–3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H935, H1540, H1980, H2199, H2904, H3318, H3474, H3947, H4916, H4917, H5042, H5130, H5375, H5414, H5674, H6963, H7368, H7725, H7964, H7971, H7972, H7993, H8421, H8446, G782, G375, G630, G649, G652, G657, G1026, G1032, G1544, G1599, G1821, G3333, G3343, G3936, G3992, G4311, G4341, G4369, G4842, G4882</w:t>
      </w:r>
      <w:r>
        <w:rPr>
          <w:lang w:val="gu_IN" w:bidi="gu_IN"/>
        </w:rPr>
      </w:r>
      <w:r>
        <w:rPr>
          <w:lang w:val="gu_IN" w:bidi="gu_IN"/>
        </w:rPr>
      </w:r>
    </w:p>
    <w:p>
      <w:pPr/>
      <w:r>
        <w:rPr>
          <w:lang w:val="gu_IN" w:bidi="gu_IN"/>
        </w:rPr>
      </w:r>
    </w:p>
    <w:p>
      <w:pPr>
        <w:pStyle w:val="Heading2"/>
      </w:pPr>
      <w:r>
        <w:rPr>
          <w:lang w:val="gu_IN" w:bidi="gu_IN"/>
        </w:rPr>
        <w:t>મોર્દખાય</w:t>
      </w:r>
      <w:r>
        <w:rPr>
          <w:lang w:val="gu_IN" w:bidi="gu_IN"/>
        </w:rPr>
      </w:r>
    </w:p>
    <w:p>
      <w:pPr>
        <w:pStyle w:val="Heading3"/>
      </w:pPr>
      <w:r>
        <w:rPr>
          <w:lang w:val="gu_IN" w:bidi="gu_IN"/>
        </w:rPr>
        <w:t>તથ્યો:</w:t>
      </w:r>
    </w:p>
    <w:p>
      <w:pPr/>
      <w:r>
        <w:rPr>
          <w:lang w:val="gu_IN" w:bidi="gu_IN"/>
        </w:rPr>
      </w:r>
      <w:r>
        <w:rPr>
          <w:lang w:val="gu_IN" w:bidi="gu_IN"/>
        </w:rPr>
        <w:t>મોર્દખાય ઈરાન દેશમાં રહેતો યહૂદી માણસ હતો.</w:t>
        <w:br/>
      </w:r>
      <w:r>
        <w:rPr>
          <w:lang w:val="gu_IN" w:bidi="gu_IN"/>
        </w:rPr>
        <w:t>તે તેની પિત્રાઈ એસ્તેરનો પાલકપિતા હતો કે જે બાદમાં ઈરાનના રાજા અહાશ્વેરોશની પત્ની બની.</w:t>
      </w:r>
    </w:p>
    <w:p>
      <w:pPr>
        <w:pStyle w:val="ListBullet"/>
        <w:spacing w:line="240" w:lineRule="auto"/>
        <w:ind w:left="720"/>
      </w:pPr>
      <w:r>
        <w:rPr>
          <w:lang w:val="gu_IN" w:bidi="gu_IN"/>
        </w:rPr>
      </w:r>
      <w:r>
        <w:rPr>
          <w:lang w:val="gu_IN" w:bidi="gu_IN"/>
        </w:rPr>
        <w:t>રાજાના મહેલમાં કામ કરતી વખતે મોર્દખાયે અમુક માણસોને અહાશ્વેરોશ રાજાની હત્યા કરવાની યોજના બનાવતા સાંભળ્યા.</w:t>
        <w:br/>
      </w:r>
      <w:r>
        <w:rPr>
          <w:lang w:val="gu_IN" w:bidi="gu_IN"/>
        </w:rPr>
        <w:t>તેણે તેની જાણ કરી અને રાજાનું જીવન બચાવવામાં આવ્યું હતું.</w:t>
      </w:r>
    </w:p>
    <w:p>
      <w:pPr>
        <w:pStyle w:val="ListBullet"/>
        <w:spacing w:line="240" w:lineRule="auto"/>
        <w:ind w:left="720"/>
      </w:pPr>
      <w:r>
        <w:rPr>
          <w:lang w:val="gu_IN" w:bidi="gu_IN"/>
        </w:rPr>
      </w:r>
      <w:r>
        <w:rPr>
          <w:lang w:val="gu_IN" w:bidi="gu_IN"/>
        </w:rPr>
        <w:t>થોડા સમય પછી, મોર્દખાયે ઈરાન સામ્રાજ્યના બધા જ યહૂદીઓની હત્યા કરવાની યોજના પણ જાણી.</w:t>
        <w:br/>
      </w:r>
      <w:r>
        <w:rPr>
          <w:lang w:val="gu_IN" w:bidi="gu_IN"/>
        </w:rPr>
        <w:t>તેણે એસ્તેરને તેના લોકોને બચાવવા માટે રાજાને અરજ કરવા સલાહ આપી.</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અહાશ્વેરોશ</w:t>
      </w:r>
      <w:r>
        <w:rPr>
          <w:lang w:val="gu_IN" w:bidi="gu_IN"/>
        </w:rPr>
        <w:t xml:space="preserve">, </w:t>
      </w:r>
      <w:r>
        <w:rPr>
          <w:lang w:val="gu_IN" w:bidi="gu_IN"/>
        </w:rPr>
        <w:t>બાબિલ</w:t>
      </w:r>
      <w:r>
        <w:rPr>
          <w:lang w:val="gu_IN" w:bidi="gu_IN"/>
        </w:rPr>
        <w:t xml:space="preserve">, </w:t>
      </w:r>
      <w:r>
        <w:rPr>
          <w:lang w:val="gu_IN" w:bidi="gu_IN"/>
        </w:rPr>
        <w:t>એસ્તેર</w:t>
      </w:r>
      <w:r>
        <w:rPr>
          <w:lang w:val="gu_IN" w:bidi="gu_IN"/>
        </w:rPr>
        <w:t xml:space="preserve">, </w:t>
      </w:r>
      <w:r>
        <w:rPr>
          <w:lang w:val="gu_IN" w:bidi="gu_IN"/>
        </w:rPr>
        <w:t>ઈરાન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એસ્તેર 2:5–6</w:t>
      </w:r>
    </w:p>
    <w:p>
      <w:pPr>
        <w:pStyle w:val="ListBullet"/>
        <w:spacing w:line="240" w:lineRule="auto"/>
        <w:ind w:left="720"/>
      </w:pPr>
      <w:r>
        <w:rPr>
          <w:lang w:val="gu_IN" w:bidi="gu_IN"/>
        </w:rPr>
      </w:r>
      <w:r>
        <w:rPr>
          <w:lang w:val="gu_IN" w:bidi="gu_IN"/>
        </w:rPr>
        <w:t>એસ્તેર 3:5–6</w:t>
      </w:r>
    </w:p>
    <w:p>
      <w:pPr>
        <w:pStyle w:val="ListBullet"/>
        <w:spacing w:line="240" w:lineRule="auto"/>
        <w:ind w:left="720"/>
      </w:pPr>
      <w:r>
        <w:rPr>
          <w:lang w:val="gu_IN" w:bidi="gu_IN"/>
        </w:rPr>
      </w:r>
      <w:r>
        <w:rPr>
          <w:lang w:val="gu_IN" w:bidi="gu_IN"/>
        </w:rPr>
        <w:t>એસ્તેર 8:1–2</w:t>
      </w:r>
    </w:p>
    <w:p>
      <w:pPr>
        <w:pStyle w:val="ListBullet"/>
        <w:spacing w:line="240" w:lineRule="auto"/>
        <w:ind w:left="720"/>
      </w:pPr>
      <w:r>
        <w:rPr>
          <w:lang w:val="gu_IN" w:bidi="gu_IN"/>
        </w:rPr>
      </w:r>
      <w:r>
        <w:rPr>
          <w:lang w:val="gu_IN" w:bidi="gu_IN"/>
        </w:rPr>
        <w:t>એસ્તેર 10:1–2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H4782</w:t>
      </w:r>
      <w:r>
        <w:rPr>
          <w:lang w:val="gu_IN" w:bidi="gu_IN"/>
        </w:rPr>
      </w:r>
      <w:r>
        <w:rPr>
          <w:lang w:val="gu_IN" w:bidi="gu_IN"/>
        </w:rPr>
      </w:r>
    </w:p>
    <w:p>
      <w:pPr/>
      <w:r>
        <w:rPr>
          <w:lang w:val="gu_IN" w:bidi="gu_IN"/>
        </w:rPr>
      </w:r>
    </w:p>
    <w:p>
      <w:pPr>
        <w:pStyle w:val="Heading2"/>
      </w:pPr>
      <w:r>
        <w:rPr>
          <w:lang w:val="gu_IN" w:bidi="gu_IN"/>
        </w:rPr>
        <w:t>મોલેખ, મોલોખ</w:t>
      </w:r>
      <w:r>
        <w:rPr>
          <w:lang w:val="gu_IN" w:bidi="gu_IN"/>
        </w:rPr>
      </w:r>
    </w:p>
    <w:p>
      <w:pPr>
        <w:pStyle w:val="Heading3"/>
      </w:pPr>
      <w:r>
        <w:rPr>
          <w:lang w:val="gu_IN" w:bidi="gu_IN"/>
        </w:rPr>
        <w:t>તથ્યો:</w:t>
      </w:r>
    </w:p>
    <w:p>
      <w:pPr/>
      <w:r>
        <w:rPr>
          <w:lang w:val="gu_IN" w:bidi="gu_IN"/>
        </w:rPr>
      </w:r>
      <w:r>
        <w:rPr>
          <w:lang w:val="gu_IN" w:bidi="gu_IN"/>
        </w:rPr>
        <w:t>મોલેખ કનાની લોકો જેની પૂજા કરતા હતા તે એક જૂઠા દેવનું નામ હતું.</w:t>
        <w:br/>
      </w:r>
      <w:r>
        <w:rPr>
          <w:lang w:val="gu_IN" w:bidi="gu_IN"/>
        </w:rPr>
        <w:t>તેની બીજી જોડણી “મોલોખ” અને “મોલેક” છે.</w:t>
      </w:r>
    </w:p>
    <w:p>
      <w:pPr>
        <w:pStyle w:val="ListBullet"/>
        <w:spacing w:line="240" w:lineRule="auto"/>
        <w:ind w:left="720"/>
      </w:pPr>
      <w:r>
        <w:rPr>
          <w:lang w:val="gu_IN" w:bidi="gu_IN"/>
        </w:rPr>
      </w:r>
      <w:r>
        <w:rPr>
          <w:lang w:val="gu_IN" w:bidi="gu_IN"/>
        </w:rPr>
        <w:t>જે લોકો તેની પૂજા કરતા હતા તેઓ પોતાના બાળકોને મોલેખને અગ્નિમાં બલિદાન આપતા હતા.</w:t>
      </w:r>
    </w:p>
    <w:p>
      <w:pPr>
        <w:pStyle w:val="ListBullet"/>
        <w:spacing w:line="240" w:lineRule="auto"/>
        <w:ind w:left="720"/>
      </w:pPr>
      <w:r>
        <w:rPr>
          <w:lang w:val="gu_IN" w:bidi="gu_IN"/>
        </w:rPr>
      </w:r>
      <w:r>
        <w:rPr>
          <w:lang w:val="gu_IN" w:bidi="gu_IN"/>
        </w:rPr>
        <w:t>કેટલાક ઇઝરાયલીઓએ સાચા ઈશ્વર એટલે કે યહોવાને બદલે મોલેખની પણ પૂજા કરી હતી.</w:t>
        <w:br/>
      </w:r>
      <w:r>
        <w:rPr>
          <w:lang w:val="gu_IN" w:bidi="gu_IN"/>
        </w:rPr>
        <w:t>તેઓએ મોલેખના આરાધકોની દુષ્ટ પ્રણાલીઓનું અનુસરણ કર્યું કે જેમાં પોતાના બાળકોનું બલિદાન આપવાનો સમાવેશ થતો હતો.</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દુષ્ટ</w:t>
      </w:r>
      <w:r>
        <w:rPr>
          <w:lang w:val="gu_IN" w:bidi="gu_IN"/>
        </w:rPr>
        <w:t xml:space="preserve">, </w:t>
      </w:r>
      <w:r>
        <w:rPr>
          <w:lang w:val="gu_IN" w:bidi="gu_IN"/>
        </w:rPr>
        <w:t>જૂઠો દેવ</w:t>
      </w:r>
      <w:r>
        <w:rPr>
          <w:lang w:val="gu_IN" w:bidi="gu_IN"/>
        </w:rPr>
        <w:t xml:space="preserve">, </w:t>
      </w:r>
      <w:r>
        <w:rPr>
          <w:lang w:val="gu_IN" w:bidi="gu_IN"/>
        </w:rPr>
        <w:t>ઈશ્વર</w:t>
      </w:r>
      <w:r>
        <w:rPr>
          <w:lang w:val="gu_IN" w:bidi="gu_IN"/>
        </w:rPr>
        <w:t xml:space="preserve">, </w:t>
      </w:r>
      <w:r>
        <w:rPr>
          <w:lang w:val="gu_IN" w:bidi="gu_IN"/>
        </w:rPr>
        <w:t>જૂઠો દેવ</w:t>
      </w:r>
      <w:r>
        <w:rPr>
          <w:lang w:val="gu_IN" w:bidi="gu_IN"/>
        </w:rPr>
        <w:t xml:space="preserve">, </w:t>
      </w:r>
      <w:r>
        <w:rPr>
          <w:lang w:val="gu_IN" w:bidi="gu_IN"/>
        </w:rPr>
        <w:t>બલિદાન</w:t>
      </w:r>
      <w:r>
        <w:rPr>
          <w:lang w:val="gu_IN" w:bidi="gu_IN"/>
        </w:rPr>
        <w:t xml:space="preserve">, </w:t>
      </w:r>
      <w:r>
        <w:rPr>
          <w:lang w:val="gu_IN" w:bidi="gu_IN"/>
        </w:rPr>
        <w:t>સાચા</w:t>
      </w:r>
      <w:r>
        <w:rPr>
          <w:lang w:val="gu_IN" w:bidi="gu_IN"/>
        </w:rPr>
        <w:t xml:space="preserve">, </w:t>
      </w:r>
      <w:r>
        <w:rPr>
          <w:lang w:val="gu_IN" w:bidi="gu_IN"/>
        </w:rPr>
        <w:t>આરાધના</w:t>
      </w:r>
      <w:r>
        <w:rPr>
          <w:lang w:val="gu_IN" w:bidi="gu_IN"/>
        </w:rPr>
        <w:t xml:space="preserve">, </w:t>
      </w:r>
      <w:r>
        <w:rPr>
          <w:lang w:val="gu_IN" w:bidi="gu_IN"/>
        </w:rPr>
        <w:t>યહોવા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રાજા 11:7–8</w:t>
      </w:r>
    </w:p>
    <w:p>
      <w:pPr>
        <w:pStyle w:val="ListBullet"/>
        <w:spacing w:line="240" w:lineRule="auto"/>
        <w:ind w:left="720"/>
      </w:pPr>
      <w:r>
        <w:rPr>
          <w:lang w:val="gu_IN" w:bidi="gu_IN"/>
        </w:rPr>
      </w:r>
      <w:r>
        <w:rPr>
          <w:lang w:val="gu_IN" w:bidi="gu_IN"/>
        </w:rPr>
        <w:t>2 રાજા 23:10–11</w:t>
      </w:r>
    </w:p>
    <w:p>
      <w:pPr>
        <w:pStyle w:val="ListBullet"/>
        <w:spacing w:line="240" w:lineRule="auto"/>
        <w:ind w:left="720"/>
      </w:pPr>
      <w:r>
        <w:rPr>
          <w:lang w:val="gu_IN" w:bidi="gu_IN"/>
        </w:rPr>
      </w:r>
      <w:r>
        <w:rPr>
          <w:lang w:val="gu_IN" w:bidi="gu_IN"/>
        </w:rPr>
        <w:t>પ્રેરિતોના કૃત્યો 7:43</w:t>
      </w:r>
    </w:p>
    <w:p>
      <w:pPr>
        <w:pStyle w:val="ListBullet"/>
        <w:spacing w:line="240" w:lineRule="auto"/>
        <w:ind w:left="720"/>
      </w:pPr>
      <w:r>
        <w:rPr>
          <w:lang w:val="gu_IN" w:bidi="gu_IN"/>
        </w:rPr>
      </w:r>
      <w:r>
        <w:rPr>
          <w:lang w:val="gu_IN" w:bidi="gu_IN"/>
        </w:rPr>
        <w:t>યર્મિયા 32:33–35</w:t>
      </w:r>
    </w:p>
    <w:p>
      <w:pPr>
        <w:pStyle w:val="ListBullet"/>
        <w:spacing w:line="240" w:lineRule="auto"/>
        <w:ind w:left="720"/>
      </w:pPr>
      <w:r>
        <w:rPr>
          <w:lang w:val="gu_IN" w:bidi="gu_IN"/>
        </w:rPr>
      </w:r>
      <w:r>
        <w:rPr>
          <w:lang w:val="gu_IN" w:bidi="gu_IN"/>
        </w:rPr>
        <w:t>લેવીય 18:21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H4428, H4432, G3434</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
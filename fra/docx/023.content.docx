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Words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Words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Words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Words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U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Une verge</w:t>
      </w:r>
      <w:r>
        <w:rPr>
          <w:lang w:val="fr_FR" w:bidi="fr_FR"/>
        </w:rPr>
      </w:r>
    </w:p>
    <w:p>
      <w:pPr>
        <w:pStyle w:val="Heading3"/>
      </w:pPr>
      <w:r>
        <w:rPr>
          <w:lang w:val="fr_FR" w:bidi="fr_FR"/>
        </w:rPr>
        <w:t>Définition :</w:t>
      </w:r>
    </w:p>
    <w:p>
      <w:pPr/>
      <w:r>
        <w:rPr>
          <w:lang w:val="fr_FR" w:bidi="fr_FR"/>
        </w:rPr>
      </w:r>
      <w:r>
        <w:rPr>
          <w:lang w:val="fr_FR" w:bidi="fr_FR"/>
        </w:rPr>
        <w:t>Une verge est un long bâton en bois ou une tige souvent utilisée comme un bâton pour la marche 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Quand Jacob était vieux, il a utilisé une verge pour l'aider à marcher.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changea la verge de Moïse en serpent pour montrer son pouvoir sur Pharaon.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bergers ont également utilisé des verges pour aider à guider leurs moutons, ou pour sauver les moutons quand ils sont tombés ou erraient* La verge avait un crochet à son extremité, ce qui est différent de la tige du berger, qui était droit et utilisé pour les animaux sauvages qui tentaient d'attaquer les moutons.</w:t>
      </w:r>
    </w:p>
    <w:p>
      <w:pPr/>
      <w:r>
        <w:rPr>
          <w:lang w:val="fr_FR" w:bidi="fr_FR"/>
        </w:rPr>
      </w:r>
      <w:r>
        <w:rPr>
          <w:lang w:val="fr_FR" w:bidi="fr_FR"/>
        </w:rPr>
        <w:t>(Voir aussi : (../names/pharaoh.md), (../kt/power.md), (../other/sheep.md), (../other/shepherd.md))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Urie</w:t>
      </w:r>
      <w:r>
        <w:rPr>
          <w:lang w:val="fr_FR" w:bidi="fr_FR"/>
        </w:rPr>
      </w:r>
    </w:p>
    <w:p>
      <w:pPr>
        <w:pStyle w:val="Heading3"/>
      </w:pPr>
      <w:r>
        <w:rPr>
          <w:lang w:val="fr_FR" w:bidi="fr_FR"/>
        </w:rPr>
        <w:t>Données :</w:t>
      </w:r>
    </w:p>
    <w:p>
      <w:pPr/>
      <w:r>
        <w:rPr>
          <w:lang w:val="fr_FR" w:bidi="fr_FR"/>
        </w:rPr>
      </w:r>
      <w:r>
        <w:rPr>
          <w:lang w:val="fr_FR" w:bidi="fr_FR"/>
        </w:rPr>
        <w:t>Urie était un homme juste et un des meilleurs soldats du roi David. On l'appelle souvent « Urie, le Héthien ».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Urie avait une très belle femme nommée Bath-Schéba.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David a commis l'adultère avec la femme d'Urie et elle est devenue enceinte de David.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Pour cacher ce péché, David a fait tuer Urie au combat. Puis David a épousé Bath-Schéba.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Un autre homme appelé Urie était un sacrificateur du temps du roi Achaz.</w:t>
      </w:r>
    </w:p>
    <w:p>
      <w:pPr/>
      <w:r>
        <w:rPr>
          <w:lang w:val="fr_FR" w:bidi="fr_FR"/>
        </w:rPr>
      </w:r>
      <w:r>
        <w:rPr>
          <w:lang w:val="fr_FR" w:bidi="fr_FR"/>
        </w:rPr>
        <w:t>(Suggestions pour la traduction : How to Translate Names)</w:t>
      </w:r>
    </w:p>
    <w:p>
      <w:pPr/>
      <w:r>
        <w:rPr>
          <w:lang w:val="fr_FR" w:bidi="fr_FR"/>
        </w:rPr>
      </w:r>
      <w:r>
        <w:rPr>
          <w:lang w:val="fr_FR" w:bidi="fr_FR"/>
        </w:rPr>
        <w:t>(Voir aussi : (../names/ahaz.md), (../names/bathsheba.md), (../names/david.md), (../names/hittite.md))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Uterus</w:t>
      </w:r>
      <w:r>
        <w:rPr>
          <w:lang w:val="fr_FR" w:bidi="fr_FR"/>
        </w:rPr>
      </w:r>
    </w:p>
    <w:p>
      <w:pPr>
        <w:pStyle w:val="Heading3"/>
      </w:pPr>
      <w:r>
        <w:rPr>
          <w:lang w:val="fr_FR" w:bidi="fr_FR"/>
        </w:rPr>
        <w:t>Définition :</w:t>
      </w:r>
    </w:p>
    <w:p>
      <w:pPr/>
      <w:r>
        <w:rPr>
          <w:lang w:val="fr_FR" w:bidi="fr_FR"/>
        </w:rPr>
      </w:r>
      <w:r>
        <w:rPr>
          <w:lang w:val="fr_FR" w:bidi="fr_FR"/>
        </w:rPr>
        <w:t>Le terme "utérus" désigne l'endroit où un bébé grandit à l'intérieur de sa mère.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C'est un terme plus ancien qui est parfois utilisé pour être poli et moins direct* (Voir: euphémisme )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Un terme plus moderne pour utérus est "entrailles".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Certaines langues utilisent un mot comme "ventre" pour désigner le ventre ou l'utérus d'une femme.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Utilisez un mot pour cela dans la langue du projet qui est bien connue, naturelle et acceptable.</w:t>
      </w:r>
    </w:p>
    <w:p>
      <w:pPr>
        <w:pStyle w:val="Heading3"/>
      </w:pPr>
      <w:r>
        <w:rPr>
          <w:lang w:val="fr_FR" w:bidi="fr_FR"/>
        </w:rPr>
        <w:t>Références bibliques: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Genèse 25:23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Genèse 25: 24–26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Genèse 38: 27–28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Genèse 49:25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Luc 02:21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Luc 11: 27–28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Luc 23: 29–31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Matthieu 19: 10–12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Données Word: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Forte: H990, H4578, H7356, H7358, G1064, G2836, G3388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1264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Autre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
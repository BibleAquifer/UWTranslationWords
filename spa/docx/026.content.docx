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Zabulón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Zabulón fue el décimo hijo de Jacob. Fue el sexto hijo de Lea. Sus descendientes se convirtieron en una de las tribus de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tribu que descendía de él era conocida como la "tribu de Zabulón" o "Zabulón".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significado del nombre Zabulón es desconocido, pero es similar a una palabra hebrea que probablemente significa "honrar" o "habitar".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tribu de Zabulón se estableció en el noroeste de Canaán, bordeada por las tierras de Neftalí, Isacar, Manasés y Aser.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doce tribus de Israel</w:t>
      </w:r>
      <w:r>
        <w:rPr>
          <w:lang w:val="es_ES" w:bidi="es_ES"/>
        </w:rPr>
        <w:t xml:space="preserve">,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, </w:t>
      </w:r>
      <w:r>
        <w:rPr>
          <w:lang w:val="es_ES" w:bidi="es_ES"/>
        </w:rPr>
        <w:t>Lea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Éxodo 1:1–5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30:20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Isaías 9:1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Jueces 4:10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4:13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4:16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H2074, H2075, G21940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Zacarías AT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Zacarías fue un profeta que profetizó durante el reinado del rey Darío I de Persia. El libro del Antiguo Testamento de Zacarías contiene sus profecías, que instaban a los exiliados que regresaban a reconstruir el templo.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profeta Zacarías vivió durante el mismo período que Esdras, Nehemías, Zorobabel y Hageo. También fue mencionado por Jesús como el último de los profetas que fueron asesinados durante los tiempos del Antiguo Testamento.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 hombre llamado Zacarías era un guardián de la puerta en la tienda de reunión durante el tiempo de David.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Uno de los hijos del rey Josafat, que se llamaba Zacarías, fue asesinado por su hermano Joram.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Zacarías era el nombre de un sacerdote que fue apedreado por el pueblo de Israel cuando los reprendió por su adoración a ídolos.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rey Zacarías era el hijo de Jeroboam y reinó sobre Israel solo seis meses antes de ser asesinado.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Darío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Josafat</w:t>
      </w:r>
      <w:r>
        <w:rPr>
          <w:lang w:val="es_ES" w:bidi="es_ES"/>
        </w:rPr>
        <w:t xml:space="preserve">, </w:t>
      </w:r>
      <w:r>
        <w:rPr>
          <w:lang w:val="es_ES" w:bidi="es_ES"/>
        </w:rPr>
        <w:t>Jeroboam</w:t>
      </w:r>
      <w:r>
        <w:rPr>
          <w:lang w:val="es_ES" w:bidi="es_ES"/>
        </w:rPr>
        <w:t xml:space="preserve">,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Zorobabel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Esdras 5:1–2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23:34–36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Zacarías 1:1–3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H2148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Zacarías NT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En el Nuevo Testamento, Zacarías fue un sacerdote judío que se convirtió en el padre de Juan el Bautista.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Zacarías amaba a Dios y lo obedecía.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Durante muchos años, Zacarías y su esposa, Isabel, oraron fervientemente para tener un hijo, pero no lo tuvieron. Luego, cuando eran muy ancianos, Dios respondió a sus oraciones y les dio un hijo.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Zacarías profetizó que su hijo Juan sería el profeta que anunciaría y prepararía el camino para el Mesías.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Cristo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Isabel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profeta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de la Biblia: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1:5–7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1:21–23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1:39–41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3:1–2</w:t>
      </w:r>
    </w:p>
    <w:p>
      <w:pPr>
        <w:pStyle w:val="Heading3"/>
      </w:pPr>
      <w:r>
        <w:rPr>
          <w:lang w:val="es_ES" w:bidi="es_ES"/>
        </w:rPr>
        <w:t>Ejemplos de las historias de la Biblia: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b/>
          <w:lang w:val="es_ES" w:bidi="es_ES"/>
        </w:rPr>
        <w:t>22:1</w:t>
      </w:r>
      <w:r>
        <w:rPr>
          <w:lang w:val="es_ES" w:bidi="es_ES"/>
        </w:rPr>
        <w:t xml:space="preserve"> De repente, un ángel vino con un mensaje de Dios para un sacerdote anciano llamado </w:t>
      </w:r>
      <w:r>
        <w:rPr>
          <w:b/>
          <w:lang w:val="es_ES" w:bidi="es_ES"/>
        </w:rPr>
        <w:t>Zacarías</w:t>
      </w:r>
      <w:r>
        <w:rPr>
          <w:lang w:val="es_ES" w:bidi="es_ES"/>
        </w:rPr>
        <w:t xml:space="preserve">. </w:t>
      </w:r>
      <w:r>
        <w:rPr>
          <w:b/>
          <w:lang w:val="es_ES" w:bidi="es_ES"/>
        </w:rPr>
        <w:t>Zacarías</w:t>
      </w:r>
      <w:r>
        <w:rPr>
          <w:lang w:val="es_ES" w:bidi="es_ES"/>
        </w:rPr>
        <w:t xml:space="preserve"> y su esposa, Isabel, eran personas piadosas, pero ella no había podido tener hijos.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b/>
          <w:lang w:val="es_ES" w:bidi="es_ES"/>
        </w:rPr>
        <w:t>22:2</w:t>
      </w:r>
      <w:r>
        <w:rPr>
          <w:lang w:val="es_ES" w:bidi="es_ES"/>
        </w:rPr>
        <w:t xml:space="preserve"> El ángel le dijo a </w:t>
      </w:r>
      <w:r>
        <w:rPr>
          <w:b/>
          <w:lang w:val="es_ES" w:bidi="es_ES"/>
        </w:rPr>
        <w:t>Zacarías</w:t>
      </w:r>
      <w:r>
        <w:rPr>
          <w:lang w:val="es_ES" w:bidi="es_ES"/>
        </w:rPr>
        <w:t>: “Tu esposa tendrá un hijo. Lo llamarás Juan”.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b/>
          <w:lang w:val="es_ES" w:bidi="es_ES"/>
        </w:rPr>
        <w:t>22:3</w:t>
      </w:r>
      <w:r>
        <w:rPr>
          <w:lang w:val="es_ES" w:bidi="es_ES"/>
        </w:rPr>
        <w:t xml:space="preserve"> Inmediatamente, </w:t>
      </w:r>
      <w:r>
        <w:rPr>
          <w:b/>
          <w:lang w:val="es_ES" w:bidi="es_ES"/>
        </w:rPr>
        <w:t>Zacarías</w:t>
      </w:r>
      <w:r>
        <w:rPr>
          <w:lang w:val="es_ES" w:bidi="es_ES"/>
        </w:rPr>
        <w:t xml:space="preserve"> no pudo hablar.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b/>
          <w:lang w:val="es_ES" w:bidi="es_ES"/>
        </w:rPr>
        <w:t>22:7</w:t>
      </w:r>
      <w:r>
        <w:rPr>
          <w:lang w:val="es_ES" w:bidi="es_ES"/>
        </w:rPr>
        <w:t xml:space="preserve"> Entonces Dios permitió que </w:t>
      </w:r>
      <w:r>
        <w:rPr>
          <w:b/>
          <w:lang w:val="es_ES" w:bidi="es_ES"/>
        </w:rPr>
        <w:t>Zacarías</w:t>
      </w:r>
      <w:r>
        <w:rPr>
          <w:lang w:val="es_ES" w:bidi="es_ES"/>
        </w:rPr>
        <w:t xml:space="preserve"> hablara de nuevo.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G21970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Zadok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Sadoc era el nombre de un importante sumo sacerdote en Israel durante el reinado del Rey David.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Cuando Absalón se rebeló contra el rey David, Sadoc apoyó a David y ayudó a traer el arca del pacto de vuelta a Jerusalén.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Años después, también participó en la ceremonia para ungir al hijo de David, Salomón, como rey.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Dos hombres diferentes llamados Sadoc ayudaron a reconstruir las murallas de Jerusalén durante la época de Nehemías.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Sadoc también era el nombre del abuelo del rey Jotam.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arca del pacto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, </w:t>
      </w:r>
      <w:r>
        <w:rPr>
          <w:lang w:val="es_ES" w:bidi="es_ES"/>
        </w:rPr>
        <w:t>Jotam</w:t>
      </w:r>
      <w:r>
        <w:rPr>
          <w:lang w:val="es_ES" w:bidi="es_ES"/>
        </w:rPr>
        <w:t xml:space="preserve">,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Salomón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Crónicas 24:1–3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Reyes 1:26–27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2 Samuel 15:24–26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1:12–14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Strong's: H6659, G45240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Zaqueo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Zaqueo era un recaudador de impuestos de Jericó que se subió a un árbol para poder ver a Jesús, quien estaba rodeado por una gran multitud de personas.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Zaqueo fue completamente transformado cuando creyó en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arrepintió de su pecado de engañar a la gente y prometió dar la mitad de sus posesiones a los pobres.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También prometió que devolvería a las personas cuatro veces la cantidad que les había cobrado de más por sus impuestos.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creer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promesa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arrepentirse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pecado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impuesto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recaudador de impuestos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de la Biblia: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19:2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19:6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G21950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Zebedeo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Zebedeo era un pescador de Galilea conocido por sus hijos, Santiago y Juan, quienes fueron discípulos de Jesús. A menudo se les identifica en el Nuevo Testamento como los "hijos de Zebedeo".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hijos de Zebedeo también eran pescadores y trabajaban con él para atrapar peces.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Santiago y Juan dejaron su trabajo de pesca con su padre Zebedeo y se fueron a seguir a Jesús.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discípulo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pescadores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Santiago (hijo de Zebedeo)</w:t>
      </w:r>
      <w:r>
        <w:rPr>
          <w:lang w:val="es_ES" w:bidi="es_ES"/>
        </w:rPr>
        <w:t xml:space="preserve">, </w:t>
      </w:r>
      <w:r>
        <w:rPr>
          <w:lang w:val="es_ES" w:bidi="es_ES"/>
        </w:rPr>
        <w:t>Juan (el apóstol)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Juan 21:1–3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5:8–11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Marcos 1:19–20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4:21–22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20:20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26:36–38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G21990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Zilpá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Zilpah fue una de las esposas de Jacob. Ella fue la madre de los dos hijos de Jacob, Gad y Aser.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Labán le dio a Zilpah a Lea como sirvienta cuando Lea se casó con Jacob.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Cuando Lea dejó de tener hijos, le dio a Zilpa a Jacob como esposa para que tuviera más hijos para ella.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, </w:t>
      </w:r>
      <w:r>
        <w:rPr>
          <w:lang w:val="es_ES" w:bidi="es_ES"/>
        </w:rPr>
        <w:t>Leah</w:t>
      </w:r>
      <w:r>
        <w:rPr>
          <w:lang w:val="es_ES" w:bidi="es_ES"/>
        </w:rPr>
        <w:t xml:space="preserve">,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Aser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de la Biblia: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29:23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30:9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Strong's: H2153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Zoar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Zoar era una pequeña ciudad a la que Lot huyó cuando Dios destruyó Sodoma y Gomorra.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Anteriormente se conocía como "Bela", pero fue renombrada "Zoar" cuando Lot pidió a Dios que perdonara esta "pequeña" ciudad.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Zoar estaba ubicada en la llanura del río Jordán o en el extremo sur del Mar Muerto.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Lot</w:t>
      </w:r>
      <w:r>
        <w:rPr>
          <w:lang w:val="es_ES" w:bidi="es_ES"/>
        </w:rPr>
        <w:t xml:space="preserve">, </w:t>
      </w:r>
      <w:r>
        <w:rPr>
          <w:lang w:val="es_ES" w:bidi="es_ES"/>
        </w:rPr>
        <w:t>Sodoma</w:t>
      </w:r>
      <w:r>
        <w:rPr>
          <w:lang w:val="es_ES" w:bidi="es_ES"/>
        </w:rPr>
        <w:t xml:space="preserve">, </w:t>
      </w:r>
      <w:r>
        <w:rPr>
          <w:lang w:val="es_ES" w:bidi="es_ES"/>
        </w:rPr>
        <w:t>Gomorra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Deuteronomio 34:1–3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13:10–11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14:1–2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19:22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19:23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H6820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Zorobabel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Zorobabel era el nombre de dos hombres israelitas en el Antiguo Testamento.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Uno de estos era un descendiente de Joacim y Sedequías.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 diferente Zorobabel, hijo de Sealtiel, fue el jefe de la tribu de Judá durante el tiempo de Esdras y Nehemías, cuando Ciro, rey de Persia, liberó a los israelitas de su cautiverio en Babilonia.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Zorobabel y el sumo sacerdote Josué estuvieron entre los que ayudaron a reconstruir el templo y el altar de Dios.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cautivo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Ciro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sumo sacerdote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Joacim</w:t>
      </w:r>
      <w:r>
        <w:rPr>
          <w:lang w:val="es_ES" w:bidi="es_ES"/>
        </w:rPr>
        <w:t xml:space="preserve">, </w:t>
      </w:r>
      <w:r>
        <w:rPr>
          <w:lang w:val="es_ES" w:bidi="es_ES"/>
        </w:rPr>
        <w:t>Josué</w:t>
      </w:r>
      <w:r>
        <w:rPr>
          <w:lang w:val="es_ES" w:bidi="es_ES"/>
        </w:rPr>
        <w:t xml:space="preserve">,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Persia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Sedequías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Crónicas 3:19–21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Esdras 2:1–2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Esdras 3:8–9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3:27–29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1:12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Strong: H2216, H2217, G22160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
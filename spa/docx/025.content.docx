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Words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Yugo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Definición:</w:t>
      </w:r>
    </w:p>
    <w:p>
      <w:pPr/>
      <w:r>
        <w:rPr>
          <w:lang w:val="es_ES" w:bidi="es_ES"/>
        </w:rPr>
      </w:r>
      <w:r>
        <w:rPr>
          <w:lang w:val="es_ES" w:bidi="es_ES"/>
        </w:rPr>
        <w:t>Un yugo es una pieza de madera o metal unida a dos o más animales para conectarlos con el propósito de tirar de un arado o un carro. También hay varios significados figurativos para este término.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término "yugo" se usa figurativamente para referirse a algo que une a las personas con el propósito de trabajar juntas, como en el servicio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usó el término "compañero de yugo" para referirse a alguien que estaba sirviendo a Cristo como él. Esto también podría traducirse como "compañero de trabajo" o "compañero siervo" o "colaborador".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término "yugo" también se usa a menudo de manera figurada para referirse a una carga pesada que alguien tiene que llevar, como cuando es oprimido por la esclavitud o la persecución.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 la mayoría de los contextos, es mejor traducir este término literalmente, utilizando el término local para un yugo que se usa para la agricultura.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formas de traducir el uso figurado de este término podrían ser "carga opresiva" o "peso pesado" o "amarra", dependiendo del contexto.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atar, </w:t>
      </w:r>
      <w:r>
        <w:rPr>
          <w:lang w:val="es_ES" w:bidi="es_ES"/>
        </w:rPr>
        <w:t>carga</w:t>
      </w:r>
      <w:r>
        <w:rPr>
          <w:lang w:val="es_ES" w:bidi="es_ES"/>
        </w:rPr>
        <w:t xml:space="preserve">, oprimir, </w:t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sirviente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de la Biblia: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Hechos 15:10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Gálatas 5:1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27:40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Isaías 9:4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Jeremías 27:4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11:30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Filipenses 4:3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Strong: H3627, H4132, H4133, H5674, H5923, H6776, G20860, G22180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
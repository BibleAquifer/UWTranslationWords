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重生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「重生」這個詞最早是由耶穌用來描述神如何讓一個人在靈裡從死變為活。 「從神生的」和「從靈生的」這些詞也指一個人獲得新的屬靈生活。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所有人生來在靈裡是死的，當他們接受耶穌基督為救主時，就會得著「新生」。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在靈裡重生的那一刻，神的聖靈開始住在新信徒裡，並賦予他力量在生活中結出好的屬靈果子。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神的工作就是使一個人重生並成為祂的孩子。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「重生」的其它翻譯方式可以包括「重新出生」或「靈裡重生」。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最好將此詞語直譯，並使用該語言中通常用於出生的詞語。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「重生」一詞可以翻譯為「屬靈的誕生」。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「從神生的」這個短語可以翻譯為「被神賦予像新生嬰兒一樣的新生命」或「被神賜予新生命」。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同樣地，「從聖靈生的」可以翻譯為「由聖靈賜予新生命」或「由聖靈賦予力量成為神的孩子」或「由聖靈使其像新生嬰兒一樣擁有新生命」。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聖靈</w:t>
      </w:r>
      <w:r>
        <w:rPr>
          <w:lang w:val="zh_TW" w:bidi="zh_TW"/>
        </w:rPr>
        <w:t>、</w:t>
      </w:r>
      <w:r>
        <w:rPr>
          <w:lang w:val="zh_TW" w:bidi="zh_TW"/>
        </w:rPr>
        <w:t>拯救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約翰一書3:9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彼得前書1:23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提多書3:5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史特朗號：G03130，G05090，G10800，G38240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
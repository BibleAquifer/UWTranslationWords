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吞滅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「吞滅」一詞意指以猛烈的方式吃或消耗。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保羅以比喻的方式使用這個詞，警告信徒不要彼此相吞，意思是不要用言語或行動攻擊或毀滅對方（加5:15）。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同樣在比喻中，「吞滅」一詞常用來表示「徹底摧毀」，例如在談論國之間互相吞滅或火災吞滅建築物和人時。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這個詞也可以翻譯為「完全消耗」或「徹底摧毀」。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消耗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彼得前書5:8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以西結書16:20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路加福音15:30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詩篇21:9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史特朗號：H0398，H0399，H0400，H0402，H1104，H1105，H3216，H3615，H3857，H3898，H7462，H7602，G20680，G26660，G27190，G53150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
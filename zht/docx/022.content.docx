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cheng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稱呼—命名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在這個意義上，「稱呼」和「被稱呼」的意思是給一個地方、人或事物命名。當提到一個人或事物時，「稱呼」和「被稱呼」可以指首次給某人或某物命名，或者是說出那個事物或人的已存在的名字或頭銜。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聖經有時在命名某人時使用這些術語。例如，「他的名字叫約翰」意思是「他被命名為約翰」或「他的名字是約翰」。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「稱為某人名下」意味著某人被賦予了另一個人的名字。神說祂用祂的名字稱呼祂的百姓。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「你要給他起名」也可以翻譯為「你必須命名他」。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「他的名字被稱為」也可以翻譯為「他的名字是」或「他被命名為」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「凡稱為我名下的」這個表達可以翻譯為「我已經賜給你我的名，表明你屬於我。」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你可以將耶穌的話「 你們稱呼我夫子，稱呼我主」翻譯為「你們稱我為夫子，稱我為我主」，或類似的表達方式，以顯示「稱呼」在這個語境中的意思是以特定的名字或頭銜來「稱呼」某人。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召集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成員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「成員」一詞指的是複雜身體或群體的一部分。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新約聖經將基督徒描述為基督身體的「肢體」。信徒屬於一個由許多肢體組成的群體。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耶穌基督是身體的「頭」，而個別信徒則作為身體的肢體運作。聖靈賦予身體的每個肢體一個特殊的角色，以幫助整個身體有好的運作。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參加猶太公會和法利賽人等團體的人也被稱為這些團體的「成員」。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（另見：身體，</w:t>
      </w:r>
      <w:r>
        <w:rPr>
          <w:lang w:val="zh_TW" w:bidi="zh_TW"/>
        </w:rPr>
        <w:t>法利賽人</w:t>
      </w:r>
      <w:r>
        <w:rPr>
          <w:lang w:val="zh_TW" w:bidi="zh_TW"/>
        </w:rPr>
        <w:t>，</w:t>
      </w:r>
      <w:r>
        <w:rPr>
          <w:lang w:val="zh_TW" w:bidi="zh_TW"/>
        </w:rPr>
        <w:t>議會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哥林多前書6:15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哥林多前書12:14–17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民數記16:2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羅馬書12:5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史特朗號：H1004，H1121，H3338，H5315，H8212，G10100，G31960，G36090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承擔——背負重擔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在這個意義上，「承擔（bear）」一詞字面意思是「背負」某物。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「承擔重擔（bear a burden）」意味著「背負困難的事情」或「經歷困難的事情」。這些困難的事情可能包括身體或情感上的痛苦。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「承擔重擔的人」這個詞指的是搬運重物的人，可以翻譯為「背負重擔者」或「背負者」。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「拿兵器的（armor bearer）」一詞可以翻譯為「拿兵器的人（armor carrier）」。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「傳遞消息者（bearer of news）」這個詞可以翻譯為「傳達消息者」。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根據上下文，這個詞可以翻譯為「背負」或「忍受」。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忍耐</w:t>
      </w:r>
      <w:r>
        <w:rPr>
          <w:lang w:val="zh_TW" w:bidi="zh_TW"/>
        </w:rPr>
        <w:t>、力量）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承擔——負有責任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在這個意義上，「承擔（bear）」一詞意味著「對某事負責」或為某事「承擔責任」。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「兒子必不擔當父親的罪孽」這句話的意思是他「不會被追究責任」或「不會因父親的罪而受罰」。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根據上下文，這個詞語可以翻譯為「負責」或「富有責任」。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罪孽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承擔—見證_作證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在這個意義上，「作見證（bear witness）」這個詞語是指為某事作證或報告某事。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「作見證」這個表達意思是「證明（testify）」或「報告所見或所經歷的」。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「作假見證（bear false witness）」的表達意思是「作虛假證言」或「虛假地報告所見所聞」。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根據上下文，「作見證」這個短語可以翻譯為「作證」或「報告」。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報告</w:t>
      </w:r>
      <w:r>
        <w:rPr>
          <w:lang w:val="zh_TW" w:bidi="zh_TW"/>
        </w:rPr>
        <w:t>、</w:t>
      </w:r>
      <w:r>
        <w:rPr>
          <w:lang w:val="zh_TW" w:bidi="zh_TW"/>
        </w:rPr>
        <w:t>見證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承認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「承認（acknowledge）」一詞是指對某事或某人給予適當的認可。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承認神也包括以行動顯示祂所說的是真實的。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承認神的人會通過順服祂表現出來，這樣也就榮耀了祂的名。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承認某事意味著相信它是真實的，並用行動和言語來證實這一點。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在承認某事為真實的情境中，「acknowledge」可以翻譯為「承認（admit）」或「宣告（declare）」或「承認其為真實（confess to be true）」或「相信（believe）」。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當提到承認一個人時，這個詞可以翻譯為「接受」或「認可其價值」或「告訴別人（這個人）是忠誠的」。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在承認神的背景下，這可以翻譯為「相信並順服神」或「宣告神是誰」或「告訴其他人神有多偉大」或「承認神所說和所做的是真實的」。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（另見：順服、</w:t>
      </w:r>
      <w:r>
        <w:rPr>
          <w:lang w:val="zh_TW" w:bidi="zh_TW"/>
        </w:rPr>
        <w:t>榮耀</w:t>
      </w:r>
      <w:r>
        <w:rPr>
          <w:lang w:val="zh_TW" w:bidi="zh_TW"/>
        </w:rPr>
        <w:t>、</w:t>
      </w:r>
      <w:r>
        <w:rPr>
          <w:lang w:val="zh_TW" w:bidi="zh_TW"/>
        </w:rPr>
        <w:t>拯救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但以理書11:38–39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耶利米書9:4–6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約伯記34:26–28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利未記22:32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詩篇29:1–2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史特朗號：H3045、H3046、H5046、H5234、H6942，G14920、G19210、G36700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承認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承認（confess，動詞）的意思是承認或斷言某事是真實的。「承認（confession，名詞）」是一種聲明或承認某事是真實的。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「承認」一詞可以指大膽陳述關於神的真理。它也可以指承認我們犯了罪。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聖經說，如果人們向神承認他們的罪，祂就會赦免他們。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使徒雅各在他的信中寫道，當信徒彼此承認罪過時，這會帶來屬靈的醫治。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使徒保羅寫信給腓立比人，說有一天每個人都會承認或宣告耶穌是主。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保羅也說，如果人們承認耶穌是主，並相信神使祂從死裡復活，他們就會得救。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根據上下文，「承認（動詞）」的翻譯方式可以包括「認」、「見證（動詞）」、「宣告（動詞）」、「認定」或「肯定」。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「承認（名詞）」可以翻譯為「宣告（名詞）」、「見證（名詞）」、「關於我們信仰的陳述」或「認罪」。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信心</w:t>
      </w:r>
      <w:r>
        <w:rPr>
          <w:lang w:val="zh_TW" w:bidi="zh_TW"/>
        </w:rPr>
        <w:t>，</w:t>
      </w:r>
      <w:r>
        <w:rPr>
          <w:lang w:val="zh_TW" w:bidi="zh_TW"/>
        </w:rPr>
        <w:t>見證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約翰壹書1:8–10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約翰貳書1:7–8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雅各書5:16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利未記5:5–6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馬太福音3:4–6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尼希米記1:6–7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腓立比書2:9–11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詩篇38:17–18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史特朗號：H3034，H8426，G18430，G36700，G36710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
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棕櫚樹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「棕櫚樹」一詞指的是一種高大的樹木，其長而柔韌的葉枝從頂部以扇形的方式延伸外出。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聖經中的棕櫚樹通常指的是一種會結出「</w:t>
      </w:r>
      <w:r>
        <w:rPr>
          <w:lang w:val="zh_TW" w:bidi="zh_TW"/>
        </w:rPr>
        <w:t>椰</w:t>
      </w:r>
      <w:r>
        <w:rPr>
          <w:lang w:val="zh_TW" w:bidi="zh_TW"/>
        </w:rPr>
        <w:t>棗」的果實的棕櫚樹。葉子有羽毛狀的圖案。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棕櫚樹通常生長在氣候炎熱潮濕的地帶。它們的葉子全年常綠。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當耶穌騎著驢進耶路撒冷城時，路人在祂前面鋪上棕櫚枝。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棕櫚樹枝象徵著和平和慶祝勝利。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驢</w:t>
      </w:r>
      <w:r>
        <w:rPr>
          <w:lang w:val="zh_TW" w:bidi="zh_TW"/>
        </w:rPr>
        <w:t>、</w:t>
      </w:r>
      <w:r>
        <w:rPr>
          <w:lang w:val="zh_TW" w:bidi="zh_TW"/>
        </w:rPr>
        <w:t>耶路撒冷</w:t>
      </w:r>
      <w:r>
        <w:rPr>
          <w:lang w:val="zh_TW" w:bidi="zh_TW"/>
        </w:rPr>
        <w:t>、</w:t>
      </w:r>
      <w:r>
        <w:rPr>
          <w:lang w:val="zh_TW" w:bidi="zh_TW"/>
        </w:rPr>
        <w:t>和平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列王紀上6:29–30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以西結書40:14–16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民數記33:9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史特朗號：H3712，H8558，H8560，H8561，G54040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
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熊-動物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熊是一種大型、四足的有毛的動物，毛色為深棕色或黑色，擁有尖銳的牙齒和爪子。在聖經時代，熊在以色列很常見。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這些動物生活在森林和山區；它們吃魚、昆蟲和植物。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在舊約中，熊被當作力量的象徵。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牧羊人大衛在牧羊時與一隻熊搏鬥並擊敗了它。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有兩隻熊從樹林裡出來，攻擊了一群嘲笑先知以利沙的少年人。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以利沙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史特朗號：H1677，G07150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
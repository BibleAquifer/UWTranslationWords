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miao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藐視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「藐視」一詞指的是對某事或某人表現出極度的不尊重和不敬。某件極其不光彩的事情被稱為「卑鄙」。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對神公開不敬的人或行為也被稱為「卑鄙」，可以翻譯為「極不尊重」或「完全不光彩」或「應受羞辱」。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「藐視」的意思是認為某人價值較低或判斷某人不如自己有價值。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以下表達具有相似的意思：「對......藐視」或「表現出藐視」或「對......表現出藐視」或「以藐視對待」。這些表達的意思是，用言語或行動「強烈不尊重」或「強烈羞辱」某物或某人。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當大衛王犯下姦淫和謀殺罪時，神說大衛「藐視」了神。這意味著他通過這樣做極大地不尊重和羞辱了神。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羞辱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但以理書12:1–2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箴言15:5–6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詩篇31:18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史特朗號：H0936，H0937，H0959，H0963，H1860，H7043，H7589，H5006，G18480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
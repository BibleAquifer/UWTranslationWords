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筵席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筵席是一種大型、正式的一餐，通常包括多道菜餚。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在古代，國王經常擺設筵席款待政治領袖和其他重要賓客。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這也可以翻譯為「精緻餐點」或「重要宴會」或「多道菜餚（multi-course meal）」。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路加福音5:29–32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歌羅西書2:3–4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史特朗號：H4960，H4961，H8354，G11730，G14030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筵席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「筵席」是一個非常通用的術語，指的是人們聚集在一起通過共進大餐來慶祝某事的活動。在聖經時代，筵席有時會持續數天或更長時間。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通常在某些筵席會吃特別種類的食物。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神命令猶太人慶祝的宗教節期，通常包括一起舉行筵席。因此，這些節期常被稱為「節慶」。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在聖經時代，王和其他富有且有權勢的人經常擺設筵席款待家人或朋友。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在有浪子的故事中，父親準備了一場特別的筵席來慶祝兒子的歸回。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「筵席」這個詞也可以翻譯為「奢華地吃」或「以豐盛的食物慶祝」或「享用特別的大餐」。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根據上下文，「筵席」可以翻譯為「一起享用豐盛的大餐」或「有很多食物的一餐」或「慶祝的宴會」。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節期</w:t>
      </w:r>
      <w:r>
        <w:rPr>
          <w:lang w:val="zh_TW" w:bidi="zh_TW"/>
        </w:rPr>
        <w:t>，</w:t>
      </w:r>
      <w:r>
        <w:rPr>
          <w:lang w:val="zh_TW" w:bidi="zh_TW"/>
        </w:rPr>
        <w:t>筵席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路加福音14:7–9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史特朗號：H0398，H2077，H2282，H3899，H3900，H4150，H4797，H4960，H7646，H8057，H8354，G00260，G10620，G11730，G18590，G21650，G49100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
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謹慎的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「謹慎的」一詞描述了一個仔細考慮自己行為並做出明智決定的人。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「慎重」通常指的是在實際的、眼前的事情上做出明智決策的能力，例如在管理金錢或財產時。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雖然「謹慎的」和「智慧」在意義上相似，但通常「智慧」更為廣泛，並側重於精神或道德問題。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根據上下文，「謹慎的」也可以翻譯為「精明」、「仔細」或「智慧」。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精明</w:t>
      </w:r>
      <w:r>
        <w:rPr>
          <w:lang w:val="zh_TW" w:bidi="zh_TW"/>
        </w:rPr>
        <w:t>、</w:t>
      </w:r>
      <w:r>
        <w:rPr>
          <w:lang w:val="zh_TW" w:bidi="zh_TW"/>
        </w:rPr>
        <w:t>靈</w:t>
      </w:r>
      <w:r>
        <w:rPr>
          <w:lang w:val="zh_TW" w:bidi="zh_TW"/>
        </w:rPr>
        <w:t>、</w:t>
      </w:r>
      <w:r>
        <w:rPr>
          <w:lang w:val="zh_TW" w:bidi="zh_TW"/>
        </w:rPr>
        <w:t>智慧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箴言8:4–5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箴言12:23–24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箴言27:12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史特朗號：H0995，H5843，H6175，H6191，H6195，H7919，H7922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禁食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「禁食」這個詞的意思是停止進食一段時間，例如一天或更長時間。有時也包括不喝水。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禁食可以幫助人們專注於神並祈禱，而不會因為準備食物和進食而分心。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耶穌譴責猶太宗教領袖因為錯誤的理由而禁食。他們禁食是為了讓別人認為他們是義人。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有時，人們禁食是因為他們對某事感到非常悲傷或憂傷。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「禁食」這個動詞也可以譯為「不吃食物」或「停止進食」。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「禁食」這個名詞可以譯為「不吃食物的時間」或「禁食的時期」。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猶太領袖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列王紀上21:8–10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歷代志下20:3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拿3:4–5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馬太福音9:15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25:1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耶穌受洗之後，聖靈立刻帶祂到曠野。耶穌在曠野</w:t>
      </w:r>
      <w:r>
        <w:rPr>
          <w:b/>
          <w:lang w:val="zh_TW" w:bidi="zh_TW"/>
        </w:rPr>
        <w:t>禁食</w:t>
      </w:r>
      <w:r>
        <w:rPr>
          <w:lang w:val="zh_TW" w:bidi="zh_TW"/>
        </w:rPr>
        <w:t>四十晝夜。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34:8</w:t>
      </w:r>
      <w:r>
        <w:rPr>
          <w:lang w:val="zh_TW" w:bidi="zh_TW"/>
        </w:rPr>
        <w:t>「例如，我每週</w:t>
      </w:r>
      <w:r>
        <w:rPr>
          <w:b/>
          <w:lang w:val="zh_TW" w:bidi="zh_TW"/>
        </w:rPr>
        <w:t>禁食</w:t>
      </w:r>
      <w:r>
        <w:rPr>
          <w:lang w:val="zh_TW" w:bidi="zh_TW"/>
        </w:rPr>
        <w:t>兩次，並且我所有的錢財也做十一奉獻。」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46:10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有一天，當安提阿的基督徒在</w:t>
      </w:r>
      <w:r>
        <w:rPr>
          <w:b/>
          <w:lang w:val="zh_TW" w:bidi="zh_TW"/>
        </w:rPr>
        <w:t>禁食</w:t>
      </w:r>
      <w:r>
        <w:rPr>
          <w:lang w:val="zh_TW" w:bidi="zh_TW"/>
        </w:rPr>
        <w:t>和禱告的時候，聖靈對他們說：「讓巴拿巴和掃羅出去做我差派他們去做的工。」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史特朗號：H2908，H5144，H6684，H6685，G35210，G35220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
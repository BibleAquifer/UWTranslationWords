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zuo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作假見證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「作假見證」和「敗壞的見證人」指的是在正式場合如法庭上，對某人或某事件說不實之詞的人。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「假見證」或「妄作見證」是所說的謊言。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「作假見證」意指撒謊或對某事提供虛假的報告。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聖經中多次提到假見證人被雇用來說謊，目的是讓某人受到懲罰或被處死。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「作假見證」或「作虛假見證」可以翻譯為「虛假作證」或「對某人作虛假報告」或「誣陷某人」或「撒謊」。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當「作假見證」指的是一個人時，可以翻譯為「說謊的人」或「作假見證的人」或「說假話的人」。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見證</w:t>
      </w:r>
      <w:r>
        <w:rPr>
          <w:lang w:val="zh_TW" w:bidi="zh_TW"/>
        </w:rPr>
        <w:t>，真實）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申命記19:19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出埃及記20:16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馬太福音15:18–20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馬太福音19:18–19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箴言14:5–6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詩篇27:11–12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史特朗號：H5707，H6030，H7650，H8267，G19650，G31440，G55710，G55750，G55760，G55770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作奴僕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使某人「作奴僕」意味著強迫那個人服事一個主人或為一個統治國服務。「作奴僕」或「轄制」意味著受到某事或某人的控制。「奴僕」指的是為他人工作（或服從他人）的人，無論是自願還是被迫。奴僕是在其主人指揮下行事的人。在聖經中，「僕人（servant）」和「奴僕（slave）」多數是可以互換的術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一個作奴僕或受轄制的人必須無償地服事他人；他們無法自由地做自己想做的事。「轄制」的另一個詞是「為奴」。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新約聖經提到人被罪「作奴僕」，直到耶穌將他們從罪的控制和權勢中釋放。當一個人在基督裡獲得新生命時，他不再是罪的奴僕，而成為義的奴僕。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在聖經中，「少年人」或「使女」通常意指「僕人」或「奴僕」。這個意思可以從上下文判斷出來。一個指示可能是如果使用所有格，例如「她的使女」，可以翻譯為「她的僕人」或「她的奴僕」。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「作奴僕」一詞可以翻譯為「使其不自由」或「強迫服事」或「置於控制之下」。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「作……奴僕」或「受……轄制」這個短語可以翻譯為「被迫作……的奴僕」或「被迫服事」或「被……控制」。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奴僕是一種僕人，是他所工作的人的財產。購買奴僕的人被稱為他的「主人」或「主子」。有些主人非常殘酷地對待奴僕，有些主人則善待他們的奴僕，像對待家庭中重要的成員一樣。「為奴」這個詞意味著成為奴僕的狀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一個人可能會暫時成為奴僕，例如在為他的主人償還債務時。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自由</w:t>
      </w:r>
      <w:r>
        <w:rPr>
          <w:lang w:val="zh_TW" w:bidi="zh_TW"/>
        </w:rPr>
        <w:t>，</w:t>
      </w:r>
      <w:r>
        <w:rPr>
          <w:lang w:val="zh_TW" w:bidi="zh_TW"/>
        </w:rPr>
        <w:t>義</w:t>
      </w:r>
      <w:r>
        <w:rPr>
          <w:lang w:val="zh_TW" w:bidi="zh_TW"/>
        </w:rPr>
        <w:t>，</w:t>
      </w:r>
      <w:r>
        <w:rPr>
          <w:lang w:val="zh_TW" w:bidi="zh_TW"/>
        </w:rPr>
        <w:t>僕人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加拉太書4:3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加拉太書4:24–25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創世記15:13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耶利米書30:8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8:4</w:t>
      </w:r>
      <w:r>
        <w:rPr>
          <w:lang w:val="zh_TW" w:bidi="zh_TW"/>
        </w:rPr>
        <w:t xml:space="preserve"> 賣</w:t>
      </w:r>
      <w:r>
        <w:rPr>
          <w:b/>
          <w:lang w:val="zh_TW" w:bidi="zh_TW"/>
        </w:rPr>
        <w:t>奴僕</w:t>
      </w:r>
      <w:r>
        <w:rPr>
          <w:lang w:val="zh_TW" w:bidi="zh_TW"/>
        </w:rPr>
        <w:t>的人將約瑟當成</w:t>
      </w:r>
      <w:r>
        <w:rPr>
          <w:b/>
          <w:lang w:val="zh_TW" w:bidi="zh_TW"/>
        </w:rPr>
        <w:t>奴僕</w:t>
      </w:r>
      <w:r>
        <w:rPr>
          <w:lang w:val="zh_TW" w:bidi="zh_TW"/>
        </w:rPr>
        <w:t>賣給一個富有的政府官員。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9:13</w:t>
      </w:r>
      <w:r>
        <w:rPr>
          <w:lang w:val="zh_TW" w:bidi="zh_TW"/>
        </w:rPr>
        <w:t xml:space="preserve"> </w:t>
      </w:r>
      <w:r>
        <w:rPr>
          <w:lang w:val="zh_TW" w:bidi="zh_TW"/>
        </w:rPr>
        <w:t>「我</w:t>
      </w:r>
      <w:r>
        <w:rPr>
          <w:lang w:val="zh_TW" w:bidi="zh_TW"/>
        </w:rPr>
        <w:t>（神）</w:t>
      </w:r>
      <w:r>
        <w:rPr>
          <w:lang w:val="zh_TW" w:bidi="zh_TW"/>
        </w:rPr>
        <w:t>要打發你到法老那裡去，把以色列人從埃及</w:t>
      </w:r>
      <w:r>
        <w:rPr>
          <w:b/>
          <w:lang w:val="zh_TW" w:bidi="zh_TW"/>
        </w:rPr>
        <w:t>為奴</w:t>
      </w:r>
      <w:r>
        <w:rPr>
          <w:lang w:val="zh_TW" w:bidi="zh_TW"/>
        </w:rPr>
        <w:t>之地帶出來。」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29:3</w:t>
      </w:r>
      <w:r>
        <w:rPr>
          <w:lang w:val="zh_TW" w:bidi="zh_TW"/>
        </w:rPr>
        <w:t xml:space="preserve"> </w:t>
      </w:r>
      <w:r>
        <w:rPr>
          <w:lang w:val="zh_TW" w:bidi="zh_TW"/>
        </w:rPr>
        <w:t>「因為這</w:t>
      </w:r>
      <w:r>
        <w:rPr>
          <w:b/>
          <w:lang w:val="zh_TW" w:bidi="zh_TW"/>
        </w:rPr>
        <w:t>僕人</w:t>
      </w:r>
      <w:r>
        <w:rPr>
          <w:lang w:val="zh_TW" w:bidi="zh_TW"/>
        </w:rPr>
        <w:t>不能還債，王就說：『把這個人和他的家人當</w:t>
      </w:r>
      <w:r>
        <w:rPr>
          <w:b/>
          <w:lang w:val="zh_TW" w:bidi="zh_TW"/>
        </w:rPr>
        <w:t>奴僕</w:t>
      </w:r>
      <w:r>
        <w:rPr>
          <w:lang w:val="zh_TW" w:bidi="zh_TW"/>
        </w:rPr>
        <w:t>賣了來償還他的債。』」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史特朗號：H3533，H5647，G13980，G14020，G26150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
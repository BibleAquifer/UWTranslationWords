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帕子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「帕子」一詞通常指用作頭部覆蓋物的一塊薄布，用於完全或部分遮蓋頭部或臉部。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摩西在耶和華面前時，用帕子遮住他的臉，以便將他臉上的光輝隱藏起來，不讓百姓看見。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在聖經中，婦女在公共場合或在男性面前時，會用帕子遮蓋頭部，通常也遮蓋臉部。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聖經中，婦女戴在臉上的帕子可能是由薄材料製成，可以部分透視，並且可能只覆蓋部分臉部，使婦女的眼睛不被遮蓋。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「遮蓋」的意思是用面紗覆蓋某物。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在某些英文版本中，使用「帕子」一詞來指代遮蓋至聖所入口的厚重簾子。但在那個上下文中，「幔子」是更好的詞語，因為它指的是一塊厚重的布料。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「帕子」這個詞也可以翻譯為「薄布遮蓋物」或「布料遮蓋物」或「頭部遮蓋物」。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在某些文化中，可能已經有專門用來指女性的帕子的詞彙。當此詞用於摩西時，可能需要找到不同的詞彙。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摩西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哥林多後書3:12–13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</w:t>
      </w:r>
      <w:r>
        <w:rPr>
          <w:lang w:val="zh_TW" w:bidi="zh_TW"/>
        </w:rPr>
        <w:t>3:16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以西結書13:18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以賽亞書47:1–2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雅歌4:3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史特朗號：H4304、H4533、H4555、H6777、H6809、H7196、H7479、G03430、G25710、G25720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
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cha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察驗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「察驗（discern，動詞）」一詞的意思是能夠理解某事，特別是能夠知道某事是對還是錯。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「察驗（discernment，名詞）」一詞指的是對某件事情的理解和明智的判斷。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這意味著擁有智慧和良好的判斷力。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根據上下文，「察驗（動詞）」也可以翻譯為「理解」或「知道其中的區別」或「分辨善惡」或「正確判斷」或「辨別是非」。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「察驗（名詞）」可以翻譯為「理解力」或「分辨善惡的能力」。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審判</w:t>
      </w:r>
      <w:r>
        <w:rPr>
          <w:lang w:val="zh_TW" w:bidi="zh_TW"/>
        </w:rPr>
        <w:t>，</w:t>
      </w:r>
      <w:r>
        <w:rPr>
          <w:lang w:val="zh_TW" w:bidi="zh_TW"/>
        </w:rPr>
        <w:t>智慧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列王紀上3:7–9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創世記41:33–34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箴言1:5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詩篇19:12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史特朗號：H0995，H2940，H4209，H5234，H8085，G03500，G12520，G12530，G29240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
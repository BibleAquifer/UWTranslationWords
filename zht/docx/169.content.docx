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shuo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說長道短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「說長道短（gossip）」一詞指的是與他人談論某人的私事，通常以負面和無益的方式進行。這些談話的內容往往未經確認為真實。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聖經說散播有關他人的負面信息是不對的。說長道短和誹謗就是這種負面言論的例子。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說長道短對被談論的人有害，因為它常常損害某人與他人的關係。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誹謗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提摩太前書5:13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哥林多後書12:20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利未記19:15–16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箴言16:28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羅馬書1:29–31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史特朗號：H5372，G26360，G53970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
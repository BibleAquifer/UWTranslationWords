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ze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責備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「責備」一詞指的是帶著嚴厲或強硬的語氣，以言語糾正某人。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新約聖經命令基督徒要在其他信徒明顯不順服神時責備他們。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箴言教導父母在孩子不順服時要責備他們。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責備通常是為了防止那些犯錯的人進一步陷入罪中。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該詞可以翻譯為「嚴厲糾正」或「告誡」。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「責備的話」可以翻譯為「嚴厲的糾正」或「強烈的批評」。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「無可指責」可以翻譯為「不加告誡」或「不受批評」。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告誡</w:t>
      </w:r>
      <w:r>
        <w:rPr>
          <w:lang w:val="zh_TW" w:bidi="zh_TW"/>
        </w:rPr>
        <w:t>、違背）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創世記21:25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馬可福音1:23–26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馬可福音16:14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馬太福音8:26–27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馬太福音17:17–18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史特朗號：H1605，H1606，H2778，H2781，H3198，H4045，H4148，H8156，H8433，G16490，G16510，G19690，G20080，G36790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
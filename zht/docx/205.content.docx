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xun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巡撫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「巡撫」是指在一個國或帝國內，統治大範圍土地（如領土、地區或省）的人。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在舊約中，「省長（Tirshatha）」是一個更具體的頭銜，指的是統治波斯省的一位巡撫。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在新約中，「方伯（proconsul）」是指統治羅馬省份的巡撫的一個更具體的頭銜。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在聖經時代，巡撫（governors）是由王或皇帝任命的，並在其權威下進行統治。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「政權（government）」由治理某個國或帝國的所有統治者組成。這些統治者制定法律來規範公民的行為，以確保該國所有人民的和平、安全和繁榮。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「總督（governor，又譯：巡撫）」這個詞也可以翻譯為「掌權者」、「監督」、「地區領袖」或「治理一個小區域的人」。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根據上下文，「治理」一詞也可以翻譯為「統治」、「領導」、「管理」或「監督」。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「巡撫」應與「王」或「皇帝」這些詞語區分開來，因為巡撫是一個權力較小的統治者，服從於國王或皇帝的權威。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「方伯」一詞也可以翻譯為「羅馬巡撫」或「羅馬省長」。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權柄</w:t>
      </w:r>
      <w:r>
        <w:rPr>
          <w:lang w:val="zh_TW" w:bidi="zh_TW"/>
        </w:rPr>
        <w:t>，</w:t>
      </w:r>
      <w:r>
        <w:rPr>
          <w:lang w:val="zh_TW" w:bidi="zh_TW"/>
        </w:rPr>
        <w:t>王</w:t>
      </w:r>
      <w:r>
        <w:rPr>
          <w:lang w:val="zh_TW" w:bidi="zh_TW"/>
        </w:rPr>
        <w:t>，權能，</w:t>
      </w:r>
      <w:r>
        <w:rPr>
          <w:lang w:val="zh_TW" w:bidi="zh_TW"/>
        </w:rPr>
        <w:t>省</w:t>
      </w:r>
      <w:r>
        <w:rPr>
          <w:lang w:val="zh_TW" w:bidi="zh_TW"/>
        </w:rPr>
        <w:t>，</w:t>
      </w:r>
      <w:r>
        <w:rPr>
          <w:lang w:val="zh_TW" w:bidi="zh_TW"/>
        </w:rPr>
        <w:t>羅馬</w:t>
      </w:r>
      <w:r>
        <w:rPr>
          <w:lang w:val="zh_TW" w:bidi="zh_TW"/>
        </w:rPr>
        <w:t>，</w:t>
      </w:r>
      <w:r>
        <w:rPr>
          <w:lang w:val="zh_TW" w:bidi="zh_TW"/>
        </w:rPr>
        <w:t>統治者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使徒行傳23:22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使徒行傳26:30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馬可福音13:9–10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馬太福音27:1–2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史特朗號：H0324，H1777，H2280，H4951，H5148，H5460，H6346，H6347，H6486，H7989，H8269，H8660，G04450，G04460，G07460，G14810，G22320，G22330，G22300，G42320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尋找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「尋找」這個詞意指找尋某物或某人。這個詞有時用於比喻，意指「嘗試」或「努力」去做某事或要求某事。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「尋找」或「找尋」一個機會去做某事意味著「試圖找到時間」去做某事。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「尋求</w:t>
      </w:r>
      <w:r>
        <w:rPr>
          <w:lang w:val="zh_TW" w:bidi="zh_TW"/>
        </w:rPr>
        <w:t>雅巍（和合本譯為：耶和華）</w:t>
      </w:r>
      <w:r>
        <w:rPr>
          <w:lang w:val="zh_TW" w:bidi="zh_TW"/>
        </w:rPr>
        <w:t>」意味著「花時間和精力去認識雅巍並學習順服祂。」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「尋求保護」意指「試圖找到能保護你免受危險的人或地方」。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「尋求公義」意指「努力確保人們受到公正或公平的對待」。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「尋求真理」意味著「努力找出真理是什麼」。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「尋求恩惠」意指「緊急地尋求恩惠」或「做一些事情好讓某人幫助你」。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公正</w:t>
      </w:r>
      <w:r>
        <w:rPr>
          <w:lang w:val="zh_TW" w:bidi="zh_TW"/>
        </w:rPr>
        <w:t>、真實）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歷代志上10:14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使徒行傳17:26–27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希伯來書11:6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詩篇27:8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史特朗號：H0579，H1156，H1239，H1243，H1245，H1556，H1875，H2470，H2603，H2658，H2664，H3289，H7125，H7592，H7836，H8446，G03270，G15670，G19340，G20520，G22120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
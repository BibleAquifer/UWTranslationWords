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盾牌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盾牌是士兵在戰鬥中用來保護自己免受敵人武器傷害的物品。作某人的「盾牌」意味著保護那個人免受傷害。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盾牌通常是圓形或橢圓形，由皮革、木材或金屬等材料製成，堅固且厚實，足以防止劍或箭穿透。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聖經使用這個詞作為隱喻，將神比作保護祂百姓的盾牌。（見：隱喻）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保羅談到「信德當作藤牌」，這是一種比喻的說法，意思是相信耶穌、順服神、活出這種信心會保護信徒免受撒但的屬靈攻擊。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信心</w:t>
      </w:r>
      <w:r>
        <w:rPr>
          <w:lang w:val="zh_TW" w:bidi="zh_TW"/>
        </w:rPr>
        <w:t>、順服、</w:t>
      </w:r>
      <w:r>
        <w:rPr>
          <w:lang w:val="zh_TW" w:bidi="zh_TW"/>
        </w:rPr>
        <w:t>撒但</w:t>
      </w:r>
      <w:r>
        <w:rPr>
          <w:lang w:val="zh_TW" w:bidi="zh_TW"/>
        </w:rPr>
        <w:t>、</w:t>
      </w:r>
      <w:r>
        <w:rPr>
          <w:lang w:val="zh_TW" w:bidi="zh_TW"/>
        </w:rPr>
        <w:t>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列王紀上14:26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歷代志下23:8–9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撒母耳記下22:36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申命記33:29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詩篇18:35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史特朗號：H2653，H3591，H4043，H5437，H5526，H6793，H7982，G23750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
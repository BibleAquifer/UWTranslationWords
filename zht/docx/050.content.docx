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羔羊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「羔羊」一詞指的是年幼的羊。羊是四條腿的動物，擁有厚實的羊毛，可作為祭物獻給神。耶穌被稱為「神的羔羊」，因為祂為了贖回人們的罪而犧牲。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這些羊很容易迷失，需要被保護。神將人類比作羊。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神指示祂的子民向祂獻祭時要使用完美的綿羊和羔羊。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耶穌被稱為「神的羔羊」，祂為了贖人們的罪而犧牲。祂是一個完美無瑕的祭品，因為祂完全沒有罪。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如果在使用要翻譯的語言的地區中，羊已經被熟知，則應使用其幼崽的名稱來翻譯「羔羊」和「神的羔羊」。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「神的羔羊」可以翻譯為「神的（獻祭）羔羊」，或「獻給神的羔羊」，或「來自神的（獻祭）羔羊」。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如果該地區並不熟悉羊，這個詞可以翻譯為「小羊」，並附上一個註釋來描述羊的特徵。註釋還可以將羊和羔羊與當地一種群聚生活、膽小無防禦能力且經常迷路的動物進行比較。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還要考慮這個詞在附近地方或國家語言的聖經翻譯中是如何翻譯的。</w:t>
      </w:r>
    </w:p>
    <w:p>
      <w:pPr/>
      <w:r>
        <w:rPr>
          <w:lang w:val="zh_TW" w:bidi="zh_TW"/>
        </w:rPr>
      </w:r>
      <w:r>
        <w:rPr>
          <w:lang w:val="zh_TW" w:bidi="zh_TW"/>
        </w:rPr>
        <w:t>（見：如何翻譯未知內容）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綿羊</w:t>
      </w:r>
      <w:r>
        <w:rPr>
          <w:lang w:val="zh_TW" w:bidi="zh_TW"/>
        </w:rPr>
        <w:t>，</w:t>
      </w:r>
      <w:r>
        <w:rPr>
          <w:lang w:val="zh_TW" w:bidi="zh_TW"/>
        </w:rPr>
        <w:t>牧羊人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以斯拉記8:35–36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以賽亞書66:3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耶利米書11:19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利未記14:21–23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利未記17:1–4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啟示錄15:3–4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5:7</w:t>
      </w:r>
      <w:r>
        <w:rPr>
          <w:lang w:val="zh_TW" w:bidi="zh_TW"/>
        </w:rPr>
        <w:t xml:space="preserve"> 當亞伯拉罕和以撒朝獻祭的地方走去時，以撒問：「父親，我們有獻祭的柴了，但燔祭的</w:t>
      </w:r>
      <w:r>
        <w:rPr>
          <w:b/>
          <w:lang w:val="zh_TW" w:bidi="zh_TW"/>
        </w:rPr>
        <w:t>羊羔</w:t>
      </w:r>
      <w:r>
        <w:rPr>
          <w:lang w:val="zh_TW" w:bidi="zh_TW"/>
        </w:rPr>
        <w:t>在哪裡呢？」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11:2</w:t>
      </w:r>
      <w:r>
        <w:rPr>
          <w:lang w:val="zh_TW" w:bidi="zh_TW"/>
        </w:rPr>
        <w:t xml:space="preserve"> 神給所有相信他的人一個辦法來拯救家裡所有頭生的人和動物，就是每家要選出一隻健壯的</w:t>
      </w:r>
      <w:r>
        <w:rPr>
          <w:b/>
          <w:lang w:val="zh_TW" w:bidi="zh_TW"/>
        </w:rPr>
        <w:t>羊羔</w:t>
      </w:r>
      <w:r>
        <w:rPr>
          <w:lang w:val="zh_TW" w:bidi="zh_TW"/>
        </w:rPr>
        <w:t>殺掉。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24:6</w:t>
      </w:r>
      <w:r>
        <w:rPr>
          <w:lang w:val="zh_TW" w:bidi="zh_TW"/>
        </w:rPr>
        <w:t xml:space="preserve"> </w:t>
      </w:r>
      <w:r>
        <w:rPr>
          <w:lang w:val="zh_TW" w:bidi="zh_TW"/>
        </w:rPr>
        <w:t>第二天，耶穌來要約翰為他施洗。約翰看到他後說：「看啊！</w:t>
      </w:r>
      <w:r>
        <w:rPr>
          <w:b/>
          <w:lang w:val="zh_TW" w:bidi="zh_TW"/>
        </w:rPr>
        <w:t>神的羔羊</w:t>
      </w:r>
      <w:r>
        <w:rPr>
          <w:lang w:val="zh_TW" w:bidi="zh_TW"/>
        </w:rPr>
        <w:t>，將帶走世人的罪。」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45:8</w:t>
      </w:r>
      <w:r>
        <w:rPr>
          <w:lang w:val="zh_TW" w:bidi="zh_TW"/>
        </w:rPr>
        <w:t xml:space="preserve"> 他這樣讀道：「祂像</w:t>
      </w:r>
      <w:r>
        <w:rPr>
          <w:b/>
          <w:lang w:val="zh_TW" w:bidi="zh_TW"/>
        </w:rPr>
        <w:t>羊</w:t>
      </w:r>
      <w:r>
        <w:rPr>
          <w:lang w:val="zh_TW" w:bidi="zh_TW"/>
        </w:rPr>
        <w:t>被牽到宰殺之地，又像一隻沉默的</w:t>
      </w:r>
      <w:r>
        <w:rPr>
          <w:b/>
          <w:lang w:val="zh_TW" w:bidi="zh_TW"/>
        </w:rPr>
        <w:t>羊，</w:t>
      </w:r>
      <w:r>
        <w:rPr>
          <w:lang w:val="zh_TW" w:bidi="zh_TW"/>
        </w:rPr>
        <w:t>祂一句話也沒說。」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48:8</w:t>
      </w:r>
      <w:r>
        <w:rPr>
          <w:lang w:val="zh_TW" w:bidi="zh_TW"/>
        </w:rPr>
        <w:t xml:space="preserve"> 當神告訴亞伯拉罕獻上他的兒子以撒作為祭物時，神預備了一隻</w:t>
      </w:r>
      <w:r>
        <w:rPr>
          <w:b/>
          <w:lang w:val="zh_TW" w:bidi="zh_TW"/>
        </w:rPr>
        <w:t>羔羊</w:t>
      </w:r>
      <w:r>
        <w:rPr>
          <w:lang w:val="zh_TW" w:bidi="zh_TW"/>
        </w:rPr>
        <w:t>來代替以撒作祭物。我們因著各自的罪都應當死，但神預備了耶穌-神的</w:t>
      </w:r>
      <w:r>
        <w:rPr>
          <w:b/>
          <w:lang w:val="zh_TW" w:bidi="zh_TW"/>
        </w:rPr>
        <w:t>羔羊</w:t>
      </w:r>
      <w:r>
        <w:rPr>
          <w:lang w:val="zh_TW" w:bidi="zh_TW"/>
        </w:rPr>
        <w:t>，作為祭物替我們受死。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48:9</w:t>
      </w:r>
      <w:r>
        <w:rPr>
          <w:lang w:val="zh_TW" w:bidi="zh_TW"/>
        </w:rPr>
        <w:t xml:space="preserve"> </w:t>
      </w:r>
      <w:r>
        <w:rPr>
          <w:lang w:val="zh_TW" w:bidi="zh_TW"/>
        </w:rPr>
        <w:t>神在埃及施行最後一災時，每個以色列家庭都要殺一隻無殘疾的</w:t>
      </w:r>
      <w:r>
        <w:rPr>
          <w:b/>
          <w:lang w:val="zh_TW" w:bidi="zh_TW"/>
        </w:rPr>
        <w:t>羊</w:t>
      </w:r>
      <w:r>
        <w:rPr>
          <w:lang w:val="zh_TW" w:bidi="zh_TW"/>
        </w:rPr>
        <w:t>，並將血塗抹在門框上。當神的使者看到血時，就會越過他們的房子不殺他們頭生的兒子。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史特朗號：H7716，G07210，G23160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高傲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「高傲」一詞意指驕傲或自大。「高傲」的人自視過高。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這個詞通常用來形容一個驕傲的人，他執意犯罪得罪神。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通常高傲的人會自誇。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高傲人是愚昧的，不是聰明。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這個詞也可以翻譯為「驕傲」或「自大」或「自我中心」。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「高傲的眼」這個比喻性的表達也可以翻譯為「驕傲的看法」或「輕視他人」或「驕傲地看不起別人的人」。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（另見：誇耀，</w:t>
      </w:r>
      <w:r>
        <w:rPr>
          <w:lang w:val="zh_TW" w:bidi="zh_TW"/>
        </w:rPr>
        <w:t>驕傲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提摩太後書3:1–4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箴言16:18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箴言21:24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詩篇131:1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史特朗號：H1361，H1363，H1364，H3093，H7312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高舉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「高舉」是指高度讚美和尊敬某人，也可以意味著將某人放在高位上。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在聖經中，「高舉」這個詞最常用於尊崇神。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當一個人自我高舉時，意味著他以驕傲或自大的態度看待自己。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「高舉」可以翻譯為「高度讚美」、或「大大尊崇」、或「頌揚」、或「高度稱讚」。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在某些情境中，它可以翻譯為「提升地位」或「給予更多的榮耀」或「驕傲地談論」。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「不要高舉自己」也可以翻譯為「不要自視過高」或「不要自誇」。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「那些自我高舉的人」也可以翻譯為「那些自以為是的人」或「那些自誇的人」。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讚美，</w:t>
      </w:r>
      <w:r>
        <w:rPr>
          <w:lang w:val="zh_TW" w:bidi="zh_TW"/>
        </w:rPr>
        <w:t>敬拜</w:t>
      </w:r>
      <w:r>
        <w:rPr>
          <w:lang w:val="zh_TW" w:bidi="zh_TW"/>
        </w:rPr>
        <w:t>，</w:t>
      </w:r>
      <w:r>
        <w:rPr>
          <w:lang w:val="zh_TW" w:bidi="zh_TW"/>
        </w:rPr>
        <w:t>榮耀</w:t>
      </w:r>
      <w:r>
        <w:rPr>
          <w:lang w:val="zh_TW" w:bidi="zh_TW"/>
        </w:rPr>
        <w:t>，誇耀，</w:t>
      </w:r>
      <w:r>
        <w:rPr>
          <w:lang w:val="zh_TW" w:bidi="zh_TW"/>
        </w:rPr>
        <w:t>驕傲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彼得前書5:5–7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撒母耳記下22:47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使徒行傳5:31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腓立比書2:9–11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詩篇18:46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史特朗號：H1361，H4984，H5375，H5549，H5927，H7311，H7426，H7682，G18690，G52290，G52510，G53110，G53120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膏抹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「膏抹（anoint）」這個詞的意思是將油塗抹或倒在一個人或物體上。在聖經時代，膏抹某人有多種原因。這通常是一個象徵性的行動，代表神藉著聖靈賦予那人特別的服事能力。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在舊約中，祭司、君王和先知被油膏抹，以將他們分別出來為神的特殊事工服務。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像祭壇或會幕這樣的物品也會用油膏抹，以表明它們是用來敬拜和榮耀神的。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在新約中，病人被抹油以求得醫治。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有時候，油會混合香料，使其散發出甜美的香味。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新約記載了兩次耶穌被一位女子用香膏膏抹，作為一種敬拜的行為。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人們透過用香油和香料膏抹屍體來為下葬作預備。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在新約中，接受聖靈被描述為受膏。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「彌賽亞」（希伯來文）和「基督」（希臘文）的意思是「受膏者」。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耶穌基督是那位被揀選的並受膏為先知、大祭司和君王。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根據上下文，「膏抹」一詞可以翻譯為「</w:t>
      </w:r>
      <w:r>
        <w:rPr>
          <w:lang w:val="zh_TW" w:bidi="zh_TW"/>
        </w:rPr>
        <w:t>倒</w:t>
      </w:r>
      <w:r>
        <w:rPr>
          <w:lang w:val="zh_TW" w:bidi="zh_TW"/>
        </w:rPr>
        <w:t>/抹油在……上」或「藉由</w:t>
      </w:r>
      <w:r>
        <w:rPr>
          <w:lang w:val="zh_TW" w:bidi="zh_TW"/>
        </w:rPr>
        <w:t>倒</w:t>
      </w:r>
      <w:r>
        <w:rPr>
          <w:lang w:val="zh_TW" w:bidi="zh_TW"/>
        </w:rPr>
        <w:t>油而使……成為聖」或「成為至聖」或「任命」。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根據上下文，「受膏」可以翻譯為「用油使……分別為聖」或「被任命」或「使……成為聖」或「被賜予聖靈」。</w:t>
        <w:br/>
      </w:r>
      <w:r>
        <w:rPr>
          <w:lang w:val="zh_TW" w:bidi="zh_TW"/>
        </w:rPr>
        <w:t>像「受膏的祭司」這樣的短語，可以翻譯為「用油膏立的祭司」或「藉由倒油而被分別出來的祭司」。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基督</w:t>
      </w:r>
      <w:r>
        <w:rPr>
          <w:lang w:val="zh_TW" w:bidi="zh_TW"/>
        </w:rPr>
        <w:t>、</w:t>
      </w:r>
      <w:r>
        <w:rPr>
          <w:lang w:val="zh_TW" w:bidi="zh_TW"/>
        </w:rPr>
        <w:t>分別為聖</w:t>
      </w:r>
      <w:r>
        <w:rPr>
          <w:lang w:val="zh_TW" w:bidi="zh_TW"/>
        </w:rPr>
        <w:t>、</w:t>
      </w:r>
      <w:r>
        <w:rPr>
          <w:lang w:val="zh_TW" w:bidi="zh_TW"/>
        </w:rPr>
        <w:t>大祭司</w:t>
      </w:r>
      <w:r>
        <w:rPr>
          <w:lang w:val="zh_TW" w:bidi="zh_TW"/>
        </w:rPr>
        <w:t>、</w:t>
      </w:r>
      <w:r>
        <w:rPr>
          <w:lang w:val="zh_TW" w:bidi="zh_TW"/>
        </w:rPr>
        <w:t>猶太人的王</w:t>
      </w:r>
      <w:r>
        <w:rPr>
          <w:lang w:val="zh_TW" w:bidi="zh_TW"/>
        </w:rPr>
        <w:t>、</w:t>
      </w:r>
      <w:r>
        <w:rPr>
          <w:lang w:val="zh_TW" w:bidi="zh_TW"/>
        </w:rPr>
        <w:t>祭司</w:t>
      </w:r>
      <w:r>
        <w:rPr>
          <w:lang w:val="zh_TW" w:bidi="zh_TW"/>
        </w:rPr>
        <w:t>、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約翰一書2:20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約翰一書2:27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撒母耳記上16:2–3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阿摩司書6:5–6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出埃及記29:5–7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雅各書5:13–15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史特朗號：H0047，H0430，H1101，H1878，H3323，H4397，H4398，H4473，H4886，H4888，H4899，H5480，H8136，G00320，G02180，G07430，G14720，G20250，G34620，G55450，G55480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告誡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「告誡（admonish）」一詞意指堅決地警告或勸告某人。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通常「告誡」是指勸告某人不要做某事。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在基督的身體中，信徒被教導要彼此勸誡，以避免犯罪並過聖潔的生活。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「勸戒」這個詞可以翻譯為「鼓勵不要犯罪」或「敦促某人不要犯罪」。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尼希米記9:32–34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史特朗號：H2094、H5749、G35600、G38670、G55370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
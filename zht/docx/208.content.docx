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「腰」一詞是指動物或人的身體部位，位於下肋骨和髖骨之間，也稱為下腹部。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「束上腰帶」這個表達指的是準備努力工作。這源於將長袍的下擺塞進腰帶中，以便能夠輕鬆行動的習俗。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「腰」這個詞在聖經中常用來指代被獻祭動物的下背部。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在聖經中，「腰」一詞常常比喻性地指代一個人的生殖器官，作為其後代的來源。（見：委婉的說法）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「將從你的腰間出來」這個表達也可以翻譯為「將是你的後代」或「將從你的子嗣中出生」或「神將使其從你而來」。 （見：委婉的說法）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當提到身體的一部分時，根據上下文，這也可以翻譯為「腹部」或「臀部」或「腰部」。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束腰</w:t>
      </w:r>
      <w:r>
        <w:rPr>
          <w:lang w:val="zh_TW" w:bidi="zh_TW"/>
        </w:rPr>
        <w:t>，子女）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約伯記15:27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史特朗號：H2504，H3409，H3689，H4975，G37510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
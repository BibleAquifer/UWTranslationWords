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qiu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邱壇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「邱壇」一詞指的是用來敬拜偶像的祭壇和殿。它們通常建在較高的地方，如山丘或山坡上。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以色列的許多君王在這些邱壇上為假神築壇，得罪了神，這導致百姓深深陷入崇拜偶像的行為中。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在以色列或猶大，當一位敬畏神的君王開始統治時，通常會拆除邱壇或祭壇，以阻止百姓崇拜這些偶像。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然而，有些好王沒有完全拆除邱壇，結果全國的以色列人繼續崇拜偶像。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這個詞可以翻譯為「敬拜偶像的高處」或「山頂偶像神廟」或「偶像祭壇土丘」。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確保清楚指出這個術語是指拜偶像的祭壇，而不只是指那些祭壇所處的高地。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祭壇</w:t>
      </w:r>
      <w:r>
        <w:rPr>
          <w:lang w:val="zh_TW" w:bidi="zh_TW"/>
        </w:rPr>
        <w:t>，</w:t>
      </w:r>
      <w:r>
        <w:rPr>
          <w:lang w:val="zh_TW" w:bidi="zh_TW"/>
        </w:rPr>
        <w:t>假神</w:t>
      </w:r>
      <w:r>
        <w:rPr>
          <w:lang w:val="zh_TW" w:bidi="zh_TW"/>
        </w:rPr>
        <w:t>，</w:t>
      </w:r>
      <w:r>
        <w:rPr>
          <w:lang w:val="zh_TW" w:bidi="zh_TW"/>
        </w:rPr>
        <w:t>崇拜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撒母耳記上9:12–13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列王紀下16:4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阿摩司書4:13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申命記33:29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以西結書6:1–3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哈巴谷書3:19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史特朗號：H1116，H1181，H1354，H2073，H4791，H7311，H7413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求問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求問、</w:t>
      </w:r>
      <w:r>
        <w:rPr>
          <w:lang w:val="zh_TW" w:bidi="zh_TW"/>
        </w:rPr>
        <w:t>察問</w:t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「求問」（inquire）一詞的意思是向某人尋求資訊。舊約中「求問」（inquire of）通常用來指向神尋求智慧或幫助。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舊約記載了人向神求問的幾個例子。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這個詞也可以用來指國王或政府官員對官方書面記錄進行查詢。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根據上下文，「求問」可以翻譯為「請求」或「尋求指引」。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「求問雅巍」這個表達可以翻譯為「請求雅巍的指引」或「詢問雅巍該怎麼做」。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「求問」某事可以翻譯為「求問有關此事的問題」或「求問有關此事的信息」。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當雅巍說「我不被你們求問」時，這可以翻譯為「我不允許你們向我詢問信息」或「不允許你們向我尋求幫助」。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申命記19:18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以西結書20:1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以西結書20:</w:t>
      </w:r>
      <w:r>
        <w:rPr>
          <w:lang w:val="zh_TW" w:bidi="zh_TW"/>
        </w:rPr>
        <w:t>30–32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以斯拉記7:14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約伯記10:7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史特朗號：H1240，H1245，H1875，G18300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
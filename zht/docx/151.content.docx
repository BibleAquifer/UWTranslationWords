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人口普查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「人口普查（census，或譯為：數點人數）」一詞是指對一個國或帝國的人口進行正式統計。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舊約記錄了多次神命令以色列人數點算的時候，例如當以色列人剛離開埃及，以及他們即將進入迦南時。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人口普查的目的通常是為了確定應該繳納稅款的人數。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例如，在出埃及記中有一次，以色列男人被數點，以便每人繳納半舍客勒來維護聖殿。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當耶穌還是嬰孩時，羅馬政府進行了一次人口普查，統計帝國內的所有人，要求他們繳稅。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此術語的可能翻譯方式包括「計算總數」或「名字列表」或「註冊名單」。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「進行人口普查」這個短語可以翻譯為「登記人名」或「記錄人名」或「寫下人名」。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國</w:t>
      </w:r>
      <w:r>
        <w:rPr>
          <w:lang w:val="zh_TW" w:bidi="zh_TW"/>
        </w:rPr>
        <w:t>，</w:t>
      </w:r>
      <w:r>
        <w:rPr>
          <w:lang w:val="zh_TW" w:bidi="zh_TW"/>
        </w:rPr>
        <w:t>羅馬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使徒行傳5:37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出埃及記30:12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出埃及記38:26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民數記4:1–4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史特朗號：H3789，H5674，H5921，H6485，H7218，G05820，G05830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人子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「人子」（Son of Man）這個稱號是耶穌用來指稱自己的。祂經常用這個詞代替說「我」。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在聖經中，「人子」（son of man）可以用來指稱或稱呼一個人，也可以解釋為「人類」。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在舊約聖經以西結書中，神經常稱呼以西結為「人子」。例如，祂說：「你這人子，必須說預言。」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先知但以理看見一個「人子」乘著雲來的異象，這是對彌賽亞來臨的預言。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耶穌也說，人子將來會駕著雲回來。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這些關於人子會駕雲降臨的經文，顯示了彌賽亞耶穌就是神。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當耶穌使用「人子」這個詞時，可以翻譯為「那位成為人的」或「從天上來的人」。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有些翻譯者偶爾會在這個稱號中加入「我」或「我自己」（如「我，人子」），以明確表示耶穌是在談論自己。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請確保這個詞的翻譯不會引起錯誤的理解（例如，不要讓人以為是指一個非婚生子的狀況，或者讓人誤解耶穌只是個人類）。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當「人子」用來指稱某個人時，也可以翻譯為「你這個人類」或「你這個人」或「人類」或「人」。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天</w:t>
      </w:r>
      <w:r>
        <w:rPr>
          <w:lang w:val="zh_TW" w:bidi="zh_TW"/>
        </w:rPr>
        <w:t>、兒子、</w:t>
      </w:r>
      <w:r>
        <w:rPr>
          <w:lang w:val="zh_TW" w:bidi="zh_TW"/>
        </w:rPr>
        <w:t>神的兒子</w:t>
      </w:r>
      <w:r>
        <w:rPr>
          <w:lang w:val="zh_TW" w:bidi="zh_TW"/>
        </w:rPr>
        <w:t>、</w:t>
      </w:r>
      <w:r>
        <w:rPr>
          <w:lang w:val="zh_TW" w:bidi="zh_TW"/>
        </w:rPr>
        <w:t>雅巍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使徒行傳7:56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但以理書7:14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以西結書43:6–8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約翰福音3:12–13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路加福音6:5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馬可福音2:10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馬太福音13:37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詩篇80:17–18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啟示錄14:14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H0120，H0606，H1121，H1247，G04440，G52070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忍耐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「忍耐（動詞）」這個詞的意思是長時間持續，或以耐心承受困難。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這也指在試煉來臨時堅定不移，不輕易放棄。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「忍耐」可以意味著「耐心」、「在試煉中堅持」或「在被逼迫時持守」。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對基督徒的勸慰「忍耐到底」是告訴他們要順服耶穌，即使這會使他們受苦。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「忍受苦難」也可以意味著「經歷痛苦」。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翻譯「忍耐（動詞）」這個詞的方法可以包括「堅持」、「保持信念」、「繼續做神希望你做的事」或「站穩」。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在某些情境中，「忍耐（動詞）」可以翻譯為「經歷」或「經過」。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「忍耐（動詞）」這個詞的意思是持續很長時間，也可以翻譯為「持續」或「繼續」。短語「不得長存」可以翻譯為「將不會持續」或「無法繼續生存」。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翻譯「忍耐（名詞）」的方法可以包括「堅持」或「繼續相信」或「保持忠心」。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（另見：堅持）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提摩太後書2:11–13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雅各書1:3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雅各書1:12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路加福音21:19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馬太福音13:21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羅馬書5:3–5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史特朗號：H0386，H3201，H3557，H5331，H5375，H5975，G04300，G09070，G15260，G20050，G20760，G25940，G33060，G47220，G52780，G52810，G52970，G53420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忍耐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「忍耐」和「耐性」這些詞語指的是在困難的情況下堅持不懈。忍耐通常與等待這個詞語連在一起。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當人對他人有忍耐時，意味著他們愛那個人，又饒恕那個人的任何過錯。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聖經教導神的子民在面對困難時要有忍耐，並且要彼此忍耐。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即使人是應該受懲罰的罪人，但神滿有憐憫，仍對人忍耐，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忍耐</w:t>
      </w:r>
      <w:r>
        <w:rPr>
          <w:lang w:val="zh_TW" w:bidi="zh_TW"/>
        </w:rPr>
        <w:t>、</w:t>
      </w:r>
      <w:r>
        <w:rPr>
          <w:lang w:val="zh_TW" w:bidi="zh_TW"/>
        </w:rPr>
        <w:t>饒恕</w:t>
      </w:r>
      <w:r>
        <w:rPr>
          <w:lang w:val="zh_TW" w:bidi="zh_TW"/>
        </w:rPr>
        <w:t>、堅持）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彼得前書3:20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彼得後書3:8–9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希伯來書6:11–12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馬太福音18:28–29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詩篇37:7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啟示錄2:2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史特朗號：H0750，H0753，H2342，H3811，H6960，H7114，G04200，G04630，G19330，G31140，G31150，G31160，G52780，G52810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忍耐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「忍耐」和「堅持」這兩個詞指的是，即使事情可能非常困難或需要很長時間也仍繼續做下去。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忍耐也可以意味著，即使在經歷困難的試煉和情況時，仍然保持如基督般的行為。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如果一個人「堅持」，這意味著他能夠在痛苦或困難的情況下，繼續做他應該做的事情。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繼續相信神的教導需要堅持，特別是在面對錯誤教導時。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小心不要使用像「固執」這樣通常具有負面意義的詞語來表達。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忍耐</w:t>
      </w:r>
      <w:r>
        <w:rPr>
          <w:lang w:val="zh_TW" w:bidi="zh_TW"/>
        </w:rPr>
        <w:t>、</w:t>
      </w:r>
      <w:r>
        <w:rPr>
          <w:lang w:val="zh_TW" w:bidi="zh_TW"/>
        </w:rPr>
        <w:t>試驗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歌羅西書1:11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以弗所書6:18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雅各書5:9–11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路加福音8:14–15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史特朗號：G31150，G43430，G52810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任命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「任命（appoint）」和「被指派（appointed）」指的是選擇某人來完成特定的任務或角色。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「被指派」也可以指被「選擇」去接受某事，例如「被預定得永生」。人們「被預定得永生」意味著他們被揀選去接受永生。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「指定的時間（appointed time）」一詞是指在神「選定的時間」或「計劃的時間」發生某事。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「任命（appoint）」這個詞也可能意味著「命令」或「指派」某人去做某事。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根據上下文，「任命」的翻譯方式可以包括「選擇」、「差派」、「正式選擇」或「指定」。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「被指派」這個詞可以翻譯為「按分配」、「按計劃」或「被特別揀選」。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「被指派」這個詞也可以翻譯為「被選擇」。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撒母耳記上8:11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使徒行傳3:20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使徒行傳6:2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使徒行傳13:48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創世記41:33–34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民數記3:9–10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0561，H0977，H2163，H2296，H2706，H2708，H2710，H3198，H3245，H3259，H3677，H3983，H4150，H4151，H4152，H4483，H4487，H4662，H5324，H5344，H5414，H5567，H5975，H6310，H6485，H6565，H6635，H6680，H6923，H6942，H6966，H7760，H7896，G03220，G06060，G12990，G13030，G19350，G25250，G27490，G42870，G42960，G43840，G49290，G50210，G50870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
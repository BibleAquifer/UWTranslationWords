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gu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古利奈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古利奈是一座位於非洲北海岸地中海上的希臘城，正南方是克里特島。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在新約時代，古利奈有猶太人和基督徒居住。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古利奈在聖經中最為人所知的，可能是因一位名叫西門的男人來自該城，他曾替耶穌背負十字架。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克里特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使徒行傳11:19–21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馬太福音27:32–34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史特朗號：G29560，G29570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古實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古實是挪亞的兒子含的長子。他也是寧錄的祖先。他的兩個兄弟名叫麥西和迦南。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在舊約時代，「古實」是以色列南方一大片土地的名稱。這片土地很可能是以含的兒子古實命名的。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古代的古實地區覆蓋了一片土地，在不同的時期，這片土地可能包括現代的蘇丹、埃及、衣索匹亞，甚至可能還有沙烏地阿拉伯的一部分。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詩篇中提到另一個名叫古實的人。他是便雅憫人。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阿拉伯</w:t>
      </w:r>
      <w:r>
        <w:rPr>
          <w:lang w:val="zh_TW" w:bidi="zh_TW"/>
        </w:rPr>
        <w:t>，</w:t>
      </w:r>
      <w:r>
        <w:rPr>
          <w:lang w:val="zh_TW" w:bidi="zh_TW"/>
        </w:rPr>
        <w:t>迦南</w:t>
      </w:r>
      <w:r>
        <w:rPr>
          <w:lang w:val="zh_TW" w:bidi="zh_TW"/>
        </w:rPr>
        <w:t>，</w:t>
      </w:r>
      <w:r>
        <w:rPr>
          <w:lang w:val="zh_TW" w:bidi="zh_TW"/>
        </w:rPr>
        <w:t>埃及</w:t>
      </w:r>
      <w:r>
        <w:rPr>
          <w:lang w:val="zh_TW" w:bidi="zh_TW"/>
        </w:rPr>
        <w:t>，</w:t>
      </w:r>
      <w:r>
        <w:rPr>
          <w:lang w:val="zh_TW" w:bidi="zh_TW"/>
        </w:rPr>
        <w:t>衣索匹亞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歷代志上1:8–10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以西結書29:10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創世記2:13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創世記10:6–7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耶利米書13:23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史特朗號：H3568，H3569，H3570，3571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穀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「穀」一詞通常指的是像麥子、大麥、玉米、小米或稻米等食用植物的種子。它也可以指整株植物。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在聖經中，主要提到的穀是麥子和大麥。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穗是植物上承載穀粒的部分。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需要注意的是，一些較舊的聖經譯本使用「玉米（corn）」一詞來指代穀物。然而，在現代英文中，「玉米（corn）」僅指一種類型的穀物。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（另見：穗，</w:t>
      </w:r>
      <w:r>
        <w:rPr>
          <w:lang w:val="zh_TW" w:bidi="zh_TW"/>
        </w:rPr>
        <w:t>麥子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創世記42:3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創世記42:26–28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創世記43:1–2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路加福音6:2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馬可福音2:24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馬太福音13:7–9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路得記1:22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史特朗號：H1250，H1430，H1715，H2233，H2591，H3759，H3899，H7054，H7383，H7641，H7668，G02480，G25900，G34500，G46210，G47190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
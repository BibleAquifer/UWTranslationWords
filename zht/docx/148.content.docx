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qun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群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在聖經中，「群」指的是一群羊或山羊，「獸群」指的是一群牛或豬。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不同語言可能有不同的方式來命名一群動物或鳥類。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考慮在您的語言中用來指不同動物群體的詞語，並為每種並使用適當的詞語來指代每種動物。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你的語言使用相同的詞來指代羊群和牛群，那麼當聖經中只提到「羊群」時，你可能需要說「一群羊」，當聖經中只提到「牛群」時，你可能需要說「一群牛」。或者，如果聖經的上下文不需要區分（如果經文只是說「群和獸群」，意思是他們所有的家畜），你可以只使用一個詞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山羊</w:t>
      </w:r>
      <w:r>
        <w:rPr>
          <w:lang w:val="zh_TW" w:bidi="zh_TW"/>
        </w:rPr>
        <w:t>，</w:t>
      </w:r>
      <w:r>
        <w:rPr>
          <w:lang w:val="zh_TW" w:bidi="zh_TW"/>
        </w:rPr>
        <w:t>牛</w:t>
      </w:r>
      <w:r>
        <w:rPr>
          <w:lang w:val="zh_TW" w:bidi="zh_TW"/>
        </w:rPr>
        <w:t>，</w:t>
      </w:r>
      <w:r>
        <w:rPr>
          <w:lang w:val="zh_TW" w:bidi="zh_TW"/>
        </w:rPr>
        <w:t>豬</w:t>
      </w:r>
      <w:r>
        <w:rPr>
          <w:lang w:val="zh_TW" w:bidi="zh_TW"/>
        </w:rPr>
        <w:t>，</w:t>
      </w:r>
      <w:r>
        <w:rPr>
          <w:lang w:val="zh_TW" w:bidi="zh_TW"/>
        </w:rPr>
        <w:t>羊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列王紀上10:28–29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歷代志下17:11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申命記14:22–23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路加福音2:8–9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馬太福音8:30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馬太福音26:31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史特朗號：H0951，H1241，H2835，H4029，H4735，H4830，H5349，H5739，H6251，H6629，H7399，H7462，G00340，G41670，G41680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
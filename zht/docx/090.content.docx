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坑是一個在地上挖掘出的深洞。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「水池」是為了蓄水而挖的一個洞。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人挖坑常是為了捕捉動物或尋找水源。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坑也可以用作臨時關押囚犯的地方。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有時候，「深坑」這個詞指的是墳墓或地獄。其他時候，它可能指「深淵」。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「坑」這個詞也用於比喻性的短語中，如「禍坑」，描述被困在災難性的情況中或深陷於罪惡、破壞性的行為中。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深淵</w:t>
      </w:r>
      <w:r>
        <w:rPr>
          <w:lang w:val="zh_TW" w:bidi="zh_TW"/>
        </w:rPr>
        <w:t>、</w:t>
      </w:r>
      <w:r>
        <w:rPr>
          <w:lang w:val="zh_TW" w:bidi="zh_TW"/>
        </w:rPr>
        <w:t>地獄</w:t>
      </w:r>
      <w:r>
        <w:rPr>
          <w:lang w:val="zh_TW" w:bidi="zh_TW"/>
        </w:rPr>
        <w:t>、監獄）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約伯記33:18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史特朗號：H0875，H0953，H1356，H1475，H2352，H4087，H4113，H4379，H6354，H7585，H7745，H7816，H7825，H7845，H7882，G00120，G09990，G54210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
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恐怖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「恐怖」這個詞指的是極端或強烈的害怕感。「使人驚恐」的意思是讓那個人感到非常害怕。。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「恐怖」是指引起極大恐懼或畏懼的事物或人。恐怖的一個例子可以是</w:t>
      </w:r>
      <w:r>
        <w:rPr>
          <w:lang w:val="zh_TW" w:bidi="zh_TW"/>
        </w:rPr>
        <w:t>敵軍的進攻、或者是廣泛蔓延的瘟疫或疾病造成大量死亡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這些恐怖可以描述為「令人驚恐的」。這個詞可以翻譯為「引起恐懼的」或「產生恐怖的」。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神的審判有一天將使拒絕祂恩典的不悔改之人感到恐懼。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的恐怖」可以翻譯為「雅巍可怕的臨在」、「雅巍可怕的審判」或「當雅巍使人極度恐懼時」。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翻譯「恐怖」的方法還可以包括「極度恐懼」或「深深的畏懼」。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對敵</w:t>
      </w:r>
      <w:r>
        <w:rPr>
          <w:lang w:val="zh_TW" w:bidi="zh_TW"/>
        </w:rPr>
        <w:t>、</w:t>
      </w:r>
      <w:r>
        <w:rPr>
          <w:lang w:val="zh_TW" w:bidi="zh_TW"/>
        </w:rPr>
        <w:t>敬畏</w:t>
      </w:r>
      <w:r>
        <w:rPr>
          <w:lang w:val="zh_TW" w:bidi="zh_TW"/>
        </w:rPr>
        <w:t>、</w:t>
      </w:r>
      <w:r>
        <w:rPr>
          <w:lang w:val="zh_TW" w:bidi="zh_TW"/>
        </w:rPr>
        <w:t>審判</w:t>
      </w:r>
      <w:r>
        <w:rPr>
          <w:lang w:val="zh_TW" w:bidi="zh_TW"/>
        </w:rPr>
        <w:t>、</w:t>
      </w:r>
      <w:r>
        <w:rPr>
          <w:lang w:val="zh_TW" w:bidi="zh_TW"/>
        </w:rPr>
        <w:t>瘟疫</w:t>
      </w:r>
      <w:r>
        <w:rPr>
          <w:lang w:val="zh_TW" w:bidi="zh_TW"/>
        </w:rPr>
        <w:t>、</w:t>
      </w:r>
      <w:r>
        <w:rPr>
          <w:lang w:val="zh_TW" w:bidi="zh_TW"/>
        </w:rPr>
        <w:t>雅巍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出埃及記14:10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馬可福音6:48–50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史特朗號：H0367，H0926，H0928，H1091，H1161，H1204，H1205，H1763，H2111，H2113，H2189，H2731，H2847，H2851，H2865，H3372，H3707，H4032，H4172，H4288，H4637，H6184，H6206，H6343，H6973，G16290，G16300，G22580，G44220，G44260，G54010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
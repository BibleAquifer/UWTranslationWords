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保羅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保羅是早期教會領袖，被耶穌差遣去向許多外邦人傳揚好消息。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保羅是出生在羅馬大數城的猶太人，因此也是羅馬公民。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保羅原被人稱為掃羅，他的猶太名字。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掃羅成為猶太宗教領袖，逮捕成為基督徒的猶太人，因為他認為他們相信耶穌是在褻瀆神。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耶穌在耀眼的光中向掃羅顯現，告訴他停止迫害基督徒。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掃羅信了耶穌，開始教導他的猶太同胞關於耶穌的事。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後來，神差遣掃羅去教導非猶太人有關耶穌的福音，並在羅馬帝國的不同城市建立教會。此時，他開始被稱為「保羅」，他的羅馬名字。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保羅也寫信鼓勵並教導這些城市中的基督徒，他的其中幾封信收錄在新約中。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基督教</w:t>
      </w:r>
      <w:r>
        <w:rPr>
          <w:lang w:val="zh_TW" w:bidi="zh_TW"/>
        </w:rPr>
        <w:t>、</w:t>
      </w:r>
      <w:r>
        <w:rPr>
          <w:lang w:val="zh_TW" w:bidi="zh_TW"/>
        </w:rPr>
        <w:t>猶太領袖</w:t>
      </w:r>
      <w:r>
        <w:rPr>
          <w:lang w:val="zh_TW" w:bidi="zh_TW"/>
        </w:rPr>
        <w:t>、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腓利門書1:8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45:6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一個名叫</w:t>
      </w:r>
      <w:r>
        <w:rPr>
          <w:b/>
          <w:lang w:val="zh_TW" w:bidi="zh_TW"/>
        </w:rPr>
        <w:t>掃羅</w:t>
      </w:r>
      <w:r>
        <w:rPr>
          <w:lang w:val="zh_TW" w:bidi="zh_TW"/>
        </w:rPr>
        <w:t>的年輕人贊成那群人對司提反所做的，當他們用石頭打司提反的時候，他為他們看守衣服。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46:1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掃羅</w:t>
      </w:r>
      <w:r>
        <w:rPr>
          <w:lang w:val="zh_TW" w:bidi="zh_TW"/>
        </w:rPr>
        <w:t>就是那個為那些殺害司提反的人看守袍子的年輕人。他不相信耶穌，因此他迫害信徒。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46:2</w:t>
      </w:r>
      <w:r>
        <w:rPr>
          <w:lang w:val="zh_TW" w:bidi="zh_TW"/>
        </w:rPr>
        <w:t xml:space="preserve"> </w:t>
      </w:r>
      <w:r>
        <w:rPr>
          <w:lang w:val="zh_TW" w:bidi="zh_TW"/>
        </w:rPr>
        <w:t>當</w:t>
      </w:r>
      <w:r>
        <w:rPr>
          <w:b/>
          <w:lang w:val="zh_TW" w:bidi="zh_TW"/>
        </w:rPr>
        <w:t>掃羅</w:t>
      </w:r>
      <w:r>
        <w:rPr>
          <w:lang w:val="zh_TW" w:bidi="zh_TW"/>
        </w:rPr>
        <w:t>去大馬士革的路上，從天上發出亮光四面照耀著他。他就撲倒在地，聽見有聲音對他說：「</w:t>
      </w:r>
      <w:r>
        <w:rPr>
          <w:b/>
          <w:lang w:val="zh_TW" w:bidi="zh_TW"/>
        </w:rPr>
        <w:t>掃羅</w:t>
      </w:r>
      <w:r>
        <w:rPr>
          <w:lang w:val="zh_TW" w:bidi="zh_TW"/>
        </w:rPr>
        <w:t xml:space="preserve">， </w:t>
      </w:r>
      <w:r>
        <w:rPr>
          <w:b/>
          <w:lang w:val="zh_TW" w:bidi="zh_TW"/>
        </w:rPr>
        <w:t>掃羅</w:t>
      </w:r>
      <w:r>
        <w:rPr>
          <w:lang w:val="zh_TW" w:bidi="zh_TW"/>
        </w:rPr>
        <w:t>！ 你為什麼逼迫我？」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46:5</w:t>
      </w:r>
      <w:r>
        <w:rPr>
          <w:lang w:val="zh_TW" w:bidi="zh_TW"/>
        </w:rPr>
        <w:t xml:space="preserve"> </w:t>
      </w:r>
      <w:r>
        <w:rPr>
          <w:lang w:val="zh_TW" w:bidi="zh_TW"/>
        </w:rPr>
        <w:t>所以亞拿尼亞去了</w:t>
      </w:r>
      <w:r>
        <w:rPr>
          <w:b/>
          <w:lang w:val="zh_TW" w:bidi="zh_TW"/>
        </w:rPr>
        <w:t>掃羅</w:t>
      </w:r>
      <w:r>
        <w:rPr>
          <w:lang w:val="zh_TW" w:bidi="zh_TW"/>
        </w:rPr>
        <w:t>那裡，按手在他身上，說：「在你來這裡的路上向你顯現的耶穌，打發我來，叫你能看見，又被聖靈充滿。」</w:t>
      </w:r>
      <w:r>
        <w:rPr>
          <w:b/>
          <w:lang w:val="zh_TW" w:bidi="zh_TW"/>
        </w:rPr>
        <w:t>掃羅</w:t>
      </w:r>
      <w:r>
        <w:rPr>
          <w:lang w:val="zh_TW" w:bidi="zh_TW"/>
        </w:rPr>
        <w:t>立即就能看見了，亞拿尼亞給他施了洗。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46:6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掃羅</w:t>
      </w:r>
      <w:r>
        <w:rPr>
          <w:lang w:val="zh_TW" w:bidi="zh_TW"/>
        </w:rPr>
        <w:t>立刻就向大馬士革的猶太人宣講，說：「耶穌是神的兒子。」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46:9</w:t>
      </w:r>
      <w:r>
        <w:rPr>
          <w:lang w:val="zh_TW" w:bidi="zh_TW"/>
        </w:rPr>
        <w:t xml:space="preserve"> </w:t>
      </w:r>
      <w:r>
        <w:rPr>
          <w:lang w:val="zh_TW" w:bidi="zh_TW"/>
        </w:rPr>
        <w:t>巴拿巴和</w:t>
      </w:r>
      <w:r>
        <w:rPr>
          <w:b/>
          <w:lang w:val="zh_TW" w:bidi="zh_TW"/>
        </w:rPr>
        <w:t>掃羅</w:t>
      </w:r>
      <w:r>
        <w:rPr>
          <w:lang w:val="zh_TW" w:bidi="zh_TW"/>
        </w:rPr>
        <w:t>去那裡教導這些新信徒更多關於耶穌的事，同時剛強教會。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47:1</w:t>
      </w:r>
      <w:r>
        <w:rPr>
          <w:lang w:val="zh_TW" w:bidi="zh_TW"/>
        </w:rPr>
        <w:t xml:space="preserve"> </w:t>
      </w:r>
      <w:r>
        <w:rPr>
          <w:lang w:val="zh_TW" w:bidi="zh_TW"/>
        </w:rPr>
        <w:t>當</w:t>
      </w:r>
      <w:r>
        <w:rPr>
          <w:b/>
          <w:lang w:val="zh_TW" w:bidi="zh_TW"/>
        </w:rPr>
        <w:t>掃羅</w:t>
      </w:r>
      <w:r>
        <w:rPr>
          <w:lang w:val="zh_TW" w:bidi="zh_TW"/>
        </w:rPr>
        <w:t>在羅馬帝國旅行時，他開始用他的羅馬名字「</w:t>
      </w:r>
      <w:r>
        <w:rPr>
          <w:b/>
          <w:lang w:val="zh_TW" w:bidi="zh_TW"/>
        </w:rPr>
        <w:t>保羅</w:t>
      </w:r>
      <w:r>
        <w:rPr>
          <w:lang w:val="zh_TW" w:bidi="zh_TW"/>
        </w:rPr>
        <w:t>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47:14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保羅</w:t>
      </w:r>
      <w:r>
        <w:rPr>
          <w:lang w:val="zh_TW" w:bidi="zh_TW"/>
        </w:rPr>
        <w:t>和其他一些基督徒領袖們去了很多的城市，傳揚並教導人關於耶穌的好消息。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史特朗號：G39720，G45690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保證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保證、</w:t>
      </w:r>
      <w:r>
        <w:rPr>
          <w:lang w:val="zh_TW" w:bidi="zh_TW"/>
        </w:rPr>
        <w:t>起誓</w:t>
      </w:r>
      <w:r>
        <w:rPr>
          <w:lang w:val="zh_TW" w:bidi="zh_TW"/>
        </w:rPr>
        <w:t>、擔保、</w:t>
      </w:r>
      <w:r>
        <w:rPr>
          <w:lang w:val="zh_TW" w:bidi="zh_TW"/>
        </w:rPr>
        <w:t>憑據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「保證」一詞是指正式且莊重地承諾去做某事或給予某物。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在舊約中，以色列的官員承諾忠於大衛王。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「保證」可以翻譯為「正式承諾」或「強烈承諾」。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「擔保」一詞也可以指作為保證或承諾償還債務的物品。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當承諾履行時，作為抵押的物品將歸還給其所擁有者。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取決於上下文，翻譯「保證」一詞的方式可包括「莊嚴的承諾」、「正式的承諾」、或「正式的保證」。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應許</w:t>
      </w:r>
      <w:r>
        <w:rPr>
          <w:lang w:val="zh_TW" w:bidi="zh_TW"/>
        </w:rPr>
        <w:t>、</w:t>
      </w:r>
      <w:r>
        <w:rPr>
          <w:lang w:val="zh_TW" w:bidi="zh_TW"/>
        </w:rPr>
        <w:t>誓言</w:t>
      </w:r>
      <w:r>
        <w:rPr>
          <w:lang w:val="zh_TW" w:bidi="zh_TW"/>
        </w:rPr>
        <w:t>、誓約）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哥林多後書5:4–5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出埃及記22:26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創世記38:17–18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尼希米記10:28–29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史特朗號：H0781，H2254，H2258，H5667，H5671，H6148，H6161，H6162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堡壘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「堡壘」和「要塞」這兩個詞都指的是防禦敵軍攻擊的安全場所。「城堡」是指城市內的一座要塞。「設防」描述的是一個城市或其它地方已被加固以防止攻擊。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通常，堡壘和要塞是具有防禦牆的人造建築。它們也可能是具有天然保護屏障的地方，例如岩石峭壁或高山。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人們透過建造厚牆或其它結構來加固堡壘，使敵人難以突破。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「堡壘」或「要塞」可以翻譯為「安全堅固的地方」或「強力保護的地方」。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「設防城市」這個詞可以翻譯為「安全保護的城市」或「堅固建造的城市」。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「堡壘」一詞的另一個比喻性的意義，指的是某人錯誤地信賴可獲取安全感的事物，例如假神或是取代</w:t>
      </w:r>
      <w:r>
        <w:rPr>
          <w:lang w:val="zh_TW" w:bidi="zh_TW"/>
        </w:rPr>
        <w:t>雅巍（和合本譯為：耶和華）</w:t>
      </w:r>
      <w:r>
        <w:rPr>
          <w:lang w:val="zh_TW" w:bidi="zh_TW"/>
        </w:rPr>
        <w:t>受到崇拜的其它對象。這可以譯為「虛假的堡壘」。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這個詞應該與「避難所」有不同的翻譯，因為「避難所」更強調安全性，而不是被加固的概念。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避難所</w:t>
      </w:r>
      <w:r>
        <w:rPr>
          <w:lang w:val="zh_TW" w:bidi="zh_TW"/>
        </w:rPr>
        <w:t>、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哥林多後書10:4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列王紀下8:10–12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撒母耳記下5:8–10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哈巴谷書1:10–11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史特朗號：H0490，H0553，H0759，H1001，H1002，H1003，H1219，H1225，H2388，H4013，H4026，H4581，H4526，H4679，H4685，H4686，H4692，H4694，H4869，H5794，H5797，H5800，H6438，H6877，H7682，G37940，G39250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寶座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寶座是專為統治者設計的椅子，統治者在此坐下以決定重要事務並聆聽人民的請求。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寶座也是統治者權威和力量的象徵。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「寶座」一詞也可以用來指代統治者本人、他的統治或他的權力。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在聖經中，神常被描繪為坐在寶座上的國王。耶穌被描述為坐在父神的右邊寶座上。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耶穌說天國是神的寶座。這可以翻譯為「天國是神作為國王統治的地方」。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權柄</w:t>
      </w:r>
      <w:r>
        <w:rPr>
          <w:lang w:val="zh_TW" w:bidi="zh_TW"/>
        </w:rPr>
        <w:t>、權能、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統治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歌羅西書1:15–17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路加福音22:30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馬太福音19:28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啟示錄1:4–6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史特朗號：H3427，H3676，H3678，H3764，H7675，G09680，G23620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豹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豹是一種大型的野生動物，外形像貓，棕色的身體上有黑色的斑點。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豹是一種捕捉其它動物並吃掉牠們的動物。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在聖經中，災難的突然性被比作豹，豹會突然撲向獵物。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先知但以理和使徒約翰描述了他們在異象中看到的，一隻看起來像豹的獸。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獸</w:t>
      </w:r>
      <w:r>
        <w:rPr>
          <w:lang w:val="zh_TW" w:bidi="zh_TW"/>
        </w:rPr>
        <w:t>，</w:t>
      </w:r>
      <w:r>
        <w:rPr>
          <w:lang w:val="zh_TW" w:bidi="zh_TW"/>
        </w:rPr>
        <w:t>但以理</w:t>
      </w:r>
      <w:r>
        <w:rPr>
          <w:lang w:val="zh_TW" w:bidi="zh_TW"/>
        </w:rPr>
        <w:t>，</w:t>
      </w:r>
      <w:r>
        <w:rPr>
          <w:lang w:val="zh_TW" w:bidi="zh_TW"/>
        </w:rPr>
        <w:t>獵物</w:t>
      </w:r>
      <w:r>
        <w:rPr>
          <w:lang w:val="zh_TW" w:bidi="zh_TW"/>
        </w:rPr>
        <w:t>，</w:t>
      </w:r>
      <w:r>
        <w:rPr>
          <w:lang w:val="zh_TW" w:bidi="zh_TW"/>
        </w:rPr>
        <w:t>異象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但以理書7:6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何西阿書13:7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啟示錄13:1–2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雅歌4:8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史特朗號：H5245，H5246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報仇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「報仇（avenge）」或「復仇（take revenge）」或「執行報復（execute vengeance）」是為了懲罰某人以回報他所做的傷害。報仇或復仇的行為就是「報復（vengeance）」。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通常「報仇」意味著伸張正義或糾正錯誤的意圖，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當提到人時，表達「報仇」或「復仇」通常涉及想要報復那個造成傷害的人。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當神「施行報應」或「執行報復」時，祂是在行公義，因為祂正在懲罰罪惡和叛逆。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「報仇」這個表達也可以翻譯為「糾正錯誤」或「伸張正義」。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當提到人類時，「報仇」可以翻譯為「報應」或「為了懲罰而傷害」或「報復」。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根據上下文，「報仇」可以翻譯為「懲罰」或「罪的懲罰」或「對所做錯事的報應」。如果使用一個意指「報復」的詞，這只適用於人類。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當神說「施行我的報復」時，可以翻譯為「因他們對我所犯的錯而懲罰他們」或「因他們得罪我而使壞事發生」。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當提到神的報應時，務必清楚表明神在懲罰罪惡時是公義的。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懲罰</w:t>
      </w:r>
      <w:r>
        <w:rPr>
          <w:lang w:val="zh_TW" w:bidi="zh_TW"/>
        </w:rPr>
        <w:t>、</w:t>
      </w:r>
      <w:r>
        <w:rPr>
          <w:lang w:val="zh_TW" w:bidi="zh_TW"/>
        </w:rPr>
        <w:t>公正</w:t>
      </w:r>
      <w:r>
        <w:rPr>
          <w:lang w:val="zh_TW" w:bidi="zh_TW"/>
        </w:rPr>
        <w:t>、</w:t>
      </w:r>
      <w:r>
        <w:rPr>
          <w:lang w:val="zh_TW" w:bidi="zh_TW"/>
        </w:rPr>
        <w:t>公義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撒母耳記上24:12–13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以西結書25:15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以賽亞書47:3–5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利未記19:17–18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詩篇18:47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羅馬書12:19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史特朗號：H1350，H3467，H5358，H5359，H5360，H8199，G15560，G15570，G15580，G37090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報告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「報告」的意思是告訴人們某件發生的事情，通常會提供該事件的詳細信息。一份「報告」是所告訴的內容，可以是口頭或書面的。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「報告」也可以翻譯為「告訴」、「解釋」或「詳細說明」。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「不要告訴任何人」這句話可以翻譯為「不要和任何人談論這件事」或「不要跟任何人說這件事」。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「報告」的翻譯方式包括「解釋」、「故事」或「詳細說明」，具體取決於上下文。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使徒行傳5:22–23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路加福音8:34–35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馬太福音28:15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史特朗號：H1681，H1696，H1697，H5046，H7725，H8034，H8052，H8085，H8088，H8089，G01890，G01910，G03120，G05180，G09870，G12250，G13100，G18340，G20360，G21630，G30040，G30560，G31400，G33770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
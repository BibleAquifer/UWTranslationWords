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消耗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「消耗（consume）」一詞字面意思是用完某物，具有幾個比喻意義。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在聖經中，「消耗」一詞常常指的是毀滅事物或人。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火被認為會吞噬物品，這意味著它通過燃燒來摧毀它們。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神被描述為「烈火」，這是對祂對罪的忿怒的描述。祂的忿怒會導致不悔改的罪人遭受可怕的懲罰。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消耗食物意味著吃或喝某些東西。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「土地被滅」這個詞語可以翻譯為「毀滅土地」。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在土地或人被滅的情境中，這個詞可以翻譯為「毀滅」。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當提到火時，「消耗」可以翻譯為「燒盡」。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摩西看到的燃燒荊棘「沒有燒毀」，可以翻譯為「沒有被燒盡」或「沒有燒掉」。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當提到吃的時候，「消耗」可以翻譯為「吃盡」或「吞吃」。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如果某人的力量被「消耗」，這意味著他的力量已經「用盡」或「消失」。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「神是烈火」這個表達可以翻譯為「神如同火焰燒毀萬物」或「神對罪惡忿怒，將如火焰般毀滅罪人」。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吞噬</w:t>
      </w:r>
      <w:r>
        <w:rPr>
          <w:lang w:val="zh_TW" w:bidi="zh_TW"/>
        </w:rPr>
        <w:t>，</w:t>
      </w:r>
      <w:r>
        <w:rPr>
          <w:lang w:val="zh_TW" w:bidi="zh_TW"/>
        </w:rPr>
        <w:t>忿怒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列王紀上18:38–40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申命記7:16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耶利米書3:23–25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民數記11:1–3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史特朗號：H0398，H0402，H1086，H1104，H1197，H2628，H3615，H3617，H3857，H4529，H5595，H8046，H8552，G03550，G26180，G26540，G27190，G53150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小麥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小麥是一種人們種植來作為食物的穀物。當聖經提到「穀物」或「種子」時，通常是指小麥穀物或種子。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小麥的種子或穀粒生長在小麥植物的頂部。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收割小麥後，穀粒會通過打穀從植物的莖中分離出來。小麥植物的莖也被稱為「稻草」，通常鋪在地上供動物睡覺。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打穀後，包圍穀粒的糠秕經過簸揚與穀粒分離，然後被丟棄。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人們將小麥磨成麵粉，然後用來製作麵包。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大麥</w:t>
      </w:r>
      <w:r>
        <w:rPr>
          <w:lang w:val="zh_TW" w:bidi="zh_TW"/>
        </w:rPr>
        <w:t>、</w:t>
      </w:r>
      <w:r>
        <w:rPr>
          <w:lang w:val="zh_TW" w:bidi="zh_TW"/>
        </w:rPr>
        <w:t>糠</w:t>
      </w:r>
      <w:r>
        <w:rPr>
          <w:lang w:val="zh_TW" w:bidi="zh_TW"/>
        </w:rPr>
        <w:t>、</w:t>
      </w:r>
      <w:r>
        <w:rPr>
          <w:lang w:val="zh_TW" w:bidi="zh_TW"/>
        </w:rPr>
        <w:t>穀物</w:t>
      </w:r>
      <w:r>
        <w:rPr>
          <w:lang w:val="zh_TW" w:bidi="zh_TW"/>
        </w:rPr>
        <w:t>、</w:t>
      </w:r>
      <w:r>
        <w:rPr>
          <w:lang w:val="zh_TW" w:bidi="zh_TW"/>
        </w:rPr>
        <w:t>種子</w:t>
      </w:r>
      <w:r>
        <w:rPr>
          <w:lang w:val="zh_TW" w:bidi="zh_TW"/>
        </w:rPr>
        <w:t>、</w:t>
      </w:r>
      <w:r>
        <w:rPr>
          <w:lang w:val="zh_TW" w:bidi="zh_TW"/>
        </w:rPr>
        <w:t>打穀</w:t>
      </w:r>
      <w:r>
        <w:rPr>
          <w:lang w:val="zh_TW" w:bidi="zh_TW"/>
        </w:rPr>
        <w:t>、</w:t>
      </w:r>
      <w:r>
        <w:rPr>
          <w:lang w:val="zh_TW" w:bidi="zh_TW"/>
        </w:rPr>
        <w:t>簸揚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使徒行傳27:36–38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出埃及記34:21–22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</w:t>
      </w:r>
      <w:r>
        <w:rPr>
          <w:lang w:val="zh_TW" w:bidi="zh_TW"/>
        </w:rPr>
        <w:t>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馬太福音13:26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史特朗號：H1250、H2406、G46210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
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闡釋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「闡釋」和「詮釋」這些術語是指解釋和說明原本意思不清楚的事物。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在聖經中，這些術語常用於解釋夢或異象的含義。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當巴比倫王做了一些令人困惑的夢時，神幫助但以理解釋這些夢並說明它們的意義。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「詮釋」夢是對夢境含義的「解釋」。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在舊約中，神有時使用夢境向人們揭示未來將發生的事情。因此，對這些夢的解釋就是預言。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「闡釋」這個詞也可以指理解其它事物的意思，例如根據冷熱、風力以及天空的狀況來推測天氣將會如何。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「闡釋」這個詞可以翻譯為「弄清楚意思」或「解釋」或「指出含義」。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「詮釋」這個詞也可以翻為「說明」或「含義」。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巴比倫</w:t>
      </w:r>
      <w:r>
        <w:rPr>
          <w:lang w:val="zh_TW" w:bidi="zh_TW"/>
        </w:rPr>
        <w:t>、</w:t>
      </w:r>
      <w:r>
        <w:rPr>
          <w:lang w:val="zh_TW" w:bidi="zh_TW"/>
        </w:rPr>
        <w:t>但以理</w:t>
      </w:r>
      <w:r>
        <w:rPr>
          <w:lang w:val="zh_TW" w:bidi="zh_TW"/>
        </w:rPr>
        <w:t>、</w:t>
      </w:r>
      <w:r>
        <w:rPr>
          <w:lang w:val="zh_TW" w:bidi="zh_TW"/>
        </w:rPr>
        <w:t>夢</w:t>
      </w:r>
      <w:r>
        <w:rPr>
          <w:lang w:val="zh_TW" w:bidi="zh_TW"/>
        </w:rPr>
        <w:t>、</w:t>
      </w:r>
      <w:r>
        <w:rPr>
          <w:lang w:val="zh_TW" w:bidi="zh_TW"/>
        </w:rPr>
        <w:t>先知</w:t>
      </w:r>
      <w:r>
        <w:rPr>
          <w:lang w:val="zh_TW" w:bidi="zh_TW"/>
        </w:rPr>
        <w:t>、</w:t>
      </w:r>
      <w:r>
        <w:rPr>
          <w:lang w:val="zh_TW" w:bidi="zh_TW"/>
        </w:rPr>
        <w:t>異象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哥林多前書12:10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但以理書4:4–6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創世記40:4–5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士師記7:15–16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路加福音12:56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 H0995，H3887，H6591，H6622，H6623，H7667，H7760，H7922，G12520，G13280，G13290，G13810，G19550，G20580，G31770，G47930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顫動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「顫動」一詞意指輕微而反覆地抖動或搖晃，通常是因為恐懼或困苦。這個詞也可以用作比喻，指「非常害怕」。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有時當地面震動時，人們會說它在「顫動」。這可能發生在地震期間或對非常大的噪音作出反應時。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聖經說，在主的面前，地要震動。這可能意味著地上的人會因對神的恐懼而顫抖，或者地本身會震動。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這個詞可以翻譯為「害怕」或「敬畏神」或「顫抖」，取決於上下文。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地</w:t>
      </w:r>
      <w:r>
        <w:rPr>
          <w:lang w:val="zh_TW" w:bidi="zh_TW"/>
        </w:rPr>
        <w:t>、</w:t>
      </w:r>
      <w:r>
        <w:rPr>
          <w:lang w:val="zh_TW" w:bidi="zh_TW"/>
        </w:rPr>
        <w:t>敬畏</w:t>
      </w:r>
      <w:r>
        <w:rPr>
          <w:lang w:val="zh_TW" w:bidi="zh_TW"/>
        </w:rPr>
        <w:t>、</w:t>
      </w:r>
      <w:r>
        <w:rPr>
          <w:lang w:val="zh_TW" w:bidi="zh_TW"/>
        </w:rPr>
        <w:t>主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哥林多後書7:15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撒母耳記下22:44–46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使徒行傳16:29–31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耶利米書5:22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路加福音8:47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史特朗號：H1674、H2111、H2112、H2151、H2342、H2648、H2729、H2730、H2731、H5128、H5568、H6342、H6426、H6427、H7264、H7268、H7269、H7322、H7460、H7461、H7481、H7493、H7578、H8078、H8653、G17900、G51410、G51560、G54250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
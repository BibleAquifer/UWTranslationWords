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鞠躬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鞠躬意味著彎腰以謙卑的方式表達對某人的尊重和敬意。「俯伏」意味著彎腰或跪得很低，通常面朝地面，雙手也朝向地面。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其它表達方式包括「屈身」（意指下跪）和「低頭」（意指謙恭地向前低頭或表示悲傷）。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俯伏也可以是痛苦或哀悼的象徵。「俯伏」的人已被帶到謙卑的低位。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人們常常在地位較高或更重要的人面前下拜，例如國王和其他統治者。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在神面前俯伏是對祂的一種敬拜表達。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在聖經中，人們在意識到耶穌的神蹟和教導顯明祂來自神時，向祂俯伏。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聖經說，當耶穌有一天再來時，所有人都會屈膝敬拜祂。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根據上下文，這個詞可以翻譯成「向前彎」、「低頭」或「跪下」的意思。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「俯伏」這個詞可以翻譯為「跪下」或「俯伏在地」。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此詞語在某些語言，會根據上下文有多種翻譯方法。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謙卑</w:t>
      </w:r>
      <w:r>
        <w:rPr>
          <w:lang w:val="zh_TW" w:bidi="zh_TW"/>
        </w:rPr>
        <w:t>、</w:t>
      </w:r>
      <w:r>
        <w:rPr>
          <w:lang w:val="zh_TW" w:bidi="zh_TW"/>
        </w:rPr>
        <w:t>敬拜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列王紀下5:18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出埃及記20:5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創世記24:26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創世記44:14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以賽亞書44:19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路加福音24:5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啟示錄3:9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史特朗號：H0086，H3721，H3766，H5753，H5791，H6915，H7743，H7812，H7817，G11200，G25780，G28270，G40980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
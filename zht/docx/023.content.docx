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chou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仇敵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「仇敵（adversary）」是指反對他人的人（或一群人）。「敵人（enemy）」一詞有類似的意思。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你的仇敵可以是那個試圖反對或傷害另一個人的人。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當兩個國家交戰時，彼此都可以稱為「仇敵」。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在聖經中，魔鬼被稱為「仇敵」和「敵人」。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「仇敵」一詞可以翻譯為「對敵」或「敵人」，但它暗示著更強烈的對立形式。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撒但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提摩太前書5:14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以賽亞書9:11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約伯記6:23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耶利米哀歌4:12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路加福音12:58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馬太福音13:25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史特朗號：H0341、H6146、H6887、H6862、H6965、H7790、H7854、H8130、H8324、G04760、G04800、G21890、G21900、G52270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
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en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恩典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「恩典」指的是對未曾賺得幫助或祝福的人所施予的幫助或恩惠。「施恩」形容一個人對他人展現恩典。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神對罪人的恩典是一份白白賜予的禮物。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恩典的概念也指對做錯事或傷害他人的人表現出仁慈和饒恕。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「蒙恩惠」這個表達方式是指從神那裡得到幫助和憐憫。通常它還包含神喜悅某人並幫助他的意思。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「恩典」的其它翻譯方式可以包括「神的恩慈」、 「神的恩惠」、 「神對罪人的恩慈與寬恕」或「慈悲的恩慈」。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「施恩」這個詞可以翻譯為「充滿恩典」或「恩慈」或「慈悲」或「慈悲恩慈」。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「他在神眼前蒙恩」這個表達可以翻譯為「他從神那裡得到憐憫」或「神慈悲地幫助他」或「神向他顯示恩惠」或「神喜悅他並幫助他」。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使徒行傳4:33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使徒行傳6:8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使徒行傳14:4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歌羅西書4:6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歌羅西書4:18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創世記43:28–29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雅各書4:7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腓立比書4:21–23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啟示錄22:20–21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史特朗號：H2580，H2587，H2589，H2603，H8467，G21430，G54850，G55430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恩惠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「恩惠」一詞通常意味著讚許。喜愛某人的人對那人持正面看法並讚許他們。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耶穌在神和人「喜愛」中成長。這意味著神和其他人都認可祂的品格和行為。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「蒙恩」這個表達方式是指某人得到那個人的認可。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當王對某人表示恩惠時，通常表示他批准了這個人的請求並答應了他的要求。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「恩惠」也可以指為了他人的利益而做的善意舉動或行動。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「偏袒」一詞是指對某些人表示好感而對其他人則不然的態度。這意味著傾向於選擇某人或某東西而非其他人或其它東西，因為該人或該東西被偏愛。一般來說，偏袒被認為是不公平的。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翻譯「恩惠」這個詞的其它方式可以包括「認可」或「祝福」或「好處」。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「耶和華的恩年」可以翻譯為「耶和華將帶來大祝福的年（或時間）」。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「偏袒」這個詞可以翻譯為「偏心」或「有偏見」或「不公正的待遇」。這個詞與「喜悅」這個詞有關，意思是優先於其他所有人。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撒母耳記上2:25–26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歷代志下19:7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哥林多後書1:11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使徒行傳24:27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創世記41:16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創世記47:25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創世記50:5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史特朗號：H0995，H1156，H1293，H1779，H1921，H2580，H2603，H2896，H5278，H5375，H5414，H5922，H6213，H6437，H6440，H7521，H7522，H7965，G11840，G36850，G43800，G43820，G54850，G54860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
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溫柔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「溫柔」一詞描述了一個溫和、順從並願意忍受不公的人。溫柔是一種能力，即使在苛刻或武力看似合宜的情況下，仍能保持溫柔。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溫柔常常與謙遜聯繫在一起。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這個詞也可以翻譯為「溫和」或「性情溫柔」或「脾氣溫順」。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「溫柔」這個詞可以翻譯為「溫順」或「謙卑」。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謙卑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彼得前書3:15–17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哥林多後書10:1–2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提摩太後書2:25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詩篇37:11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史特朗號：H6035，H6037，G42350，G42360，G42390，G42400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瘟疫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瘟疫使人受苦，甚至死亡。瘟疫通常是一種迅速傳播，並在能夠被阻止之前導致大量人口死亡的疾病。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很多瘟疫有自然原因，但有些是神為懲罰人們的罪而降下的。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在摩西的時代，神在埃及降下十災，迫使法老讓以色列人離開埃及。這些災難包括水變血、身體疾病、昆蟲和冰雹摧毀莊稼、三天的完全黑暗，以及長子之死。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取決於上下文，「瘟疫」一詞也可以翻譯為「廣泛的災難」或「廣泛的疾病」。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冰雹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摩西</w:t>
      </w:r>
      <w:r>
        <w:rPr>
          <w:lang w:val="zh_TW" w:bidi="zh_TW"/>
        </w:rPr>
        <w:t>、</w:t>
      </w:r>
      <w:r>
        <w:rPr>
          <w:lang w:val="zh_TW" w:bidi="zh_TW"/>
        </w:rPr>
        <w:t>法老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撒母耳記下24:13–14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出埃及記9:14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創世記12:17–20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啟示錄9:18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史特朗號：H1698，H4046，H4194，H4347，H5061，H5062，H5063，G30610，G41270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文士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文士是負責手寫或抄寫重要的政府或宗教文件的官員。猶太文士的另一個名稱是「猶太律法專家」。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文士負責抄寫和保存舊約的書卷。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他們還抄寫、保存並解釋對神律法的宗教觀點和註釋。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有時，文士是重要的政府官員。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聖經中重要的文士包括巴錄和以斯拉。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在新約中，翻譯為「文士」的詞也被翻譯為「律法教師」。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在新約中，文士通常也屬於稱為「法利賽人」的宗教群體，這兩個群體經常一起被提及。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律法</w:t>
      </w:r>
      <w:r>
        <w:rPr>
          <w:lang w:val="zh_TW" w:bidi="zh_TW"/>
        </w:rPr>
        <w:t>、</w:t>
      </w:r>
      <w:r>
        <w:rPr>
          <w:lang w:val="zh_TW" w:bidi="zh_TW"/>
        </w:rPr>
        <w:t>法利賽人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路加福音7:29–30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馬太福音13:52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史特朗號：H5608，H5613，H7083，G11220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親吻是一種行為，是一個人將他的嘴唇放在另一個人的嘴唇或臉上。這個詞也可以用作比喻。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在一些文化中，人們會親吻對方的臉頰作為問候或告別的方式。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親吻可以傳達兩人之間深厚的愛，例如夫妻之間。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「吻別某人」的表達方式是指用一個吻來告別。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有時候，「吻」這個詞用來表示「告別」。當以利沙對以利亞說：「容我先與父母親嘴」，他是想在離開父母去跟隨以利亞之前向他們告別。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帖撒羅尼迦前書5:25–28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創世記27:26–27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創世記48:10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馬太福音26:48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史特朗號：H5390，H5401，G27050，G53680，G53700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
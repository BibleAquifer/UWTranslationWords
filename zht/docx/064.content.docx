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hei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黑門山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黑門山是以色列最高的山，位於黎巴嫩山脈的南端。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它位於加利利海的北部，在以色列和敘利亞的北部邊界。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其它民族給黑門山的名稱是「西連山」和「示尼珥山」。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黑門山有三個主要山峰。最高的山峰約有2,800公尺高。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</w:t>
      </w:r>
      <w:r>
        <w:rPr>
          <w:lang w:val="zh_TW" w:bidi="zh_TW"/>
        </w:rPr>
        <w:t>，</w:t>
      </w:r>
      <w:r>
        <w:rPr>
          <w:lang w:val="zh_TW" w:bidi="zh_TW"/>
        </w:rPr>
        <w:t>加利利海</w:t>
      </w:r>
      <w:r>
        <w:rPr>
          <w:lang w:val="zh_TW" w:bidi="zh_TW"/>
        </w:rPr>
        <w:t>，</w:t>
      </w:r>
      <w:r>
        <w:rPr>
          <w:lang w:val="zh_TW" w:bidi="zh_TW"/>
        </w:rPr>
        <w:t>敘利亞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歷代志上5:23–24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以西結書27:4–5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約書亞記11:16–17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詩篇42:6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雅歌4:8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史特朗號：H2022，H2768，H2769，H8149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
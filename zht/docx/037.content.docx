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多馬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多馬是耶穌選擇的十二個門徒之一，後來成為使徒。他也被稱為「低土馬」，意思是「雙胞胎」。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在耶穌生命的最後階段，祂告訴門徒牠將要回到父那裡，並為他們預備一個與祂同在的地方。多馬問耶穌，既然他們連去的地方都不知道，怎麼能知道去那裡的路呢？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耶穌死後復活，多馬說，除非他能看見並觸摸耶穌受傷的傷痕，否則他不會相信耶穌真的復活了。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、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父神</w:t>
      </w:r>
      <w:r>
        <w:rPr>
          <w:lang w:val="zh_TW" w:bidi="zh_TW"/>
        </w:rPr>
        <w:t>、</w:t>
      </w:r>
      <w:r>
        <w:rPr>
          <w:lang w:val="zh_TW" w:bidi="zh_TW"/>
        </w:rPr>
        <w:t>十二門徒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馬太福音10:2–4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史特朗號：G23810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
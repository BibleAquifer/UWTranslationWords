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法老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統治古埃及的國王被稱為法老。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總共超過300位法老統治埃及超過2,000年。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這些埃及國王非常強大且富有。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這些法老中有幾位在聖經中被提及。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這個稱號通常被用作名字使用而不是頭銜。在這些情況下，他會被稱為「法老」。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埃及</w:t>
      </w:r>
      <w:r>
        <w:rPr>
          <w:lang w:val="zh_TW" w:bidi="zh_TW"/>
        </w:rPr>
        <w:t>、</w:t>
      </w:r>
      <w:r>
        <w:rPr>
          <w:lang w:val="zh_TW" w:bidi="zh_TW"/>
        </w:rPr>
        <w:t>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創世記12:15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創世記40:7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創世記41:25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8:6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一天晚上，埃及王</w:t>
      </w:r>
      <w:r>
        <w:rPr>
          <w:b/>
          <w:lang w:val="zh_TW" w:bidi="zh_TW"/>
        </w:rPr>
        <w:t>法老</w:t>
      </w:r>
      <w:r>
        <w:rPr>
          <w:lang w:val="zh_TW" w:bidi="zh_TW"/>
        </w:rPr>
        <w:t>做了兩個大大困擾他的夢，他的謀士們沒有一個可以告訴他這兩個夢的意思。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8:8</w:t>
      </w:r>
      <w:r>
        <w:rPr>
          <w:lang w:val="zh_TW" w:bidi="zh_TW"/>
        </w:rPr>
        <w:t xml:space="preserve"> </w:t>
      </w:r>
      <w:r>
        <w:rPr>
          <w:lang w:val="zh_TW" w:bidi="zh_TW"/>
        </w:rPr>
        <w:t>約瑟的才能給</w:t>
      </w:r>
      <w:r>
        <w:rPr>
          <w:b/>
          <w:lang w:val="zh_TW" w:bidi="zh_TW"/>
        </w:rPr>
        <w:t>法老</w:t>
      </w:r>
      <w:r>
        <w:rPr>
          <w:lang w:val="zh_TW" w:bidi="zh_TW"/>
        </w:rPr>
        <w:t>留下了深刻的印象，於是就封他做埃及的宰相。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9:2</w:t>
      </w:r>
      <w:r>
        <w:rPr>
          <w:lang w:val="zh_TW" w:bidi="zh_TW"/>
        </w:rPr>
        <w:t xml:space="preserve"> </w:t>
      </w:r>
      <w:r>
        <w:rPr>
          <w:lang w:val="zh_TW" w:bidi="zh_TW"/>
        </w:rPr>
        <w:t>當時統治埃及的</w:t>
      </w:r>
      <w:r>
        <w:rPr>
          <w:b/>
          <w:lang w:val="zh_TW" w:bidi="zh_TW"/>
        </w:rPr>
        <w:t>法老</w:t>
      </w:r>
      <w:r>
        <w:rPr>
          <w:lang w:val="zh_TW" w:bidi="zh_TW"/>
        </w:rPr>
        <w:t>把以色列人當做奴隸。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9:13</w:t>
      </w:r>
      <w:r>
        <w:rPr>
          <w:lang w:val="zh_TW" w:bidi="zh_TW"/>
        </w:rPr>
        <w:t xml:space="preserve"> 「</w:t>
      </w:r>
      <w:r>
        <w:rPr>
          <w:lang w:val="zh_TW" w:bidi="zh_TW"/>
        </w:rPr>
        <w:t>我要打發你到</w:t>
      </w:r>
      <w:r>
        <w:rPr>
          <w:b/>
          <w:lang w:val="zh_TW" w:bidi="zh_TW"/>
        </w:rPr>
        <w:t>法老</w:t>
      </w:r>
      <w:r>
        <w:rPr>
          <w:lang w:val="zh_TW" w:bidi="zh_TW"/>
        </w:rPr>
        <w:t>那裡去，把以色列人從埃及為奴之地帶出來。」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10:2</w:t>
      </w:r>
      <w:r>
        <w:rPr>
          <w:lang w:val="zh_TW" w:bidi="zh_TW"/>
        </w:rPr>
        <w:t xml:space="preserve"> </w:t>
      </w:r>
      <w:r>
        <w:rPr>
          <w:lang w:val="zh_TW" w:bidi="zh_TW"/>
        </w:rPr>
        <w:t>神想通過這些災禍讓</w:t>
      </w:r>
      <w:r>
        <w:rPr>
          <w:b/>
          <w:lang w:val="zh_TW" w:bidi="zh_TW"/>
        </w:rPr>
        <w:t>法老</w:t>
      </w:r>
      <w:r>
        <w:rPr>
          <w:lang w:val="zh_TW" w:bidi="zh_TW"/>
        </w:rPr>
        <w:t>明白，祂比</w:t>
      </w:r>
      <w:r>
        <w:rPr>
          <w:b/>
          <w:lang w:val="zh_TW" w:bidi="zh_TW"/>
        </w:rPr>
        <w:t>法老</w:t>
      </w:r>
      <w:r>
        <w:rPr>
          <w:lang w:val="zh_TW" w:bidi="zh_TW"/>
        </w:rPr>
        <w:t>以及埃及所有的神都要偉大。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史特朗號：H4428，H4714，H6547，G53280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法利賽人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法利賽人是耶穌時代一個重要，而且有權勢的猶太宗教領袖團體。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他們中間有許多人是中產階級的商人，有些人也是祭司。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在所有猶太領袖中，法利賽人是最嚴格遵守摩西律法，及其他猶太法律和傳統的宗教團體。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他們非常關心</w:t>
      </w:r>
      <w:r>
        <w:rPr>
          <w:lang w:val="zh_TW" w:bidi="zh_TW"/>
        </w:rPr>
        <w:t>將猶太人與周圍外邦人的影響的分隔開來</w:t>
      </w:r>
      <w:r>
        <w:rPr>
          <w:lang w:val="zh_TW" w:bidi="zh_TW"/>
        </w:rPr>
        <w:t>。「法利賽」這個名字來自於「分開」這個詞。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法利賽人相信死後仍有生命；他們也相信天使和其他屬靈世界存在的事物。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法利賽人和撒都該人都積極反對耶穌和早期的基督徒。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議會</w:t>
      </w:r>
      <w:r>
        <w:rPr>
          <w:lang w:val="zh_TW" w:bidi="zh_TW"/>
        </w:rPr>
        <w:t>、</w:t>
      </w:r>
      <w:r>
        <w:rPr>
          <w:lang w:val="zh_TW" w:bidi="zh_TW"/>
        </w:rPr>
        <w:t>猶太領袖</w:t>
      </w:r>
      <w:r>
        <w:rPr>
          <w:lang w:val="zh_TW" w:bidi="zh_TW"/>
        </w:rPr>
        <w:t>、</w:t>
      </w:r>
      <w:r>
        <w:rPr>
          <w:lang w:val="zh_TW" w:bidi="zh_TW"/>
        </w:rPr>
        <w:t>律法</w:t>
      </w:r>
      <w:r>
        <w:rPr>
          <w:lang w:val="zh_TW" w:bidi="zh_TW"/>
        </w:rPr>
        <w:t>、</w:t>
      </w:r>
      <w:r>
        <w:rPr>
          <w:lang w:val="zh_TW" w:bidi="zh_TW"/>
        </w:rPr>
        <w:t>撒都該人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路加福音11:44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腓立比書3:5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史特朗號：G53300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法令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「法令」一詞是指給予一個必須遵守的命令。命令本身也可以稱為「法令」。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「法令」類似於「法律」，但通常更常用來指口頭而非書面的事物。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「法令」一詞可以翻譯為「命令」、「指示」、「正式要求」或「公開制定的律法」。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神的律法也被稱為法令、律例或誡命。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例如，羅馬皇帝凱撒奧古斯頒佈了一條法令，要求所有生活在羅馬帝國的人都回到家鄉進行人口普查。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（另見：命令，</w:t>
      </w:r>
      <w:r>
        <w:rPr>
          <w:lang w:val="zh_TW" w:bidi="zh_TW"/>
        </w:rPr>
        <w:t>宣布</w:t>
      </w:r>
      <w:r>
        <w:rPr>
          <w:lang w:val="zh_TW" w:bidi="zh_TW"/>
        </w:rPr>
        <w:t>，</w:t>
      </w:r>
      <w:r>
        <w:rPr>
          <w:lang w:val="zh_TW" w:bidi="zh_TW"/>
        </w:rPr>
        <w:t>律法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歷代志上15:13–15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列王紀上8:57–58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使徒行傳17:5–7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以斯帖記1:22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史特朗號：H0559，H0633，H1697，H5715，H1504，H1510，H1881，H1882，H1696，H2706，H2708，H2710，H2711，H2782，H2852，H2940，H2941，H2942，H3791，H3982，H4055，H4406，H4687，H4941，H5407，H5713，H6599，H6680，H7010，H8421，G13780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法律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「法律」是通常由當權者書寫並執行的法律規則。「原則」是決策和行為的指導方針，通常不會被書寫或執行。然而，有時「法律」一詞被用來表示「原則」。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「法律」類似於「法令」，但「法律」一詞通常用來指書面的而非口頭的東西。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「法律」和「原則」都可以指引導一個人行為的一般規則或信念。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「法律」的意思與「摩西律法」中律法的意思不同，後者指的是神賜給以色列人的命令和指示。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當提到一般法律時，「法律」可以翻譯為「原則」或「一般通則」。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摩西律法</w:t>
      </w:r>
      <w:r>
        <w:rPr>
          <w:lang w:val="zh_TW" w:bidi="zh_TW"/>
        </w:rPr>
        <w:t>，</w:t>
      </w:r>
      <w:r>
        <w:rPr>
          <w:lang w:val="zh_TW" w:bidi="zh_TW"/>
        </w:rPr>
        <w:t>法令</w:t>
      </w:r>
      <w:r>
        <w:rPr>
          <w:lang w:val="zh_TW" w:bidi="zh_TW"/>
        </w:rPr>
        <w:t>，命令，</w:t>
      </w:r>
      <w:r>
        <w:rPr>
          <w:lang w:val="zh_TW" w:bidi="zh_TW"/>
        </w:rPr>
        <w:t>宣告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申命記4:2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以斯帖記3:8–9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出埃及記12:12–14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創世記26:5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約翰福音18:31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羅馬書7:1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史特朗號：H1285，H1881，H1882，H2706，H2708，H2710，H4687，H4941，H6310，H7560，H8451，G17850，G35480，G35510，G47470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法庭—法律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「法庭」一詞指的是審判官裁決法律和刑事案件的地方。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通常，當聖經使用「法庭」（在這種法律意義上）一詞時，指的是人類法庭，但也可以用來指天上的法庭，例如在但以理書七章10節和但以理書七章26節中。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「法庭」一詞可以翻譯為「裁判庭」，或者在指人類法院時可以翻譯為「法院」。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審判官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
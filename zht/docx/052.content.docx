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gen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根基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在這個意義上，動詞「建立」意指建造、創建或奠定基礎。「建立於」這個片語意思是由某物支撐或以某物為基礎。「根基」是指某物建造或創建時的支撐基礎。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房屋或建築物的根基必須堅固可靠，才能支撐整個結構。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「根基」一詞也可以指某事的開始或某事首次創建的時間。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「基石」是一塊作為地基一部分所放置的石頭。這些石頭經過測試以確保它們足夠堅固來支撐整個建築物。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「從創立世界以前」這個短語可以翻譯為「在世界創造之前」或「在世界首次存在之前」或「在一切被初次創造之前」。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「建立於」這個詞可以翻譯為「穩固地建立在」或「穩固地基於」。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根據上下文，「根基」可以翻譯為「堅固基礎」或「穩固支持」或「開始」或「創造」。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房角石</w:t>
      </w:r>
      <w:r>
        <w:rPr>
          <w:lang w:val="zh_TW" w:bidi="zh_TW"/>
        </w:rPr>
        <w:t>，創造）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列王紀上6:37–38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歷代志下3:1–3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以西結書13:13–14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路加福音14:29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馬太福音13:35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馬太福音25:34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史特朗號：H0134，H0787，H2713，H3245，H3247，H3248，H4143，H4144，H4146，H4328，H4349，H4527，H8356，G23100，G23110，G26020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
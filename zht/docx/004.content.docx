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傲慢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「傲慢」一詞意指驕傲，通常以明顯、外在的方式表現出來。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一個傲慢的人經常會自誇。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傲慢通常包括認為其他人不如自己重要或有才華。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不尊敬神並背叛祂的人是傲慢的，因為他們不承認神的偉大。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承認</w:t>
      </w:r>
      <w:r>
        <w:rPr>
          <w:lang w:val="zh_TW" w:bidi="zh_TW"/>
        </w:rPr>
        <w:t>、誇耀、</w:t>
      </w:r>
      <w:r>
        <w:rPr>
          <w:lang w:val="zh_TW" w:bidi="zh_TW"/>
        </w:rPr>
        <w:t>驕傲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哥林多前書4:18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彼得後書2:18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以西結書16:49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箴言16:5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詩篇56:1–2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史特朗號：H1346，H1347，H2102，H2103，H6277，G02120，G54500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奧秘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在聖經中，「奧秘」一詞指的是我們無法知道或理解的事物，除非神向我們啟示或解釋。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新約聖經指出，基督的福音是一個在過去的世代中不為人知的奧秘。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其中一個特別被稱為奧秘的是猶太人和外邦人在基督裡會是平等的。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這個詞也可以翻譯為「秘密」或「隱藏的真相」或「先前未知的事物」。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基督</w:t>
      </w:r>
      <w:r>
        <w:rPr>
          <w:lang w:val="zh_TW" w:bidi="zh_TW"/>
        </w:rPr>
        <w:t>，</w:t>
      </w:r>
      <w:r>
        <w:rPr>
          <w:lang w:val="zh_TW" w:bidi="zh_TW"/>
        </w:rPr>
        <w:t>外邦人</w:t>
      </w:r>
      <w:r>
        <w:rPr>
          <w:lang w:val="zh_TW" w:bidi="zh_TW"/>
        </w:rPr>
        <w:t>，</w:t>
      </w:r>
      <w:r>
        <w:rPr>
          <w:lang w:val="zh_TW" w:bidi="zh_TW"/>
        </w:rPr>
        <w:t>好消息</w:t>
      </w:r>
      <w:r>
        <w:rPr>
          <w:lang w:val="zh_TW" w:bidi="zh_TW"/>
        </w:rPr>
        <w:t>，</w:t>
      </w:r>
      <w:r>
        <w:rPr>
          <w:lang w:val="zh_TW" w:bidi="zh_TW"/>
        </w:rPr>
        <w:t>猶太人</w:t>
      </w:r>
      <w:r>
        <w:rPr>
          <w:lang w:val="zh_TW" w:bidi="zh_TW"/>
        </w:rPr>
        <w:t>，真實）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歌羅西書4:2–4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以弗所書6:19–20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路加福音8:9–10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馬可福音4:10–12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馬太福音13:11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史特朗號：H1219，H7328，G34660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
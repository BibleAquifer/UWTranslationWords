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fei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非利士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非利士地是迦南地中一個大區域的名稱，位於地中海沿岸。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該地區位於非常肥沃的沿海平原，從北部的約帕延伸到南部的迦薩。長約64公里，寬約16公里。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非利士地被非利士人佔據，他們是一個強大的民族，經常與以色列人為敵。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非利士人</w:t>
      </w:r>
      <w:r>
        <w:rPr>
          <w:lang w:val="zh_TW" w:bidi="zh_TW"/>
        </w:rPr>
        <w:t>、</w:t>
      </w:r>
      <w:r>
        <w:rPr>
          <w:lang w:val="zh_TW" w:bidi="zh_TW"/>
        </w:rPr>
        <w:t>迦薩</w:t>
      </w:r>
      <w:r>
        <w:rPr>
          <w:lang w:val="zh_TW" w:bidi="zh_TW"/>
        </w:rPr>
        <w:t>、</w:t>
      </w:r>
      <w:r>
        <w:rPr>
          <w:lang w:val="zh_TW" w:bidi="zh_TW"/>
        </w:rPr>
        <w:t>約帕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歴代志上10:9–10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約珥書3:4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詩篇60:8–9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史特朗號：H0776 H6429 H6430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非利士人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非利士人是一個民族，他們佔據了地中海沿岸被稱為非利士的地區，他們的名字意為「海上的人」。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有五個主要的非利士城市：亞實突、亞實基倫、以革倫、迦特和迦薩。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亞實突城位於非利士的北部，而迦薩城位於南部。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非利士人最為人知的可能是他們與以色列人多年來的戰爭。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士師參孫是對抗非利士人的著名戰士，擁有來自神的超自然力量。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大衛王經常率領戰役對抗非利士人，最著名的一次就是他年輕時擊敗非利士的戰士歌利亞。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亞實突</w:t>
      </w:r>
      <w:r>
        <w:rPr>
          <w:lang w:val="zh_TW" w:bidi="zh_TW"/>
        </w:rPr>
        <w:t>、</w:t>
      </w:r>
      <w:r>
        <w:rPr>
          <w:lang w:val="zh_TW" w:bidi="zh_TW"/>
        </w:rPr>
        <w:t>亞實基倫</w:t>
      </w:r>
      <w:r>
        <w:rPr>
          <w:lang w:val="zh_TW" w:bidi="zh_TW"/>
        </w:rPr>
        <w:t>、</w:t>
      </w:r>
      <w:r>
        <w:rPr>
          <w:lang w:val="zh_TW" w:bidi="zh_TW"/>
        </w:rPr>
        <w:t>大衛</w:t>
      </w:r>
      <w:r>
        <w:rPr>
          <w:lang w:val="zh_TW" w:bidi="zh_TW"/>
        </w:rPr>
        <w:t>、</w:t>
      </w:r>
      <w:r>
        <w:rPr>
          <w:lang w:val="zh_TW" w:bidi="zh_TW"/>
        </w:rPr>
        <w:t>以革倫</w:t>
      </w:r>
      <w:r>
        <w:rPr>
          <w:lang w:val="zh_TW" w:bidi="zh_TW"/>
        </w:rPr>
        <w:t>、</w:t>
      </w:r>
      <w:r>
        <w:rPr>
          <w:lang w:val="zh_TW" w:bidi="zh_TW"/>
        </w:rPr>
        <w:t>迦特</w:t>
      </w:r>
      <w:r>
        <w:rPr>
          <w:lang w:val="zh_TW" w:bidi="zh_TW"/>
        </w:rPr>
        <w:t>、</w:t>
      </w:r>
      <w:r>
        <w:rPr>
          <w:lang w:val="zh_TW" w:bidi="zh_TW"/>
        </w:rPr>
        <w:t>迦薩</w:t>
      </w:r>
      <w:r>
        <w:rPr>
          <w:lang w:val="zh_TW" w:bidi="zh_TW"/>
        </w:rPr>
        <w:t>、</w:t>
      </w:r>
      <w:r>
        <w:rPr>
          <w:lang w:val="zh_TW" w:bidi="zh_TW"/>
        </w:rPr>
        <w:t>歌利亞</w:t>
      </w:r>
      <w:r>
        <w:rPr>
          <w:lang w:val="zh_TW" w:bidi="zh_TW"/>
        </w:rPr>
        <w:t>、</w:t>
      </w:r>
      <w:r>
        <w:rPr>
          <w:lang w:val="zh_TW" w:bidi="zh_TW"/>
        </w:rPr>
        <w:t>死海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歴代志上18:9–11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撒母耳記上13:4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歴代志下9:25–26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創世記10:11–14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詩篇56:1–2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史特朗號：H6429、H6430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非尼哈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非尼哈是舊約中兩個人的名字。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亞倫的孫子名叫非尼哈，是一位祭司，他強烈反對以色列人崇拜假神。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因以色列人娶了米甸女子，又崇拜他們的假神，雅巍（</w:t>
      </w:r>
      <w:r>
        <w:rPr>
          <w:lang w:val="zh_TW" w:bidi="zh_TW"/>
        </w:rPr>
        <w:t>和合本譯為：耶和華</w:t>
      </w:r>
      <w:r>
        <w:rPr>
          <w:lang w:val="zh_TW" w:bidi="zh_TW"/>
        </w:rPr>
        <w:t>）便降下瘟疫，非尼哈拯救他們免受瘟疫之苦。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有幾次非尼哈與以色列軍隊一起去消滅米甸人。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舊約中提到的另一位非尼哈，是祭司以利的邪惡的兒子之一，生活在先知撒母耳的時代。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在非利士人攻擊以色列並偷走約櫃時，非尼哈和他的兄弟何弗尼都被殺了。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約櫃</w:t>
      </w:r>
      <w:r>
        <w:rPr>
          <w:lang w:val="zh_TW" w:bidi="zh_TW"/>
        </w:rPr>
        <w:t>、</w:t>
      </w:r>
      <w:r>
        <w:rPr>
          <w:lang w:val="zh_TW" w:bidi="zh_TW"/>
        </w:rPr>
        <w:t>約旦河</w:t>
      </w:r>
      <w:r>
        <w:rPr>
          <w:lang w:val="zh_TW" w:bidi="zh_TW"/>
        </w:rPr>
        <w:t>、</w:t>
      </w:r>
      <w:r>
        <w:rPr>
          <w:lang w:val="zh_TW" w:bidi="zh_TW"/>
        </w:rPr>
        <w:t>米甸</w:t>
      </w:r>
      <w:r>
        <w:rPr>
          <w:lang w:val="zh_TW" w:bidi="zh_TW"/>
        </w:rPr>
        <w:t>、</w:t>
      </w:r>
      <w:r>
        <w:rPr>
          <w:lang w:val="zh_TW" w:bidi="zh_TW"/>
        </w:rPr>
        <w:t>非利士人</w:t>
      </w:r>
      <w:r>
        <w:rPr>
          <w:lang w:val="zh_TW" w:bidi="zh_TW"/>
        </w:rPr>
        <w:t>、</w:t>
      </w:r>
      <w:r>
        <w:rPr>
          <w:lang w:val="zh_TW" w:bidi="zh_TW"/>
        </w:rPr>
        <w:t>撒母耳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撒母耳記上4:4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以斯拉記8:2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約書亞記22:13–14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民數記25:6–7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史特朗號：H6372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腓立比是位於古希臘北部馬其頓的一個主要城市和羅馬殖民地。腓立比的人被稱為腓立比人。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保羅和西拉前往腓立比，向那地的人傳講耶穌。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當保羅和西拉在腓立比時，他們被逮捕，但神奇蹟般拯救了他們。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新約聖經中的腓立比書是使徒保羅寫給腓立比教會基督徒的一封信。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請注意，這個腓立比與位於以色列東北部，靠近黑門山的凱撒利亞腓立比不是同一個城市。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凱撒利亞</w:t>
      </w:r>
      <w:r>
        <w:rPr>
          <w:lang w:val="zh_TW" w:bidi="zh_TW"/>
        </w:rPr>
        <w:t>、</w:t>
      </w:r>
      <w:r>
        <w:rPr>
          <w:lang w:val="zh_TW" w:bidi="zh_TW"/>
        </w:rPr>
        <w:t>基督徒</w:t>
      </w:r>
      <w:r>
        <w:rPr>
          <w:lang w:val="zh_TW" w:bidi="zh_TW"/>
        </w:rPr>
        <w:t>、</w:t>
      </w:r>
      <w:r>
        <w:rPr>
          <w:lang w:val="zh_TW" w:bidi="zh_TW"/>
        </w:rPr>
        <w:t>教會</w:t>
      </w:r>
      <w:r>
        <w:rPr>
          <w:lang w:val="zh_TW" w:bidi="zh_TW"/>
        </w:rPr>
        <w:t>、</w:t>
      </w:r>
      <w:r>
        <w:rPr>
          <w:lang w:val="zh_TW" w:bidi="zh_TW"/>
        </w:rPr>
        <w:t>馬其頓</w:t>
      </w:r>
      <w:r>
        <w:rPr>
          <w:lang w:val="zh_TW" w:bidi="zh_TW"/>
        </w:rPr>
        <w:t>、</w:t>
      </w:r>
      <w:r>
        <w:rPr>
          <w:lang w:val="zh_TW" w:bidi="zh_TW"/>
        </w:rPr>
        <w:t>保羅</w:t>
      </w:r>
      <w:r>
        <w:rPr>
          <w:lang w:val="zh_TW" w:bidi="zh_TW"/>
        </w:rPr>
        <w:t>、</w:t>
      </w:r>
      <w:r>
        <w:rPr>
          <w:lang w:val="zh_TW" w:bidi="zh_TW"/>
        </w:rPr>
        <w:t>西拉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帖撒羅尼迦前書2:1–2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使徒行傳16:11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馬太福音16:13–16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腓立比書1:1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47:1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一天，保羅和他的朋友西拉去</w:t>
      </w:r>
      <w:r>
        <w:rPr>
          <w:b/>
          <w:lang w:val="zh_TW" w:bidi="zh_TW"/>
        </w:rPr>
        <w:t>腓立比</w:t>
      </w:r>
      <w:r>
        <w:rPr>
          <w:lang w:val="zh_TW" w:bidi="zh_TW"/>
        </w:rPr>
        <w:t>鎮傳揚關於耶穌的好消息。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47:13</w:t>
      </w:r>
      <w:r>
        <w:rPr>
          <w:lang w:val="zh_TW" w:bidi="zh_TW"/>
        </w:rPr>
        <w:t xml:space="preserve"> </w:t>
      </w:r>
      <w:r>
        <w:rPr>
          <w:lang w:val="zh_TW" w:bidi="zh_TW"/>
        </w:rPr>
        <w:t>第二天，這座城的長官就放了保羅和西拉，並要求他們離開</w:t>
      </w:r>
      <w:r>
        <w:rPr>
          <w:b/>
          <w:lang w:val="zh_TW" w:bidi="zh_TW"/>
        </w:rPr>
        <w:t>腓立比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史特朗號：G53740，G53750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在耶路撒冷的早期基督教會中，腓利是被選出的七位領袖之一，專門照顧貧窮和有需要的基督徒，特別是寡婦。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神使用腓利在猶大和加利利省的許多不同城鎮與人分享福音，包括他在從耶路撒冷到迦薩的曠野路上遇到的一位衣索匹亞人。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多年後，腓利住在凱撒利亞，保羅和他的同伴在返回耶路撒冷的路上住在他的家中。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大多數聖經學者認為，傳福音者腓利與耶穌的使徒腓力不是同一個人。有些語言可能會選擇使用略有不同的拼音、字詞來區分這兩個人。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腓力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使徒行傳6:5–6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使徒行傳8:40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史特朗號：G53760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腓尼基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在古代，腓尼基是一個位於迦南的富裕國家，沿著地中海的海岸，位於以色列的北部。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腓尼基擁有一片位於現今黎巴嫩西部的地區。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在新約時代，腓尼基的首都是泰爾。另一個重要的腓尼基城市是西頓。腓尼基靠近敘利亞，所以那地區的人被稱為「敘利腓尼基人」。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腓尼基人擁有豐富的香柏樹資源，他們使用木材和精湛的木工技術聞名於世，又生產昂貴的紫色染料，並且擅長海上旅行和貿易，同時也是非常熟練的造船工匠。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世界最早的字母之一是由腓尼基人創造的。他們的字母因透過貿易與許多族群接觸而被廣泛使用。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香柏樹</w:t>
      </w:r>
      <w:r>
        <w:rPr>
          <w:lang w:val="zh_TW" w:bidi="zh_TW"/>
        </w:rPr>
        <w:t>、</w:t>
      </w:r>
      <w:r>
        <w:rPr>
          <w:lang w:val="zh_TW" w:bidi="zh_TW"/>
        </w:rPr>
        <w:t>紫色</w:t>
      </w:r>
      <w:r>
        <w:rPr>
          <w:lang w:val="zh_TW" w:bidi="zh_TW"/>
        </w:rPr>
        <w:t>、</w:t>
      </w:r>
      <w:r>
        <w:rPr>
          <w:lang w:val="zh_TW" w:bidi="zh_TW"/>
        </w:rPr>
        <w:t>西頓</w:t>
      </w:r>
      <w:r>
        <w:rPr>
          <w:lang w:val="zh_TW" w:bidi="zh_TW"/>
        </w:rPr>
        <w:t>、</w:t>
      </w:r>
      <w:r>
        <w:rPr>
          <w:lang w:val="zh_TW" w:bidi="zh_TW"/>
        </w:rPr>
        <w:t>泰爾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使徒行傳11:19–21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使徒行傳15:3–4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使徒行傳21:2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以賽亞書23:10–12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史特朗號：H3667，G49490，G54030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誹謗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誹謗是指口頭上（而非書面上）對他人說出負面、中傷的話。說這些話（而不是寫出）就是在誹謗那個人。說這些話的人就是誹謗者。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誹謗可能是真實的報告或虛假的指控，但其效果是讓他人對被誹謗者產生負面看法。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「誹謗」可以翻譯為「說壞話」、「散播惡意報告」或「詆毀」。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誹謗者也被稱為「告密者」或「搬弄是非者」。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褻瀆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哥林多前書4:13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提摩太前書3:11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哥林多後書6:8–10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馬可福音7:20–23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史特朗號：H1681，H1696，H1848，H3960，H5791，H7270，H7400，H8267，G09870，G09880，G12280，G14260，G26360，G26370，G30590，G30600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
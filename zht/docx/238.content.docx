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族群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「人民」和「族群」這些術語指的是共享共同語言和文化的一群人。「民族」這個術語通常指的是在某個地方或特定事件中的一群人。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在聖經時代，一個族群的成員通常有相同的祖先，並且生活在特定的國家或地區。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根據上下文，「人民」一詞可以指「族群」或「家族」或「親屬」或「軍隊」。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在複數型態時，「萬民（peoples）」一詞通常指地球上的所有民族。有時它更具體地指不是以色列人或不事奉耶和華的人。在某些英文聖經翻譯中，「國家」一詞也以這種方式使用。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「族群」這個詞可以翻譯成意思為「大家族」或「氏族」或「部落」的詞語或短語。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像「我的子民」這樣的短語可以根據上下文翻譯為「我的親戚」或「我的同胞以色列人」或「我的家人」或「我的族群」。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「將你們分散在萬民中」這個表達也可以翻譯為「使你們去與許多不同的族群生活」或「使你們彼此分開，住在世界上許多不同的地區」。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「人民」這個詞語也可以根據上下文翻譯為「世界上的人」或「族群」。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「族群」可以翻譯為「居住在某地的人們」、「某人的後裔」或「某人的家族」，這取決於其後接著是地名還是人名。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「地上的萬民」可以翻譯為「住在地上的每一個人」或「世界上的每一個人」或「所有人」。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「一群人」這個詞語也可以翻譯為「一夥人」或「某些人」或「一個社群」或「一個家庭」。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後裔</w:t>
      </w:r>
      <w:r>
        <w:rPr>
          <w:lang w:val="zh_TW" w:bidi="zh_TW"/>
        </w:rPr>
        <w:t>、</w:t>
      </w:r>
      <w:r>
        <w:rPr>
          <w:lang w:val="zh_TW" w:bidi="zh_TW"/>
        </w:rPr>
        <w:t>國家</w:t>
      </w:r>
      <w:r>
        <w:rPr>
          <w:lang w:val="zh_TW" w:bidi="zh_TW"/>
        </w:rPr>
        <w:t>、</w:t>
      </w:r>
      <w:r>
        <w:rPr>
          <w:lang w:val="zh_TW" w:bidi="zh_TW"/>
        </w:rPr>
        <w:t>部落</w:t>
      </w:r>
      <w:r>
        <w:rPr>
          <w:lang w:val="zh_TW" w:bidi="zh_TW"/>
        </w:rPr>
        <w:t>、</w:t>
      </w:r>
      <w:r>
        <w:rPr>
          <w:lang w:val="zh_TW" w:bidi="zh_TW"/>
        </w:rPr>
        <w:t>世界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列王紀上8:51–53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撒母耳記上8:7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申命記28:9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路得記1:16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神向亞伯拉罕、以撒、雅各承諾，將賜給他們後代一塊應許之地，但是那地住了許多其他</w:t>
      </w:r>
      <w:r>
        <w:rPr>
          <w:b/>
          <w:lang w:val="zh_TW" w:bidi="zh_TW"/>
        </w:rPr>
        <w:t>部落的人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神應許亞伯拉罕，世上</w:t>
      </w:r>
      <w:r>
        <w:rPr>
          <w:b/>
          <w:lang w:val="zh_TW" w:bidi="zh_TW"/>
        </w:rPr>
        <w:t>萬民</w:t>
      </w:r>
      <w:r>
        <w:rPr>
          <w:lang w:val="zh_TW" w:bidi="zh_TW"/>
        </w:rPr>
        <w:t>都將因他受祝福。這個祝福將在彌賽亞到來的時候才能應驗，彌賽亞會使地上的</w:t>
      </w:r>
      <w:r>
        <w:rPr>
          <w:b/>
          <w:lang w:val="zh_TW" w:bidi="zh_TW"/>
        </w:rPr>
        <w:t>萬民</w:t>
      </w:r>
      <w:r>
        <w:rPr>
          <w:lang w:val="zh_TW" w:bidi="zh_TW"/>
        </w:rPr>
        <w:t>得拯救。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42:8</w:t>
      </w:r>
      <w:r>
        <w:rPr>
          <w:lang w:val="zh_TW" w:bidi="zh_TW"/>
        </w:rPr>
        <w:t xml:space="preserve"> </w:t>
      </w:r>
      <w:r>
        <w:rPr>
          <w:lang w:val="zh_TW" w:bidi="zh_TW"/>
        </w:rPr>
        <w:t>「經上還記載著，我的門徒將傳悔改、赦罪的道，他們將從耶路撒冷起直傳遍</w:t>
      </w:r>
      <w:r>
        <w:rPr>
          <w:b/>
          <w:lang w:val="zh_TW" w:bidi="zh_TW"/>
        </w:rPr>
        <w:t>所有的人</w:t>
      </w:r>
      <w:r>
        <w:rPr>
          <w:lang w:val="zh_TW" w:bidi="zh_TW"/>
        </w:rPr>
        <w:t>，你們就是這些事的見證。」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42:10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耶穌對祂的門徒說：「天上地下所有的權柄都賜給我了。所以，你們要去使</w:t>
      </w:r>
      <w:r>
        <w:rPr>
          <w:b/>
          <w:lang w:val="zh_TW" w:bidi="zh_TW"/>
        </w:rPr>
        <w:t>萬民</w:t>
      </w:r>
      <w:r>
        <w:rPr>
          <w:lang w:val="zh_TW" w:bidi="zh_TW"/>
        </w:rPr>
        <w:t>做我的門徒，奉聖父、聖子、聖靈的名義為他們施洗，並教導他們遵守我一切的命令。」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48:11</w:t>
      </w:r>
      <w:r>
        <w:rPr>
          <w:lang w:val="zh_TW" w:bidi="zh_TW"/>
        </w:rPr>
        <w:t xml:space="preserve"> </w:t>
      </w:r>
      <w:r>
        <w:rPr>
          <w:lang w:val="zh_TW" w:bidi="zh_TW"/>
        </w:rPr>
        <w:t>神與祂的選民以色列人立約，現在祂所立的新約適用於</w:t>
      </w:r>
      <w:r>
        <w:rPr>
          <w:b/>
          <w:lang w:val="zh_TW" w:bidi="zh_TW"/>
        </w:rPr>
        <w:t>每個人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50:3</w:t>
      </w:r>
      <w:r>
        <w:rPr>
          <w:lang w:val="zh_TW" w:bidi="zh_TW"/>
        </w:rPr>
        <w:t xml:space="preserve"> </w:t>
      </w:r>
      <w:r>
        <w:rPr>
          <w:lang w:val="zh_TW" w:bidi="zh_TW"/>
        </w:rPr>
        <w:t>祂說：「去叫</w:t>
      </w:r>
      <w:r>
        <w:rPr>
          <w:b/>
          <w:lang w:val="zh_TW" w:bidi="zh_TW"/>
        </w:rPr>
        <w:t>萬民</w:t>
      </w:r>
      <w:r>
        <w:rPr>
          <w:lang w:val="zh_TW" w:bidi="zh_TW"/>
        </w:rPr>
        <w:t>做我的門徒！地的莊稼已成熟，要收割!」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史特朗號：H0249、H0523、H0524、H0776、H1121、H1471、H3816、H5712、H5971、H5972、H6153，G10740、G10850、G12180、G14840、G25600、G29920、G37930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族長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聖經中的「族長」一詞指的是猶太民族的創始祖先，特別是亞伯拉罕、以撒和雅各。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這也可以指雅各的十二個兒子，他們成為以色列十二支派的十二位族長。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「族長」這個詞與「祖先」有相似的意思，但更具體地指的是一個民族群體中最著名的男性領袖。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以斯拉記3:12–13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史特朗號：H0001，H7218，G39660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
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玷污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「玷污（defile）」和「被玷污（defiled）」這些術語指的是變得污染或骯髒。物品可以在身體上、道德上或儀式上被玷污。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神警告以色列人不要因吃或觸碰祂所宣告為「不潔淨」和「不聖潔」的東西而玷污自己。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某些事物如屍體和傳染病被神宣告為不潔，若有人觸碰它們便會使其被玷污。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神命令以色列人避免性犯罪，這些罪會玷污他們，使他們成為神所不喜悅的。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有些身體的狀況會使人暫時不潔淨，直到他恢復禮儀上的潔淨。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在新約中，耶穌教導說，罪惡的思想和行為才會真正玷污人。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「玷污」一詞也可以翻譯為「使不潔淨」或「變得不義」或「使在儀式上不可接受」。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「被玷污」可以翻譯為「變得不潔淨」或「被認為在道德成為（神所）不喜悅的」或「變得在儀式上不可接受」。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褻瀆</w:t>
      </w:r>
      <w:r>
        <w:rPr>
          <w:lang w:val="zh_TW" w:bidi="zh_TW"/>
        </w:rPr>
        <w:t>，</w:t>
      </w:r>
      <w:r>
        <w:rPr>
          <w:lang w:val="zh_TW" w:bidi="zh_TW"/>
        </w:rPr>
        <w:t>潔淨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列王紀下23:8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出埃及記20:24–26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創世記34:27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以賽亞書43:27–28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利未記11:43–45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馬可福音7:14–16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馬太福音15:10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史特朗號：H1351，H1352，H1602，H2490，H2491，H2610，H2930，H2931，G28390，G28400，G33920，G34350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奠祭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奠祭是向神獻上的祭，涉及將酒倒在祭壇上。它通常與燔祭和素祭一起獻上。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保羅將他的生命比作奠祭被澆奠在其上。這意味著他完全奉獻於事奉神，並告訴人們關於耶穌的事，即使他知道因此會受苦，甚至可能被殺。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耶穌在十字架上的死亡是最終的奠祭，因為祂的血在十字架上為我們的罪傾倒出來。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另一種翻譯此術語的方式可以是「葡萄酒的祭」。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當保羅說他「我若被澆奠在其上」時，這也可以翻譯為「我完全奉獻於向人傳神的信息，就像奠祭的酒完全澆在祭壇上一樣。」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燔祭</w:t>
      </w:r>
      <w:r>
        <w:rPr>
          <w:lang w:val="zh_TW" w:bidi="zh_TW"/>
        </w:rPr>
        <w:t>，</w:t>
      </w:r>
      <w:r>
        <w:rPr>
          <w:lang w:val="zh_TW" w:bidi="zh_TW"/>
        </w:rPr>
        <w:t>素祭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出埃及記25:29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以西結書45:16–17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耶利米書7:16–18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民數記5:15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史特朗號：H5257，H5261，H5262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
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卑賤—物品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在這個意義上，「卑賤」一詞描述的是某物被用於普通或平常用途，而不是用於特殊或榮譽用途。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在這個意義上，「卑賤」一詞指的是那些對任何重要事情都沒有用處的物品。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根據上下文，「卑賤」也可以翻譯為「普通用途」或「日常用途」或「平凡用途」。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尊貴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卑微的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「卑微的」和「卑微」指的是貧窮或地位低下。卑微也可以意味著謙遜。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耶穌降卑自己，降至卑微的地位成為人，並且服事他人。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祂的出生是卑微的，因為祂出生在一個飼養動物的地方，而不是在宮殿之中。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擁有謙卑的態度，與驕傲正好相反。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「卑微的」的翻譯方式可以包括「謙卑的」或「地位低下的」或「不重要的」。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「卑微」一詞也可以翻譯為「謙卑」或「微不足道」。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謙卑</w:t>
      </w:r>
      <w:r>
        <w:rPr>
          <w:lang w:val="zh_TW" w:bidi="zh_TW"/>
        </w:rPr>
        <w:t>，</w:t>
      </w:r>
      <w:r>
        <w:rPr>
          <w:lang w:val="zh_TW" w:bidi="zh_TW"/>
        </w:rPr>
        <w:t>驕傲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以西結書17:14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路加福音1:48–49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羅馬書12:16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史特朗號：H6041，H6819，H8217，G50110，G50120，G50140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背叛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「背叛」一詞是指以欺騙和傷害他人的方式行事。「背叛者」是指背叛信任他的朋友的人。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猶大是「背叛者」，因為他告訴猶太領袖如何捉拿耶穌。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猶大的背叛特別邪惡，因為他是耶穌的使徒，為了金錢而向猶太領袖提供信息，導致耶穌被不公正地處死。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根據上下文，「背叛」一詞可以翻譯為「欺騙並造成傷害」或「交給敵人」或「背信棄義」。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「背叛者」這個詞可以翻譯為「背叛的人」或「雙面人」或「叛徒」。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加略人猶大</w:t>
      </w:r>
      <w:r>
        <w:rPr>
          <w:lang w:val="zh_TW" w:bidi="zh_TW"/>
        </w:rPr>
        <w:t>、</w:t>
      </w:r>
      <w:r>
        <w:rPr>
          <w:lang w:val="zh_TW" w:bidi="zh_TW"/>
        </w:rPr>
        <w:t>猶太領袖</w:t>
      </w:r>
      <w:r>
        <w:rPr>
          <w:lang w:val="zh_TW" w:bidi="zh_TW"/>
        </w:rPr>
        <w:t>、</w:t>
      </w:r>
      <w:r>
        <w:rPr>
          <w:lang w:val="zh_TW" w:bidi="zh_TW"/>
        </w:rPr>
        <w:t>使徒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約翰福音6:64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約翰福音13:22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馬太福音26:22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21:11</w:t>
      </w:r>
      <w:r>
        <w:rPr>
          <w:lang w:val="zh_TW" w:bidi="zh_TW"/>
        </w:rPr>
        <w:t xml:space="preserve"> 別的先知預言殺死彌賽亞的人會為祂的衣服拈鬮，祂還會被朋友</w:t>
      </w:r>
      <w:r>
        <w:rPr>
          <w:b/>
          <w:lang w:val="zh_TW" w:bidi="zh_TW"/>
        </w:rPr>
        <w:t>背叛</w:t>
      </w:r>
      <w:r>
        <w:rPr>
          <w:lang w:val="zh_TW" w:bidi="zh_TW"/>
        </w:rPr>
        <w:t>。撒迦利亞預言祂的朋友為了三十個銀錢</w:t>
      </w:r>
      <w:r>
        <w:rPr>
          <w:b/>
          <w:lang w:val="zh_TW" w:bidi="zh_TW"/>
        </w:rPr>
        <w:t>背叛</w:t>
      </w:r>
      <w:r>
        <w:rPr>
          <w:lang w:val="zh_TW" w:bidi="zh_TW"/>
        </w:rPr>
        <w:t>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38:2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耶穌和門徒們到達耶路撒冷後，猶大去了猶太人首領那裡，以</w:t>
      </w:r>
      <w:r>
        <w:rPr>
          <w:b/>
          <w:lang w:val="zh_TW" w:bidi="zh_TW"/>
        </w:rPr>
        <w:t>背叛</w:t>
      </w:r>
      <w:r>
        <w:rPr>
          <w:lang w:val="zh_TW" w:bidi="zh_TW"/>
        </w:rPr>
        <w:t>耶穌來換取金錢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38:3</w:t>
      </w:r>
      <w:r>
        <w:rPr>
          <w:lang w:val="zh_TW" w:bidi="zh_TW"/>
        </w:rPr>
        <w:t xml:space="preserve"> </w:t>
      </w:r>
      <w:r>
        <w:rPr>
          <w:lang w:val="zh_TW" w:bidi="zh_TW"/>
        </w:rPr>
        <w:t>那些猶太人的首領們，領頭的是大祭司，他們給了猶大30塊銀子，讓他</w:t>
      </w:r>
      <w:r>
        <w:rPr>
          <w:b/>
          <w:lang w:val="zh_TW" w:bidi="zh_TW"/>
        </w:rPr>
        <w:t>背叛</w:t>
      </w:r>
      <w:r>
        <w:rPr>
          <w:lang w:val="zh_TW" w:bidi="zh_TW"/>
        </w:rPr>
        <w:t>耶穌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38:6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耶穌對門徒說：「你們中有一人要</w:t>
      </w:r>
      <w:r>
        <w:rPr>
          <w:b/>
          <w:lang w:val="zh_TW" w:bidi="zh_TW"/>
        </w:rPr>
        <w:t>背叛</w:t>
      </w:r>
      <w:r>
        <w:rPr>
          <w:lang w:val="zh_TW" w:bidi="zh_TW"/>
        </w:rPr>
        <w:t>我。</w:t>
      </w:r>
      <w:r>
        <w:rPr>
          <w:lang w:val="zh_TW" w:bidi="zh_TW"/>
        </w:rPr>
        <w:t xml:space="preserve">」 …… </w:t>
      </w:r>
      <w:r>
        <w:rPr>
          <w:lang w:val="zh_TW" w:bidi="zh_TW"/>
        </w:rPr>
        <w:t>耶穌說：「我把這餅給誰，他就是那個</w:t>
      </w:r>
      <w:r>
        <w:rPr>
          <w:b/>
          <w:lang w:val="zh_TW" w:bidi="zh_TW"/>
        </w:rPr>
        <w:t>背叛</w:t>
      </w:r>
      <w:r>
        <w:rPr>
          <w:lang w:val="zh_TW" w:bidi="zh_TW"/>
        </w:rPr>
        <w:t>我的人。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38:13</w:t>
      </w:r>
      <w:r>
        <w:rPr>
          <w:lang w:val="zh_TW" w:bidi="zh_TW"/>
        </w:rPr>
        <w:t xml:space="preserve"> </w:t>
      </w:r>
      <w:r>
        <w:rPr>
          <w:lang w:val="zh_TW" w:bidi="zh_TW"/>
        </w:rPr>
        <w:t>當祂第三次回來時，耶穌說：「醒醒吧！</w:t>
      </w:r>
      <w:r>
        <w:rPr>
          <w:b/>
          <w:lang w:val="zh_TW" w:bidi="zh_TW"/>
        </w:rPr>
        <w:t>背叛</w:t>
      </w:r>
      <w:r>
        <w:rPr>
          <w:lang w:val="zh_TW" w:bidi="zh_TW"/>
        </w:rPr>
        <w:t>我的人到了。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38:14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耶穌說：「猶大，你用一個吻</w:t>
      </w:r>
      <w:r>
        <w:rPr>
          <w:b/>
          <w:lang w:val="zh_TW" w:bidi="zh_TW"/>
        </w:rPr>
        <w:t>背叛</w:t>
      </w:r>
      <w:r>
        <w:rPr>
          <w:lang w:val="zh_TW" w:bidi="zh_TW"/>
        </w:rPr>
        <w:t>了我？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39:8</w:t>
      </w:r>
      <w:r>
        <w:rPr>
          <w:lang w:val="zh_TW" w:bidi="zh_TW"/>
        </w:rPr>
        <w:t xml:space="preserve"> </w:t>
      </w:r>
      <w:r>
        <w:rPr>
          <w:lang w:val="zh_TW" w:bidi="zh_TW"/>
        </w:rPr>
        <w:t>同時，</w:t>
      </w:r>
      <w:r>
        <w:rPr>
          <w:b/>
          <w:lang w:val="zh_TW" w:bidi="zh_TW"/>
        </w:rPr>
        <w:t>背叛</w:t>
      </w:r>
      <w:r>
        <w:rPr>
          <w:lang w:val="zh_TW" w:bidi="zh_TW"/>
        </w:rPr>
        <w:t>耶穌的猶大，看到耶穌被猶太首領定了死罪，就非常悲傷，於是自殺了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史特朗號：H7411，G38600，G42730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悖逆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悖逆</w:t>
      </w:r>
      <w:r>
        <w:rPr>
          <w:lang w:val="zh_TW" w:bidi="zh_TW"/>
        </w:rPr>
        <w:t>、墮落、歪曲、邪惡、敗壞的、惡毒的、狡猾的、不誠實、扭曲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悖逆</w:t>
      </w:r>
      <w:r>
        <w:rPr>
          <w:lang w:val="zh_TW" w:bidi="zh_TW"/>
        </w:rPr>
        <w:t>」一詞用來形容一個人或行為在道德上是扭曲的。「悖逆的」的意思是「以悖逆的方式」做事。要「歪曲」某事物意味著，使其偏離正確或良好的方向。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某人或某事物如果是悖逆的，則已偏離了善良和正確的路。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在聖經中，以色列人悖逆行事，當他們不服從神時。他們經常透過崇拜假神來展示不順服神。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任何違背神標準或行為的行動都被視為</w:t>
      </w:r>
      <w:r>
        <w:rPr>
          <w:lang w:val="zh_TW" w:bidi="zh_TW"/>
        </w:rPr>
        <w:t>悖逆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</w:t>
      </w:r>
      <w:r>
        <w:rPr>
          <w:lang w:val="zh_TW" w:bidi="zh_TW"/>
        </w:rPr>
        <w:t>悖逆</w:t>
      </w:r>
      <w:r>
        <w:rPr>
          <w:lang w:val="zh_TW" w:bidi="zh_TW"/>
        </w:rPr>
        <w:t>」的方法可以包括「道德扭曲」或「不道德」或「偏離神的正道」，具體取決於上下文。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「悖逆的言語」可以翻譯為「以邪惡的方式說話」或「欺騙的言談」或「不道德的說話方式」。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「悖逆的人」可以描述為「不道德的人」或「道德上偏離正道的人」或「一直不順從神的人」。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「行為悖逆」可以翻譯為「以邪惡的方式行事」或「做違背神命令的事情」或「以拒絕神教導的方式生活」。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「歪曲」這詞也可以翻譯為「使腐敗」或「變成邪惡的東西」。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腐敗</w:t>
      </w:r>
      <w:r>
        <w:rPr>
          <w:lang w:val="zh_TW" w:bidi="zh_TW"/>
        </w:rPr>
        <w:t>、</w:t>
      </w:r>
      <w:r>
        <w:rPr>
          <w:lang w:val="zh_TW" w:bidi="zh_TW"/>
        </w:rPr>
        <w:t>欺騙</w:t>
      </w:r>
      <w:r>
        <w:rPr>
          <w:lang w:val="zh_TW" w:bidi="zh_TW"/>
        </w:rPr>
        <w:t>、不服從、</w:t>
      </w:r>
      <w:r>
        <w:rPr>
          <w:lang w:val="zh_TW" w:bidi="zh_TW"/>
        </w:rPr>
        <w:t>邪惡</w:t>
      </w:r>
      <w:r>
        <w:rPr>
          <w:lang w:val="zh_TW" w:bidi="zh_TW"/>
        </w:rPr>
        <w:t>、轉向）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撒母耳記上20:30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約伯記33:27–28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詩篇101:4–6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史特朗號：H1942，H2015，H3868，H4297，H5186，H5557，H5558，H5753，H5766，H5773，H5791，H6140，H6141，H8138，H8397，H8419，G12940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悖逆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「悖逆」這個詞的意思是拒絕順服某人的權柄。「悖逆」的人經常不順服並做惡事。這種人被稱為「悖逆者」。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當人做了在他之上的權柄告訴他不要做的事情時，他就是悖逆。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人的悖逆也可以是拒絕執行當局命令他做的事情。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有時，人們會反抗統治他們的政府或領袖。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「悖逆」這個詞也可以根據上下文翻譯為「不順服」或「反抗」。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「悖逆的」也可以翻譯為「持續不順服」或「拒絕順服」。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「反抗」意指「拒絕順服」或「不服從的舉動」或「違背律法」。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「反抗」或「反叛」也可以指一群有組織的人，透過違法和攻擊領袖及其他人來公開反抗統治當局。他們通常會讓其他人加入他們的反抗行動。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、</w:t>
      </w:r>
      <w:r>
        <w:rPr>
          <w:lang w:val="zh_TW" w:bidi="zh_TW"/>
        </w:rPr>
        <w:t>巡撫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列王紀上12:18–19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歷代志下10:17–19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路加福音23:19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14:14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以色列人遊蕩四十年之後，所有</w:t>
      </w:r>
      <w:r>
        <w:rPr>
          <w:b/>
          <w:lang w:val="zh_TW" w:bidi="zh_TW"/>
        </w:rPr>
        <w:t>悖逆</w:t>
      </w:r>
      <w:r>
        <w:rPr>
          <w:lang w:val="zh_TW" w:bidi="zh_TW"/>
        </w:rPr>
        <w:t>神的人都死了。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18:7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以色列國的十個支派起來</w:t>
      </w:r>
      <w:r>
        <w:rPr>
          <w:b/>
          <w:lang w:val="zh_TW" w:bidi="zh_TW"/>
        </w:rPr>
        <w:t>反抗</w:t>
      </w:r>
      <w:r>
        <w:rPr>
          <w:lang w:val="zh_TW" w:bidi="zh_TW"/>
        </w:rPr>
        <w:t>羅波安。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18:9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耶羅波安</w:t>
      </w:r>
      <w:r>
        <w:rPr>
          <w:b/>
          <w:lang w:val="zh_TW" w:bidi="zh_TW"/>
        </w:rPr>
        <w:t>悖逆</w:t>
      </w:r>
      <w:r>
        <w:rPr>
          <w:lang w:val="zh_TW" w:bidi="zh_TW"/>
        </w:rPr>
        <w:t>神，使百姓犯罪。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18:13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猶大的百姓也</w:t>
      </w:r>
      <w:r>
        <w:rPr>
          <w:b/>
          <w:lang w:val="zh_TW" w:bidi="zh_TW"/>
        </w:rPr>
        <w:t>悖逆</w:t>
      </w:r>
      <w:r>
        <w:rPr>
          <w:lang w:val="zh_TW" w:bidi="zh_TW"/>
        </w:rPr>
        <w:t>神、拜其他神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20:7</w:t>
      </w:r>
      <w:r>
        <w:rPr>
          <w:lang w:val="zh_TW" w:bidi="zh_TW"/>
        </w:rPr>
        <w:t xml:space="preserve"> </w:t>
      </w:r>
      <w:r>
        <w:rPr>
          <w:lang w:val="zh_TW" w:bidi="zh_TW"/>
        </w:rPr>
        <w:t>幾年以後，猶大王</w:t>
      </w:r>
      <w:r>
        <w:rPr>
          <w:b/>
          <w:lang w:val="zh_TW" w:bidi="zh_TW"/>
        </w:rPr>
        <w:t>背叛</w:t>
      </w:r>
      <w:r>
        <w:rPr>
          <w:lang w:val="zh_TW" w:bidi="zh_TW"/>
        </w:rPr>
        <w:t>巴比倫國。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45:3</w:t>
      </w:r>
      <w:r>
        <w:rPr>
          <w:lang w:val="zh_TW" w:bidi="zh_TW"/>
        </w:rPr>
        <w:t xml:space="preserve"> </w:t>
      </w:r>
      <w:r>
        <w:rPr>
          <w:lang w:val="zh_TW" w:bidi="zh_TW"/>
        </w:rPr>
        <w:t>之後他說：「你們這些剛硬且</w:t>
      </w:r>
      <w:r>
        <w:rPr>
          <w:b/>
          <w:lang w:val="zh_TW" w:bidi="zh_TW"/>
        </w:rPr>
        <w:t>悖逆的</w:t>
      </w:r>
      <w:r>
        <w:rPr>
          <w:lang w:val="zh_TW" w:bidi="zh_TW"/>
        </w:rPr>
        <w:t>人，你們總是拒絕聖靈，就像你們的祖先總是拒絕神，把祂的先知也殺了。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史特朗號：H4775，H4776，H4777，H4779，H4780，H4784，H4805，H5327，H5627，H5637，H6586，H6588，H7846，G38930，G49550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被鬼附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被鬼附的人是指被鬼或邪靈控制，影響他們的行為和思想。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通常，被鬼附的人會因為邪靈的操控而傷害自己或他人。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耶穌醫治鬼附的人，祂藉著命令鬼從他們身上出來，這通常稱為「趕出」鬼。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翻譯這個詞的其它方式可以包括「被鬼控制」或「被邪靈控制」或「有邪靈住在裡面」。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鬼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馬太福音8:33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26:9</w:t>
      </w:r>
      <w:r>
        <w:rPr>
          <w:lang w:val="zh_TW" w:bidi="zh_TW"/>
        </w:rPr>
        <w:t xml:space="preserve"> 很多被</w:t>
      </w:r>
      <w:r>
        <w:rPr>
          <w:b/>
          <w:lang w:val="zh_TW" w:bidi="zh_TW"/>
        </w:rPr>
        <w:t>鬼附身</w:t>
      </w:r>
      <w:r>
        <w:rPr>
          <w:lang w:val="zh_TW" w:bidi="zh_TW"/>
        </w:rPr>
        <w:t>的人也被帶到耶穌面前。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32:2</w:t>
      </w:r>
      <w:r>
        <w:rPr>
          <w:lang w:val="zh_TW" w:bidi="zh_TW"/>
        </w:rPr>
        <w:t xml:space="preserve"> 當他們到達湖的另一邊時，一個</w:t>
      </w:r>
      <w:r>
        <w:rPr>
          <w:b/>
          <w:lang w:val="zh_TW" w:bidi="zh_TW"/>
        </w:rPr>
        <w:t>被鬼附身</w:t>
      </w:r>
      <w:r>
        <w:rPr>
          <w:lang w:val="zh_TW" w:bidi="zh_TW"/>
        </w:rPr>
        <w:t>的人跑向耶穌。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32:6</w:t>
      </w:r>
      <w:r>
        <w:rPr>
          <w:lang w:val="zh_TW" w:bidi="zh_TW"/>
        </w:rPr>
        <w:t xml:space="preserve"> </w:t>
      </w:r>
      <w:r>
        <w:rPr>
          <w:lang w:val="zh_TW" w:bidi="zh_TW"/>
        </w:rPr>
        <w:t>這人</w:t>
      </w:r>
      <w:r>
        <w:rPr>
          <w:b/>
          <w:lang w:val="zh_TW" w:bidi="zh_TW"/>
        </w:rPr>
        <w:t>身上的惡鬼</w:t>
      </w:r>
      <w:r>
        <w:rPr>
          <w:lang w:val="zh_TW" w:bidi="zh_TW"/>
        </w:rPr>
        <w:t>大叫說道，「至高神的兒子耶穌，我與你有什麼相干？請不要叫我受苦！」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32:9</w:t>
      </w:r>
      <w:r>
        <w:rPr>
          <w:lang w:val="zh_TW" w:bidi="zh_TW"/>
        </w:rPr>
        <w:t xml:space="preserve"> </w:t>
      </w:r>
      <w:r>
        <w:rPr>
          <w:lang w:val="zh_TW" w:bidi="zh_TW"/>
        </w:rPr>
        <w:t>城裡的人都跑來看那曾</w:t>
      </w:r>
      <w:r>
        <w:rPr>
          <w:b/>
          <w:lang w:val="zh_TW" w:bidi="zh_TW"/>
        </w:rPr>
        <w:t>被鬼附</w:t>
      </w:r>
      <w:r>
        <w:rPr>
          <w:lang w:val="zh_TW" w:bidi="zh_TW"/>
        </w:rPr>
        <w:t>的人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47:3</w:t>
      </w:r>
      <w:r>
        <w:rPr>
          <w:lang w:val="zh_TW" w:bidi="zh_TW"/>
        </w:rPr>
        <w:t xml:space="preserve"> </w:t>
      </w:r>
      <w:r>
        <w:rPr>
          <w:lang w:val="zh_TW" w:bidi="zh_TW"/>
        </w:rPr>
        <w:t>每天，他們</w:t>
      </w:r>
      <w:r>
        <w:rPr>
          <w:lang w:val="zh_TW" w:bidi="zh_TW"/>
        </w:rPr>
        <w:t>（保羅和西拉）</w:t>
      </w:r>
      <w:r>
        <w:rPr>
          <w:lang w:val="zh_TW" w:bidi="zh_TW"/>
        </w:rPr>
        <w:t>走到那裡的時候，就有一個</w:t>
      </w:r>
      <w:r>
        <w:rPr>
          <w:b/>
          <w:lang w:val="zh_TW" w:bidi="zh_TW"/>
        </w:rPr>
        <w:t>被鬼附身</w:t>
      </w:r>
      <w:r>
        <w:rPr>
          <w:lang w:val="zh_TW" w:bidi="zh_TW"/>
        </w:rPr>
        <w:t>的使女跟著他們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史特朗號：G11390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被擄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「被擄（captive）」和「被擄掠（captivity）」這些術語指的是被捕獲並被迫生活在他們不願生活的地方的人，例如在外邦。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猶大國的以色列人在巴比倫王國被擄70年。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被擄的人通常被要求為俘虜他們的人或國工作。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但以理和尼希米是以色列的被擄的人，他們為巴比倫王工作。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「擄掠」這個表達方式是指俘虜某人的另一種說法。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「將你們擄去」這個表達也可以翻譯為「強迫你們過被擄的生活」或「把你們帶到另一個國作為囚犯」。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從比喻的角度來說，使徒保羅告訴基督徒要將人所有的心意「奪回」，使它都順服基督。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保羅還談到人可能會被罪「擄去」，意思是他被罪「掌控」。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根據上下文，「被擄」也可以翻譯為「不允許有自由」或「被囚禁」或「被迫在外邦生活」。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「被擄」或「被擄掠」的表達可以翻譯為「被捕」或「被囚禁」或「被迫前往外邦」。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「被擄的人（captives）」一詞也可以翻譯為「被擄的人（people who were captured）」或「被奴役的人（enslaved people）」。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根據上下文，「被擄掠（captivity）」也可以翻譯為「囚禁」或「被擄（exile）」或「被迫留在外邦」。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被擄</w:t>
      </w:r>
      <w:r>
        <w:rPr>
          <w:lang w:val="zh_TW" w:bidi="zh_TW"/>
        </w:rPr>
        <w:t>，監獄，</w:t>
      </w:r>
      <w:r>
        <w:rPr>
          <w:lang w:val="zh_TW" w:bidi="zh_TW"/>
        </w:rPr>
        <w:t>抓住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哥林多後書10:5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以賽亞書20:4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史特朗號：H1123，H1473，H1540，H1546，H1547，H7617，H7622，H7628，H7633，H7686，G01610，G01620，G01630，G01640，G22210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被擄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「被擄（exile）」一詞指的是人們被迫住在遠離他們祖國的地方。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人們通常因為懲罰或政治原因被放逐。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投降的民族可能會被擄到獲勝軍的國，為他們工作。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「被擄巴比倫」（或「被擄時期」）是聖經歷史中的一個時期，當時猶大地區的許多猶太人被迫離開家園，遷居巴比倫。這段時期持續了70年。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「被擄的人」一詞指的是那些過著被擄生活、遠離自己祖國的人。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「被擄」這個詞也可以翻譯為「驅逐」、「驅趕」或「放逐」。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「被擄時期」這個詞可以翻譯為「驅逐的時期」或「放逐的時期」或「被迫離開的時期」或「放逐（名詞）」。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「被擄者」也可以翻譯為「被擄的人」或「被放逐的人」或「被擄到巴比倫的人」。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巴比倫，</w:t>
      </w:r>
      <w:r>
        <w:rPr>
          <w:lang w:val="zh_TW" w:bidi="zh_TW"/>
        </w:rPr>
        <w:t>猶大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以賽亞書20:4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耶利米書29:1–3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史特朗號：H1123，H1473，H1540，H1541，H1546，H1547，H3212，H3318，H5080，H6808，H7617，H7622，H8689，G39270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被殺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「殺害」一個人或動物意味著殺死它。這通常意味著以強力或暴力的方式殺死。如果一個人殺死了一隻動物，他就使它「被殺」。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當涉及動物或大量人群時，「屠殺」是另一個常用的詞語。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屠殺的行為也稱為「屠殺」（名詞）。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「被殺」這個詞語也可以翻譯為「被殺的人」或「被殺死的人」。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屠殺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以西結書28:23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以賽亞書26:21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史特朗號：H2026，H2076，H2491，H2717，H2763，H2873，H2874，H4191，H4194，H5221，H6991，H6992，H7523，H7819，G03370，G06150，G13150，G23800，G26950，G49680，G49690，G54070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被提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「被提（caught up）」這個詞通常指神以突然、神蹟般的方式將一個人帶上天堂。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「趕上」這個詞語是指匆忙趕到某人身邊。與之相似的詞是「臨到」。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使徒保羅談到他「被提」到第三層天上，這也可以翻譯為「被帶上天」。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保羅還說，當基督再來時，基督徒將會「被提」與祂一同在空中相會。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「我的罪追上了我」此比喻性的表達可以翻譯為「我正在承受我罪的後果」或「因為我的罪我正在受苦」或「我的罪正在給我帶來患難」。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</w:t>
      </w:r>
      <w:r>
        <w:rPr>
          <w:lang w:val="zh_TW" w:bidi="zh_TW"/>
        </w:rPr>
        <w:t>神蹟</w:t>
      </w:r>
      <w:r>
        <w:rPr>
          <w:lang w:val="zh_TW" w:bidi="zh_TW"/>
        </w:rPr>
        <w:t>，</w:t>
      </w:r>
      <w:r>
        <w:rPr>
          <w:lang w:val="zh_TW" w:bidi="zh_TW"/>
        </w:rPr>
        <w:t>臨到</w:t>
      </w:r>
      <w:r>
        <w:rPr>
          <w:lang w:val="zh_TW" w:bidi="zh_TW"/>
        </w:rPr>
        <w:t>，</w:t>
      </w:r>
      <w:r>
        <w:rPr>
          <w:lang w:val="zh_TW" w:bidi="zh_TW"/>
        </w:rPr>
        <w:t>受苦</w:t>
      </w:r>
      <w:r>
        <w:rPr>
          <w:lang w:val="zh_TW" w:bidi="zh_TW"/>
        </w:rPr>
        <w:t>，</w:t>
      </w:r>
      <w:r>
        <w:rPr>
          <w:lang w:val="zh_TW" w:bidi="zh_TW"/>
        </w:rPr>
        <w:t>患難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使徒行傳8:39–40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史特朗號：H1692，G07260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
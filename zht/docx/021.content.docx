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chao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超越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「超越」和「超過」這些詞語指的是對某人或某事物取得控制。通常包括追趕某事物後趕上的概念。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當軍隊「追上」敵人時，這意味著他們在戰鬥中擊敗了那個敵人。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當捕食者追上獵物時，這意味著它追逐並捕捉到獵物。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如果詛咒「追趕」某人，這意味著該詛咒中所說的事情發生在那個人身上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如果祝福「追上」人們，這意味著那些人經歷了這些祝福。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根據上下文，「追趕」可以翻譯為「征服」或「捕獲」或「擊敗」或「趕上」或「完全影響」。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過去式可以翻譯為「趕上」或「並肩而行」或「征服」或「擊敗」或「造成傷害」。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當用於警告黑暗、懲罰將因罪惡而降臨在人身上時，就表示如果這些人不悔改，他們將會經歷這些負面的災害。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</w:t>
      </w:r>
      <w:r>
        <w:rPr>
          <w:lang w:val="zh_TW" w:bidi="zh_TW"/>
        </w:rPr>
        <w:t>豈不臨到你們列祖嗎？</w:t>
      </w:r>
      <w:r>
        <w:rPr>
          <w:lang w:val="zh_TW" w:bidi="zh_TW"/>
        </w:rPr>
        <w:t>」這句話的意思是，雅巍（和合本譯為：耶和華）給他們祖先的教導，現在將因祖先未能遵守這些教導而受到懲罰。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祝福</w:t>
      </w:r>
      <w:r>
        <w:rPr>
          <w:lang w:val="zh_TW" w:bidi="zh_TW"/>
        </w:rPr>
        <w:t>、</w:t>
      </w:r>
      <w:r>
        <w:rPr>
          <w:lang w:val="zh_TW" w:bidi="zh_TW"/>
        </w:rPr>
        <w:t>詛咒</w:t>
      </w:r>
      <w:r>
        <w:rPr>
          <w:lang w:val="zh_TW" w:bidi="zh_TW"/>
        </w:rPr>
        <w:t>、</w:t>
      </w:r>
      <w:r>
        <w:rPr>
          <w:lang w:val="zh_TW" w:bidi="zh_TW"/>
        </w:rPr>
        <w:t>獵物</w:t>
      </w:r>
      <w:r>
        <w:rPr>
          <w:lang w:val="zh_TW" w:bidi="zh_TW"/>
        </w:rPr>
        <w:t>、</w:t>
      </w:r>
      <w:r>
        <w:rPr>
          <w:lang w:val="zh_TW" w:bidi="zh_TW"/>
        </w:rPr>
        <w:t>懲罰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列王紀下25:4–5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約翰福音12:35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史特朗號：H0579，H0935，H1692，H4672，H5066，H5381，G26380，G29830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嘲笑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「嘲笑」、「嘲諷」和「譏笑」這些詞語都指的是取笑某人，特別是以殘忍的方式來取笑。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嘲笑通常涉及模仿他人的言語或行為，目的是讓他們感到尷尬或表達對他們的蔑視。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羅馬士兵給耶穌穿上袍子，假裝尊祂為王，就是在嘲笑或嘲諷祂。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一群年輕人嘲諷或譏笑以利沙，給他起綽號，取笑他的禿頭。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「譏笑」這個詞也可以指嘲弄一個被認為不可信或不重要的想法。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「嘲弄者」是指持續嘲笑和嘲諷他人的人。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彼得後書3:4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加拉太書6:6–8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創世記39:13–15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路加福音22:63–65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馬可福音10:34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馬太福音9:23–24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馬太福音20:19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馬太福音27:29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21:12</w:t>
      </w:r>
      <w:r>
        <w:rPr>
          <w:lang w:val="zh_TW" w:bidi="zh_TW"/>
        </w:rPr>
        <w:t xml:space="preserve"> 以賽亞預言彌賽亞被吐口水、被</w:t>
      </w:r>
      <w:r>
        <w:rPr>
          <w:b/>
          <w:lang w:val="zh_TW" w:bidi="zh_TW"/>
        </w:rPr>
        <w:t>譏笑</w:t>
      </w:r>
      <w:r>
        <w:rPr>
          <w:lang w:val="zh_TW" w:bidi="zh_TW"/>
        </w:rPr>
        <w:t>、被打。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39:5</w:t>
      </w:r>
      <w:r>
        <w:rPr>
          <w:lang w:val="zh_TW" w:bidi="zh_TW"/>
        </w:rPr>
        <w:t xml:space="preserve"> 猶太人的首領都回答說：「祂應該死！」他們蒙上祂的眼睛，朝祂吐口水，打祂，</w:t>
      </w:r>
      <w:r>
        <w:rPr>
          <w:b/>
          <w:lang w:val="zh_TW" w:bidi="zh_TW"/>
        </w:rPr>
        <w:t>嘲笑</w:t>
      </w:r>
      <w:r>
        <w:rPr>
          <w:lang w:val="zh_TW" w:bidi="zh_TW"/>
        </w:rPr>
        <w:t>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39:12</w:t>
      </w:r>
      <w:r>
        <w:rPr>
          <w:lang w:val="zh_TW" w:bidi="zh_TW"/>
        </w:rPr>
        <w:t xml:space="preserve"> 士兵們鞭打耶穌，給祂披上一件高貴的袍子，戴上一個用荊棘做成的王冠。他們</w:t>
      </w:r>
      <w:r>
        <w:rPr>
          <w:b/>
          <w:lang w:val="zh_TW" w:bidi="zh_TW"/>
        </w:rPr>
        <w:t>嘲笑</w:t>
      </w:r>
      <w:r>
        <w:rPr>
          <w:lang w:val="zh_TW" w:bidi="zh_TW"/>
        </w:rPr>
        <w:t>祂，說：「看啊，猶太人的王！」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40:4</w:t>
      </w:r>
      <w:r>
        <w:rPr>
          <w:lang w:val="zh_TW" w:bidi="zh_TW"/>
        </w:rPr>
        <w:t xml:space="preserve"> 耶穌被釘在兩個強盜中間。其中一個</w:t>
      </w:r>
      <w:r>
        <w:rPr>
          <w:b/>
          <w:lang w:val="zh_TW" w:bidi="zh_TW"/>
        </w:rPr>
        <w:t>嘲笑</w:t>
      </w:r>
      <w:r>
        <w:rPr>
          <w:lang w:val="zh_TW" w:bidi="zh_TW"/>
        </w:rPr>
        <w:t>耶穌，另外一個卻說：「你不敬畏神嗎？」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40:5</w:t>
      </w:r>
      <w:r>
        <w:rPr>
          <w:lang w:val="zh_TW" w:bidi="zh_TW"/>
        </w:rPr>
        <w:t xml:space="preserve"> 民眾和猶太人首領都</w:t>
      </w:r>
      <w:r>
        <w:rPr>
          <w:b/>
          <w:lang w:val="zh_TW" w:bidi="zh_TW"/>
        </w:rPr>
        <w:t>嘲笑</w:t>
      </w:r>
      <w:r>
        <w:rPr>
          <w:lang w:val="zh_TW" w:bidi="zh_TW"/>
        </w:rPr>
        <w:t xml:space="preserve">耶穌說：「如果祢是神的兒子，就從十字架上下來救祢自己，我們就相信祢。」 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1422，H2048，H2049，H2778，H2781，H3213，H3887，H3931，H3932，H3933，H3934，H3944，H3945，H4167，H4485，H4912，H5058，H5607，H6026，H6711，H7046，H7048，H7814，H7832，H8103，H8148，H8437，H8595，G15920，G17010，G17020，G17030，G23010，G26060，G34560，G55120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
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加百列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加百列是神的一位天使的名字。在舊約和新約中，他的名字被提到多次。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神差遣加百列告訴先知但以理他所看見異象的意思。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另一次，當但以理正在禱告時，天使加百列飛到他面前，預言未來將要發生的事情。 但以理形容他為「那位」。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在新約中記載，天使加百列來到撒迦利亞面前，預言他年邁的妻子伊利莎白將會生一個兒子，名叫約翰。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六個月後，加百列被差遣到馬利亞那裡，告訴她神將神蹟般地讓她懷上一個孩子，這孩子將是「神的兒子」。加百列告訴馬利亞要給這孩子取名為「耶穌」。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天使</w:t>
      </w:r>
      <w:r>
        <w:rPr>
          <w:lang w:val="zh_TW" w:bidi="zh_TW"/>
        </w:rPr>
        <w:t>，</w:t>
      </w:r>
      <w:r>
        <w:rPr>
          <w:lang w:val="zh_TW" w:bidi="zh_TW"/>
        </w:rPr>
        <w:t>但以理</w:t>
      </w:r>
      <w:r>
        <w:rPr>
          <w:lang w:val="zh_TW" w:bidi="zh_TW"/>
        </w:rPr>
        <w:t>，</w:t>
      </w:r>
      <w:r>
        <w:rPr>
          <w:lang w:val="zh_TW" w:bidi="zh_TW"/>
        </w:rPr>
        <w:t>伊利莎伯</w:t>
      </w:r>
      <w:r>
        <w:rPr>
          <w:lang w:val="zh_TW" w:bidi="zh_TW"/>
        </w:rPr>
        <w:t>，</w:t>
      </w:r>
      <w:r>
        <w:rPr>
          <w:lang w:val="zh_TW" w:bidi="zh_TW"/>
        </w:rPr>
        <w:t>施洗約翰</w:t>
      </w:r>
      <w:r>
        <w:rPr>
          <w:lang w:val="zh_TW" w:bidi="zh_TW"/>
        </w:rPr>
        <w:t>，</w:t>
      </w:r>
      <w:r>
        <w:rPr>
          <w:lang w:val="zh_TW" w:bidi="zh_TW"/>
        </w:rPr>
        <w:t>馬利亞</w:t>
      </w:r>
      <w:r>
        <w:rPr>
          <w:lang w:val="zh_TW" w:bidi="zh_TW"/>
        </w:rPr>
        <w:t>，</w:t>
      </w:r>
      <w:r>
        <w:rPr>
          <w:lang w:val="zh_TW" w:bidi="zh_TW"/>
        </w:rPr>
        <w:t>先知</w:t>
      </w:r>
      <w:r>
        <w:rPr>
          <w:lang w:val="zh_TW" w:bidi="zh_TW"/>
        </w:rPr>
        <w:t>，</w:t>
      </w:r>
      <w:r>
        <w:rPr>
          <w:lang w:val="zh_TW" w:bidi="zh_TW"/>
        </w:rPr>
        <w:t>神的兒子</w:t>
      </w:r>
      <w:r>
        <w:rPr>
          <w:lang w:val="zh_TW" w:bidi="zh_TW"/>
        </w:rPr>
        <w:t>，</w:t>
      </w:r>
      <w:r>
        <w:rPr>
          <w:lang w:val="zh_TW" w:bidi="zh_TW"/>
        </w:rPr>
        <w:t>撒迦利亞〔新約〕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但以理書8:15–17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但以理書9:21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路加福音1:26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史特朗號：H1403，G10430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加低斯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加低斯、加低斯·巴尼亞和米利巴·加低斯這些名稱都指的是以色列歷史上一個重要的城市，位於以色列南部，靠近以東地區。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加低斯城是一個綠洲，是在名為尋的曠野中，是一個有水並且土壤肥沃的地方。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摩西從加低斯·巴尼亞派遣十二個探子進入迦南地。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以色列人在曠野漂流期間也在加低斯安營。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加低斯·巴尼亞是米利暗去世的地方。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摩西在米利巴·加低斯違背了神的命令，擊打磐石取水給以色列人，而不是按照神的命令吩咐磐石出水。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「加低斯」這個名字來自希伯來語，意思是「聖潔」或「分別為聖」。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曠野</w:t>
      </w:r>
      <w:r>
        <w:rPr>
          <w:lang w:val="zh_TW" w:bidi="zh_TW"/>
        </w:rPr>
        <w:t>，</w:t>
      </w:r>
      <w:r>
        <w:rPr>
          <w:lang w:val="zh_TW" w:bidi="zh_TW"/>
        </w:rPr>
        <w:t>以東</w:t>
      </w:r>
      <w:r>
        <w:rPr>
          <w:lang w:val="zh_TW" w:bidi="zh_TW"/>
        </w:rPr>
        <w:t>，</w:t>
      </w:r>
      <w:r>
        <w:rPr>
          <w:lang w:val="zh_TW" w:bidi="zh_TW"/>
        </w:rPr>
        <w:t>聖潔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以西結書48:28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創世記14:7–9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創世記16:14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創世記20:1–3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約書亞記10:40–41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民數記20:1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史特朗號：H4809，H6946，H6947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在新約時代，加拉太是羅馬帝國的一個大省，位於現今土耳其的中部。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加拉太的一部分與北方的黑海接壤。它還與亞細亞、庇推尼、加帕多家、基利家和旁非利亞等省接壤。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使徒保羅寫了一封信給住在加拉太省的基督徒。這封信是新約聖經中的「加拉太書」。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保羅寫信給加拉太人的一個原因是再次強調靠恩典得救的福音，而不是靠行為得救。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當地的猶太基督徒錯誤地教導那裡的外邦基督徒，指信徒必須遵守某些猶太律法。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亞細亞</w:t>
      </w:r>
      <w:r>
        <w:rPr>
          <w:lang w:val="zh_TW" w:bidi="zh_TW"/>
        </w:rPr>
        <w:t>，</w:t>
      </w:r>
      <w:r>
        <w:rPr>
          <w:lang w:val="zh_TW" w:bidi="zh_TW"/>
        </w:rPr>
        <w:t>信</w:t>
      </w:r>
      <w:r>
        <w:rPr>
          <w:lang w:val="zh_TW" w:bidi="zh_TW"/>
        </w:rPr>
        <w:t>，</w:t>
      </w:r>
      <w:r>
        <w:rPr>
          <w:lang w:val="zh_TW" w:bidi="zh_TW"/>
        </w:rPr>
        <w:t>基利家</w:t>
      </w:r>
      <w:r>
        <w:rPr>
          <w:lang w:val="zh_TW" w:bidi="zh_TW"/>
        </w:rPr>
        <w:t>，</w:t>
      </w:r>
      <w:r>
        <w:rPr>
          <w:lang w:val="zh_TW" w:bidi="zh_TW"/>
        </w:rPr>
        <w:t>福音</w:t>
      </w:r>
      <w:r>
        <w:rPr>
          <w:lang w:val="zh_TW" w:bidi="zh_TW"/>
        </w:rPr>
        <w:t>，</w:t>
      </w:r>
      <w:r>
        <w:rPr>
          <w:lang w:val="zh_TW" w:bidi="zh_TW"/>
        </w:rPr>
        <w:t>保羅</w:t>
      </w:r>
      <w:r>
        <w:rPr>
          <w:lang w:val="zh_TW" w:bidi="zh_TW"/>
        </w:rPr>
        <w:t>，行為）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哥林多前書16:1–2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彼得前書1:1–2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提摩太後書4:9–10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使徒行傳16:6–8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加拉太書1:1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 G10530，G10540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加利利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加利利是以色列最北部的地區，位於撒馬利亞的北部。「加利利人」是指住在加利利或住在加利利的人。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加利利、撒馬利亞和猶太是新約時期以色列的三個主要省份。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加利利的東邊有一個大湖，稱為「加利利海」。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耶穌在加利利的拿撒勒城長大並生活。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耶穌的大部分神蹟和教導都發生在加利利地區。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拿撒勒</w:t>
      </w:r>
      <w:r>
        <w:rPr>
          <w:lang w:val="zh_TW" w:bidi="zh_TW"/>
        </w:rPr>
        <w:t>，</w:t>
      </w:r>
      <w:r>
        <w:rPr>
          <w:lang w:val="zh_TW" w:bidi="zh_TW"/>
        </w:rPr>
        <w:t>撒馬利亞</w:t>
      </w:r>
      <w:r>
        <w:rPr>
          <w:lang w:val="zh_TW" w:bidi="zh_TW"/>
        </w:rPr>
        <w:t>，</w:t>
      </w:r>
      <w:r>
        <w:rPr>
          <w:lang w:val="zh_TW" w:bidi="zh_TW"/>
        </w:rPr>
        <w:t>加利利海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使徒行傳9:32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約翰福音2:1–2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約翰福音4:3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馬太福音2:22–23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馬太福音3:13–15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21:10</w:t>
      </w:r>
      <w:r>
        <w:rPr>
          <w:lang w:val="zh_TW" w:bidi="zh_TW"/>
        </w:rPr>
        <w:t xml:space="preserve"> </w:t>
      </w:r>
      <w:r>
        <w:rPr>
          <w:lang w:val="zh_TW" w:bidi="zh_TW"/>
        </w:rPr>
        <w:t>先知以賽亞說彌撒亞將住在</w:t>
      </w:r>
      <w:r>
        <w:rPr>
          <w:b/>
          <w:lang w:val="zh_TW" w:bidi="zh_TW"/>
        </w:rPr>
        <w:t>加利利</w:t>
      </w:r>
      <w:r>
        <w:rPr>
          <w:lang w:val="zh_TW" w:bidi="zh_TW"/>
        </w:rPr>
        <w:t>，安慰傷心的人，向被擄的傳講自由，釋放被囚的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26:1</w:t>
      </w:r>
      <w:r>
        <w:rPr>
          <w:lang w:val="zh_TW" w:bidi="zh_TW"/>
        </w:rPr>
        <w:t xml:space="preserve"> </w:t>
      </w:r>
      <w:r>
        <w:rPr>
          <w:lang w:val="zh_TW" w:bidi="zh_TW"/>
        </w:rPr>
        <w:t>勝過撒但的試探後，耶穌滿有聖靈的能力，回到祂住的地方</w:t>
      </w:r>
      <w:r>
        <w:rPr>
          <w:b/>
          <w:lang w:val="zh_TW" w:bidi="zh_TW"/>
        </w:rPr>
        <w:t>加利利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39:6</w:t>
      </w:r>
      <w:r>
        <w:rPr>
          <w:lang w:val="zh_TW" w:bidi="zh_TW"/>
        </w:rPr>
        <w:t xml:space="preserve"> </w:t>
      </w:r>
      <w:r>
        <w:rPr>
          <w:lang w:val="zh_TW" w:bidi="zh_TW"/>
        </w:rPr>
        <w:t>最後，人們說：「我們知道你和耶穌是一起的，因為你們都從</w:t>
      </w:r>
      <w:r>
        <w:rPr>
          <w:b/>
          <w:lang w:val="zh_TW" w:bidi="zh_TW"/>
        </w:rPr>
        <w:t>加利利</w:t>
      </w:r>
      <w:r>
        <w:rPr>
          <w:lang w:val="zh_TW" w:bidi="zh_TW"/>
        </w:rPr>
        <w:t>來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41:6</w:t>
      </w:r>
      <w:r>
        <w:rPr>
          <w:lang w:val="zh_TW" w:bidi="zh_TW"/>
        </w:rPr>
        <w:t xml:space="preserve"> </w:t>
      </w:r>
      <w:r>
        <w:rPr>
          <w:lang w:val="zh_TW" w:bidi="zh_TW"/>
        </w:rPr>
        <w:t>然後天使對婦女們說：「你們去告訴耶穌的門徒，『耶穌已從死裡復活，並且在你們以先往</w:t>
      </w:r>
      <w:r>
        <w:rPr>
          <w:b/>
          <w:lang w:val="zh_TW" w:bidi="zh_TW"/>
        </w:rPr>
        <w:t>加利利</w:t>
      </w:r>
      <w:r>
        <w:rPr>
          <w:lang w:val="zh_TW" w:bidi="zh_TW"/>
        </w:rPr>
        <w:t>去了。』 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史特朗號：H1551，G10560，G10570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加利利海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「加利利海」是以色列東部的一個湖泊。在舊約中，它被稱為「基尼烈海」。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這個湖的水向南流經約旦河進入死海。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迦百農、伯賽大、革尼撒勒和提比哩亞是新約時代位於加利利海的一些城市。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耶穌生平中的許多事件發生在加利利海上或其附近。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加利利海也被稱為「提比哩亞海」和「革尼撒勒湖」。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這個詞也可以翻譯為「加利利地區的湖」或「加利利湖」或「提比哩亞（革尼撒勒）附近的湖」。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迦百農</w:t>
      </w:r>
      <w:r>
        <w:rPr>
          <w:lang w:val="zh_TW" w:bidi="zh_TW"/>
        </w:rPr>
        <w:t>、</w:t>
      </w:r>
      <w:r>
        <w:rPr>
          <w:lang w:val="zh_TW" w:bidi="zh_TW"/>
        </w:rPr>
        <w:t>加利利</w:t>
      </w:r>
      <w:r>
        <w:rPr>
          <w:lang w:val="zh_TW" w:bidi="zh_TW"/>
        </w:rPr>
        <w:t>、</w:t>
      </w:r>
      <w:r>
        <w:rPr>
          <w:lang w:val="zh_TW" w:bidi="zh_TW"/>
        </w:rPr>
        <w:t>約旦河</w:t>
      </w:r>
      <w:r>
        <w:rPr>
          <w:lang w:val="zh_TW" w:bidi="zh_TW"/>
        </w:rPr>
        <w:t>、</w:t>
      </w:r>
      <w:r>
        <w:rPr>
          <w:lang w:val="zh_TW" w:bidi="zh_TW"/>
        </w:rPr>
        <w:t>死海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約翰福音6:1–3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路加福音5:1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馬可福音1:16–18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馬太福音4:18–20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馬太福音8:18–20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馬太福音15:29–31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史特朗號：H3220，H3672，G10560，G10820，G22810，G30410，G50850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加略人猶大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加略人猶大是耶穌的一個門徒。他就是那個將耶穌出賣給猶太領袖的人。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「加略人」這個名字可能意味著「來自夏瑣」，或許暗示了猶大在那座城長大。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加略人猶大管理門徒們的錢，並經常偷取其中一部分供自己使用。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猶大出賣了耶穌，告訴宗教領袖耶穌的位置，以便他們可以逮捕祂。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宗教領袖判了耶穌死刑後，猶大後悔出賣了耶穌，於是將出賣耶穌的銀錢退還給猶太領袖然後自殺了。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耶穌的另一位門徒是雅各的兒子猶大。他與加略人猶大不是同一個人。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耶穌的一個兄弟名叫猶大（Judas），後來也被稱為（Jude），但他不是加略人猶大。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使徒</w:t>
      </w:r>
      <w:r>
        <w:rPr>
          <w:lang w:val="zh_TW" w:bidi="zh_TW"/>
        </w:rPr>
        <w:t>、</w:t>
      </w:r>
      <w:r>
        <w:rPr>
          <w:lang w:val="zh_TW" w:bidi="zh_TW"/>
        </w:rPr>
        <w:t>背叛</w:t>
      </w:r>
      <w:r>
        <w:rPr>
          <w:lang w:val="zh_TW" w:bidi="zh_TW"/>
        </w:rPr>
        <w:t>、</w:t>
      </w:r>
      <w:r>
        <w:rPr>
          <w:lang w:val="zh_TW" w:bidi="zh_TW"/>
        </w:rPr>
        <w:t>猶太領袖</w:t>
      </w:r>
      <w:r>
        <w:rPr>
          <w:lang w:val="zh_TW" w:bidi="zh_TW"/>
        </w:rPr>
        <w:t>、</w:t>
      </w:r>
      <w:r>
        <w:rPr>
          <w:lang w:val="zh_TW" w:bidi="zh_TW"/>
        </w:rPr>
        <w:t>雅各的兒子猶大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路加福音22:47–48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馬可福音3:19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馬可福音14:10–11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馬太福音26:23–25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38:2</w:t>
      </w:r>
      <w:r>
        <w:rPr>
          <w:lang w:val="zh_TW" w:bidi="zh_TW"/>
        </w:rPr>
        <w:t xml:space="preserve"> 耶穌的門徒中有一個人名叫</w:t>
      </w:r>
      <w:r>
        <w:rPr>
          <w:b/>
          <w:lang w:val="zh_TW" w:bidi="zh_TW"/>
        </w:rPr>
        <w:t>猶大</w:t>
      </w:r>
      <w:r>
        <w:rPr>
          <w:lang w:val="zh_TW" w:bidi="zh_TW"/>
        </w:rPr>
        <w:t>⋯⋯</w:t>
      </w:r>
      <w:r>
        <w:rPr>
          <w:lang w:val="zh_TW" w:bidi="zh_TW"/>
        </w:rPr>
        <w:t>耶穌和門徒們到達耶路撒冷後，</w:t>
      </w:r>
      <w:r>
        <w:rPr>
          <w:b/>
          <w:lang w:val="zh_TW" w:bidi="zh_TW"/>
        </w:rPr>
        <w:t>猶大</w:t>
      </w:r>
      <w:r>
        <w:rPr>
          <w:lang w:val="zh_TW" w:bidi="zh_TW"/>
        </w:rPr>
        <w:t>去了猶太人首領那裡，以背叛耶穌來換取金錢。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38:3</w:t>
      </w:r>
      <w:r>
        <w:rPr>
          <w:lang w:val="zh_TW" w:bidi="zh_TW"/>
        </w:rPr>
        <w:t xml:space="preserve"> </w:t>
      </w:r>
      <w:r>
        <w:rPr>
          <w:lang w:val="zh_TW" w:bidi="zh_TW"/>
        </w:rPr>
        <w:t>那些猶太人的首領們，領頭的是大祭司，他們給了</w:t>
      </w:r>
      <w:r>
        <w:rPr>
          <w:b/>
          <w:lang w:val="zh_TW" w:bidi="zh_TW"/>
        </w:rPr>
        <w:t>猶大</w:t>
      </w:r>
      <w:r>
        <w:rPr>
          <w:lang w:val="zh_TW" w:bidi="zh_TW"/>
        </w:rPr>
        <w:t>三十塊銀子，讓他背叛耶穌。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38:14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猶大</w:t>
      </w:r>
      <w:r>
        <w:rPr>
          <w:lang w:val="zh_TW" w:bidi="zh_TW"/>
        </w:rPr>
        <w:t>來了，帶著猶太人的首領、士兵和一大群人，他們拿著刀棒。</w:t>
      </w:r>
      <w:r>
        <w:rPr>
          <w:b/>
          <w:lang w:val="zh_TW" w:bidi="zh_TW"/>
        </w:rPr>
        <w:t>猶大</w:t>
      </w:r>
      <w:r>
        <w:rPr>
          <w:lang w:val="zh_TW" w:bidi="zh_TW"/>
        </w:rPr>
        <w:t>來到耶穌面前說：「你好，老師」，並且親吻他。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39:8</w:t>
      </w:r>
      <w:r>
        <w:rPr>
          <w:lang w:val="zh_TW" w:bidi="zh_TW"/>
        </w:rPr>
        <w:t xml:space="preserve"> </w:t>
      </w:r>
      <w:r>
        <w:rPr>
          <w:lang w:val="zh_TW" w:bidi="zh_TW"/>
        </w:rPr>
        <w:t>同時，背叛耶穌的</w:t>
      </w:r>
      <w:r>
        <w:rPr>
          <w:b/>
          <w:lang w:val="zh_TW" w:bidi="zh_TW"/>
        </w:rPr>
        <w:t>猶大</w:t>
      </w:r>
      <w:r>
        <w:rPr>
          <w:lang w:val="zh_TW" w:bidi="zh_TW"/>
        </w:rPr>
        <w:t>，看到耶穌被猶太首領定了死罪，就非常悲傷，於是自殺了。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史特朗號：G24550，G24690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在聖經時代，加薩是位於地中海沿岸的一個繁榮的非利士城，約在亞實突以南38公里處。它是非利士人的五個主要城之一。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由於加薩的地理位置，它是一個重要的海港，許多不同的民族和國家在此進行商業活動。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今天，加薩市仍然是加薩地帶的一個重要海港，加薩地帶是一片位於地中海沿岸的土地，北面和東面與以色列接壤，南面與埃及接壤。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當非利士人抓住參孫後，他們將他帶到迦薩城。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傳福音的腓利在通往迦薩的曠野路上遇到一位衣索匹亞的太監。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亞實突</w:t>
      </w:r>
      <w:r>
        <w:rPr>
          <w:lang w:val="zh_TW" w:bidi="zh_TW"/>
        </w:rPr>
        <w:t>，</w:t>
      </w:r>
      <w:r>
        <w:rPr>
          <w:lang w:val="zh_TW" w:bidi="zh_TW"/>
        </w:rPr>
        <w:t>腓力</w:t>
      </w:r>
      <w:r>
        <w:rPr>
          <w:lang w:val="zh_TW" w:bidi="zh_TW"/>
        </w:rPr>
        <w:t>，</w:t>
      </w:r>
      <w:r>
        <w:rPr>
          <w:lang w:val="zh_TW" w:bidi="zh_TW"/>
        </w:rPr>
        <w:t>非利士人</w:t>
      </w:r>
      <w:r>
        <w:rPr>
          <w:lang w:val="zh_TW" w:bidi="zh_TW"/>
        </w:rPr>
        <w:t>，</w:t>
      </w:r>
      <w:r>
        <w:rPr>
          <w:lang w:val="zh_TW" w:bidi="zh_TW"/>
        </w:rPr>
        <w:t>衣索匹亞</w:t>
      </w:r>
      <w:r>
        <w:rPr>
          <w:lang w:val="zh_TW" w:bidi="zh_TW"/>
        </w:rPr>
        <w:t>，</w:t>
      </w:r>
      <w:r>
        <w:rPr>
          <w:lang w:val="zh_TW" w:bidi="zh_TW"/>
        </w:rPr>
        <w:t>迦特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列王紀上4:24–25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約書亞記10:40–41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士師記6:3–4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史特朗號：H5804，H5841，G10480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「加增」一詞意指數目大幅增加。它也可以表示使某事物在總量上增加，例如使痛苦加增。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神告訴動物和人類要「繁衍眾多」，遍滿地面。這是一個命令，要繁衍更多的同類。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耶穌使餅和魚加增，以餵飽五千人。食物的數量不斷增加，以至於有足夠的食物餵飽所有人。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根據上下文，這個詞也可以翻譯為「增加」或「導致增加」或「大量增加」或「數量變多」或「變得更加眾多」。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「大大加增你的痛苦」這句話也可以翻譯為「使你的痛苦變得更加嚴重」或「使你經歷更多的痛苦」。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「加增馬匹」意指「貪婪的不斷獲得更多的馬匹」或「獲得大量的馬匹」。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申命記8:1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創世記9:7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創世記22:17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何西阿書4:6–7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史特朗號：H3254，H3527，H6280，H7231，H7233，H7235，H7680，G40520，G41290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迦百農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迦百農是位於加利利海西北岸的一個漁村。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耶穌在加利利教導時住在迦百農。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祂的幾位門徒來自迦百農。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耶穌在這城也行了許多神蹟，包括使一個死去的女孩復活。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迦百農是耶穌公開責備的三個城之一，因為那裡的人拒絕祂，不相信祂的信息。祂警告他們，神將因他們的不信而懲罰他們。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加利利</w:t>
      </w:r>
      <w:r>
        <w:rPr>
          <w:lang w:val="zh_TW" w:bidi="zh_TW"/>
        </w:rPr>
        <w:t>，</w:t>
      </w:r>
      <w:r>
        <w:rPr>
          <w:lang w:val="zh_TW" w:bidi="zh_TW"/>
        </w:rPr>
        <w:t>加利利海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約翰福音2:12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路加福音4:31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路加福音7:1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馬可福音2:2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馬太福音17:24–25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史特朗號：G25840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迦得是雅各的第七個兒子，是悉帕的長子。他的後代成為以色列的支派之一。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從他後裔而來的支派被稱為「迦得支派」或「迦得」。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迦得這個名字與希伯來文中的「好運」一詞相似。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迦得支派定居在約旦河東岸，位於加利利海和死海之間。這是在呂便的北邊和瑪拿西半支派的南邊。當用作地區名稱時，「迦得」指的是分配給迦得支派的土地。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聖經中還有一位名叫迦得的先知，他因大衛王進行以色列人口普查的罪行而責備他。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以色列十二支派</w:t>
      </w:r>
      <w:r>
        <w:rPr>
          <w:lang w:val="zh_TW" w:bidi="zh_TW"/>
        </w:rPr>
        <w:t>，</w:t>
      </w:r>
      <w:r>
        <w:rPr>
          <w:lang w:val="zh_TW" w:bidi="zh_TW"/>
        </w:rPr>
        <w:t>雅各</w:t>
      </w:r>
      <w:r>
        <w:rPr>
          <w:lang w:val="zh_TW" w:bidi="zh_TW"/>
        </w:rPr>
        <w:t>，</w:t>
      </w:r>
      <w:r>
        <w:rPr>
          <w:lang w:val="zh_TW" w:bidi="zh_TW"/>
        </w:rPr>
        <w:t>悉帕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歷代志上5:18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出埃及記1:1–5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創世記30:11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約書亞記21:38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史特朗號：H1410、H1425、G10450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迦勒是摩西派去窺探迦南地的十二位以色列探子之一。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他和約書亞告訴百姓要相信神會幫助他們擊敗迦南人。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在他們那一代人中，只有約書亞和迦勒被允許進入迦南應許之地。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迦勒請求將希伯崙地賜給他和他的家人。他相信神會幫助他擊敗住在那裡的人。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希伯崙</w:t>
      </w:r>
      <w:r>
        <w:rPr>
          <w:lang w:val="zh_TW" w:bidi="zh_TW"/>
        </w:rPr>
        <w:t>，</w:t>
      </w:r>
      <w:r>
        <w:rPr>
          <w:lang w:val="zh_TW" w:bidi="zh_TW"/>
        </w:rPr>
        <w:t>約書亞記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歷代志上4:13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約書亞記14:6–7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民數記32:10–12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14:4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以色列人到達迦南邊境，摩西從十二個支派中各選出一個人，給這些人</w:t>
      </w:r>
      <w:r>
        <w:rPr>
          <w:lang w:val="zh_TW" w:bidi="zh_TW"/>
        </w:rPr>
        <w:t>指示，</w:t>
      </w:r>
      <w:r>
        <w:rPr>
          <w:lang w:val="zh_TW" w:bidi="zh_TW"/>
        </w:rPr>
        <w:t>去窺探那地的情況，並偵察迦南人的強弱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14:6</w:t>
      </w:r>
      <w:r>
        <w:rPr>
          <w:lang w:val="zh_TW" w:bidi="zh_TW"/>
        </w:rPr>
        <w:t xml:space="preserve"> </w:t>
      </w:r>
      <w:r>
        <w:rPr>
          <w:lang w:val="zh_TW" w:bidi="zh_TW"/>
        </w:rPr>
        <w:t>另外兩個探子迦勒和約書亞立刻說道：「那地的人確實又高大又強壯，但是我們一定能擊敗他們！神會為我們而戰！」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14:8</w:t>
      </w:r>
      <w:r>
        <w:rPr>
          <w:lang w:val="zh_TW" w:bidi="zh_TW"/>
        </w:rPr>
        <w:t xml:space="preserve"> 「除了約書亞和</w:t>
      </w:r>
      <w:r>
        <w:rPr>
          <w:b/>
          <w:lang w:val="zh_TW" w:bidi="zh_TW"/>
        </w:rPr>
        <w:t>迦勒</w:t>
      </w:r>
      <w:r>
        <w:rPr>
          <w:lang w:val="zh_TW" w:bidi="zh_TW"/>
        </w:rPr>
        <w:t>，凡二十歲或以上的人都會死在那裡，永遠無法進入我賜給你們的應許之地。」</w:t>
      </w:r>
    </w:p>
    <w:p>
      <w:pPr/>
      <w:r>
        <w:rPr>
          <w:lang w:val="zh_TW" w:bidi="zh_TW"/>
        </w:rPr>
      </w:r>
      <w:r>
        <w:rPr>
          <w:lang w:val="zh_TW" w:bidi="zh_TW"/>
        </w:rPr>
        <w:t>因此他們能夠在那片土地上平安生活。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史特朗號：H3612，H3614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迦勒底人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</w:t>
      </w:r>
      <w:r>
        <w:rPr>
          <w:lang w:val="zh_TW" w:bidi="zh_TW"/>
        </w:rPr>
        <w:t>：</w:t>
      </w:r>
    </w:p>
    <w:p>
      <w:pPr/>
      <w:r>
        <w:rPr>
          <w:lang w:val="zh_TW" w:bidi="zh_TW"/>
        </w:rPr>
      </w:r>
      <w:r>
        <w:rPr>
          <w:lang w:val="zh_TW" w:bidi="zh_TW"/>
        </w:rPr>
        <w:t>迦勒底是美索不達米亞或巴比倫南部的一個地區。居住在這個地區的人被稱為迦勒底人。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亞伯拉罕的家鄉吾珥位於迦勒底地區，通常稱為「迦勒底的吾珥」。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尼布甲尼撒王是成為巴比倫王的幾位迦勒底人之一。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在許多年後，大約公元前600年，「迦勒底人」一詞逐漸成為「巴比倫人」的同義詞。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在但以理書中，「迦勒底人」一詞還指代一類受過高度教育並研究星象的特別階層之人。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，</w:t>
      </w:r>
      <w:r>
        <w:rPr>
          <w:lang w:val="zh_TW" w:bidi="zh_TW"/>
        </w:rPr>
        <w:t>巴比倫</w:t>
      </w:r>
      <w:r>
        <w:rPr>
          <w:lang w:val="zh_TW" w:bidi="zh_TW"/>
        </w:rPr>
        <w:t>，</w:t>
      </w:r>
      <w:r>
        <w:rPr>
          <w:lang w:val="zh_TW" w:bidi="zh_TW"/>
        </w:rPr>
        <w:t>示拿</w:t>
      </w:r>
      <w:r>
        <w:rPr>
          <w:lang w:val="zh_TW" w:bidi="zh_TW"/>
        </w:rPr>
        <w:t>，</w:t>
      </w:r>
      <w:r>
        <w:rPr>
          <w:lang w:val="zh_TW" w:bidi="zh_TW"/>
        </w:rPr>
        <w:t>吾珥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創世記11:27–28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創世記11:31–32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創世記15:6–8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以賽亞書13:19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史特朗號：H3679，H3778，H3779，G54660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迦密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「迦密山」指的是位於地中海沿岸、沙崙平原以北的一個山脈，其最高峰為546米高。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在猶大地區還有一個名叫「迦密」的城，位於死海以南。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富有的地主拿八和他的妻子亞比該住在靠近迦密的地方，大衛和他的手下曾幫忙保護拿八的牧羊人。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在迦密山上，以利亞曾與巴力的先知進行對決，以證明雅巍是唯一的真神。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為了說明這不僅是一座單獨的山，「迦密山」可以翻譯為「迦密山脈上的山」或「迦密山脈」。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巴力</w:t>
      </w:r>
      <w:r>
        <w:rPr>
          <w:lang w:val="zh_TW" w:bidi="zh_TW"/>
        </w:rPr>
        <w:t>，</w:t>
      </w:r>
      <w:r>
        <w:rPr>
          <w:lang w:val="zh_TW" w:bidi="zh_TW"/>
        </w:rPr>
        <w:t>以利亞</w:t>
      </w:r>
      <w:r>
        <w:rPr>
          <w:lang w:val="zh_TW" w:bidi="zh_TW"/>
        </w:rPr>
        <w:t>，</w:t>
      </w:r>
      <w:r>
        <w:rPr>
          <w:lang w:val="zh_TW" w:bidi="zh_TW"/>
        </w:rPr>
        <w:t>猶大</w:t>
      </w:r>
      <w:r>
        <w:rPr>
          <w:lang w:val="zh_TW" w:bidi="zh_TW"/>
        </w:rPr>
        <w:t>，</w:t>
      </w:r>
      <w:r>
        <w:rPr>
          <w:lang w:val="zh_TW" w:bidi="zh_TW"/>
        </w:rPr>
        <w:t>死海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列王紀上18:18–19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撒母耳記上15:12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耶利米書46:18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彌迦書7:14–15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史特朗號：H3760、H3761、H3762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迦拿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迦拿是加利利省的一個村莊或城，位於拿撒勒以北約九英里處。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迦拿是十二門徒之一拿但業的故鄉。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耶穌曾在迦拿參加一場婚宴，並在那裡行了祂的第一個神蹟，將水變成了酒。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之後，耶穌再次來到迦拿，遇到一位從迦百農來的大臣，這位大臣請求耶穌醫治他的兒子。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迦百農</w:t>
      </w:r>
      <w:r>
        <w:rPr>
          <w:lang w:val="zh_TW" w:bidi="zh_TW"/>
        </w:rPr>
        <w:t>，</w:t>
      </w:r>
      <w:r>
        <w:rPr>
          <w:lang w:val="zh_TW" w:bidi="zh_TW"/>
        </w:rPr>
        <w:t>加利利</w:t>
      </w:r>
      <w:r>
        <w:rPr>
          <w:lang w:val="zh_TW" w:bidi="zh_TW"/>
        </w:rPr>
        <w:t>，</w:t>
      </w:r>
      <w:r>
        <w:rPr>
          <w:lang w:val="zh_TW" w:bidi="zh_TW"/>
        </w:rPr>
        <w:t>十二門徒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約翰福音2:1–2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約翰福音4:46–47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史特朗號：G25800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迦南是含的兒子，而含是挪亞的兒子之一。迦南人是迦南的後裔。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「迦南」或「迦南地」這個詞也指約旦河和地中海之間的一片土地。它向南延伸到埃及邊界，向北延伸到敘利亞邊界。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這片土地居住著迦南人，以及其他一些族群。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神應許將迦南地賜給亞伯拉罕和他的後裔以色列人。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含</w:t>
      </w:r>
      <w:r>
        <w:rPr>
          <w:lang w:val="zh_TW" w:bidi="zh_TW"/>
        </w:rPr>
        <w:t>，</w:t>
      </w:r>
      <w:r>
        <w:rPr>
          <w:lang w:val="zh_TW" w:bidi="zh_TW"/>
        </w:rPr>
        <w:t>應許之地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創世記9:18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創世記47:2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4:5</w:t>
      </w:r>
      <w:r>
        <w:rPr>
          <w:lang w:val="zh_TW" w:bidi="zh_TW"/>
        </w:rPr>
        <w:t xml:space="preserve"> 他（亞伯蘭）</w:t>
      </w:r>
      <w:r>
        <w:rPr>
          <w:lang w:val="zh_TW" w:bidi="zh_TW"/>
        </w:rPr>
        <w:t>將妻子撒萊和所有僕婢及他所有的一切都帶往神所指示的地方——</w:t>
      </w:r>
      <w:r>
        <w:rPr>
          <w:b/>
          <w:lang w:val="zh_TW" w:bidi="zh_TW"/>
        </w:rPr>
        <w:t>迦南</w:t>
      </w:r>
      <w:r>
        <w:rPr>
          <w:lang w:val="zh_TW" w:bidi="zh_TW"/>
        </w:rPr>
        <w:t>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4:6</w:t>
      </w:r>
      <w:r>
        <w:rPr>
          <w:lang w:val="zh_TW" w:bidi="zh_TW"/>
        </w:rPr>
        <w:t xml:space="preserve"> </w:t>
      </w:r>
      <w:r>
        <w:rPr>
          <w:lang w:val="zh_TW" w:bidi="zh_TW"/>
        </w:rPr>
        <w:t>當亞伯蘭到達</w:t>
      </w:r>
      <w:r>
        <w:rPr>
          <w:b/>
          <w:lang w:val="zh_TW" w:bidi="zh_TW"/>
        </w:rPr>
        <w:t>迦南</w:t>
      </w:r>
      <w:r>
        <w:rPr>
          <w:lang w:val="zh_TW" w:bidi="zh_TW"/>
        </w:rPr>
        <w:t>後，神說：「你舉目觀看，凡你所看見的一切地，我都要賜給你和你的後裔。」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4:9</w:t>
      </w:r>
      <w:r>
        <w:rPr>
          <w:lang w:val="zh_TW" w:bidi="zh_TW"/>
        </w:rPr>
        <w:t xml:space="preserve"> 「</w:t>
      </w:r>
      <w:r>
        <w:rPr>
          <w:lang w:val="zh_TW" w:bidi="zh_TW"/>
        </w:rPr>
        <w:t>我會把</w:t>
      </w:r>
      <w:r>
        <w:rPr>
          <w:b/>
          <w:lang w:val="zh_TW" w:bidi="zh_TW"/>
        </w:rPr>
        <w:t>迦南</w:t>
      </w:r>
      <w:r>
        <w:rPr>
          <w:lang w:val="zh_TW" w:bidi="zh_TW"/>
        </w:rPr>
        <w:t>地賜給你的後裔。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5:3</w:t>
      </w:r>
      <w:r>
        <w:rPr>
          <w:lang w:val="zh_TW" w:bidi="zh_TW"/>
        </w:rPr>
        <w:t xml:space="preserve"> 「</w:t>
      </w:r>
      <w:r>
        <w:rPr>
          <w:lang w:val="zh_TW" w:bidi="zh_TW"/>
        </w:rPr>
        <w:t>我要將</w:t>
      </w:r>
      <w:r>
        <w:rPr>
          <w:b/>
          <w:lang w:val="zh_TW" w:bidi="zh_TW"/>
        </w:rPr>
        <w:t>迦南</w:t>
      </w:r>
      <w:r>
        <w:rPr>
          <w:lang w:val="zh_TW" w:bidi="zh_TW"/>
        </w:rPr>
        <w:t>全地賜給你和你的後裔為產業。並且，我要做他們的神，直到永遠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7:8</w:t>
      </w:r>
      <w:r>
        <w:rPr>
          <w:lang w:val="zh_TW" w:bidi="zh_TW"/>
        </w:rPr>
        <w:t xml:space="preserve"> </w:t>
      </w:r>
      <w:r>
        <w:rPr>
          <w:lang w:val="zh_TW" w:bidi="zh_TW"/>
        </w:rPr>
        <w:t>離開本鄉</w:t>
      </w:r>
      <w:r>
        <w:rPr>
          <w:b/>
          <w:lang w:val="zh_TW" w:bidi="zh_TW"/>
        </w:rPr>
        <w:t>迦南</w:t>
      </w:r>
      <w:r>
        <w:rPr>
          <w:lang w:val="zh_TW" w:bidi="zh_TW"/>
        </w:rPr>
        <w:t>二十多年後，雅各與他的家人、僕人和所有的牲畜又回到本鄉。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史特朗號：H3667、H3669、G54780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迦特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迦特是非利士人的五大城之一。它位於以革倫的北邊，亞實突和亞實基倫的東邊。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非利士勇士歌利亞來自迦特城。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在撒母耳的時代，非利士人從以色列將約櫃擄去，並將它帶到他們在亞實突的異教神廟。然後它被移到迦特，後來又到以革倫。但是神用疾病懲罰了那些城的居民，所以他們又將約櫃送回以色列。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當大衛逃避掃羅王時，他逃到迦特，並與他的兩位妻子和六百名忠心跟隨者在那裡住了一段時間。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亞實突</w:t>
      </w:r>
      <w:r>
        <w:rPr>
          <w:lang w:val="zh_TW" w:bidi="zh_TW"/>
        </w:rPr>
        <w:t>，</w:t>
      </w:r>
      <w:r>
        <w:rPr>
          <w:lang w:val="zh_TW" w:bidi="zh_TW"/>
        </w:rPr>
        <w:t>亞實基倫</w:t>
      </w:r>
      <w:r>
        <w:rPr>
          <w:lang w:val="zh_TW" w:bidi="zh_TW"/>
        </w:rPr>
        <w:t>，</w:t>
      </w:r>
      <w:r>
        <w:rPr>
          <w:lang w:val="zh_TW" w:bidi="zh_TW"/>
        </w:rPr>
        <w:t>以革倫</w:t>
      </w:r>
      <w:r>
        <w:rPr>
          <w:lang w:val="zh_TW" w:bidi="zh_TW"/>
        </w:rPr>
        <w:t>，</w:t>
      </w:r>
      <w:r>
        <w:rPr>
          <w:lang w:val="zh_TW" w:bidi="zh_TW"/>
        </w:rPr>
        <w:t>迦薩</w:t>
      </w:r>
      <w:r>
        <w:rPr>
          <w:lang w:val="zh_TW" w:bidi="zh_TW"/>
        </w:rPr>
        <w:t>，</w:t>
      </w:r>
      <w:r>
        <w:rPr>
          <w:lang w:val="zh_TW" w:bidi="zh_TW"/>
        </w:rPr>
        <w:t>歌利亞</w:t>
      </w:r>
      <w:r>
        <w:rPr>
          <w:lang w:val="zh_TW" w:bidi="zh_TW"/>
        </w:rPr>
        <w:t>，</w:t>
      </w:r>
      <w:r>
        <w:rPr>
          <w:lang w:val="zh_TW" w:bidi="zh_TW"/>
        </w:rPr>
        <w:t>非利士人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列王紀上2:39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撒母耳記上5:8–9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歷代志下26:6–8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約書亞記11:21–22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史特朗號：H1661，H1663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家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「家」一詞指的是住在同一個房子裡的所有人，包括家庭成員和他們所有的僕人。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在這個意義上，「家」一詞意指「家庭」，指的是住在同一個房子或多結構住宅（無論是建築物還是帳篷）中的所有人，包括家庭成員和他們所有的僕人。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管理家庭包含指導僕人，還有看管財產。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根據上下文，「家」可以翻譯為「家族」或「家庭」。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根據上下文，「你的家」這個詞語可以翻譯為「住在你家的人」或「你的家人」。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房子居住建築</w:t>
      </w:r>
      <w:r>
        <w:rPr>
          <w:lang w:val="zh_TW" w:bidi="zh_TW"/>
        </w:rPr>
        <w:t>，</w:t>
      </w:r>
      <w:r>
        <w:rPr>
          <w:lang w:val="zh_TW" w:bidi="zh_TW"/>
        </w:rPr>
        <w:t>家—民族_後裔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家—後裔_民族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此處「家」一詞指的是「後裔」。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此處的「家」一詞，意指「家族」或「後裔」，指的是與某個特定人物有關或從其後裔而來的所有人。例如，「大衛家」一詞指的是大衛王的所有後裔。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「以色列家」這個詞可以泛指整個以色列民族，或更具體地指北國以色列的各支派。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根據上下文，「家」可以翻譯為「家族」或「人」或「家庭」或「後裔」。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「大衛家」這個詞語可以翻譯為「大衛支派」或「大衛家族」或「大衛的後裔」。相關的表達方式可以用類似的方式翻譯。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「以色列家」的不同翻譯方式可以包括「以色列百姓」或「以色列的後裔」或「以色列人」。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後裔，</w:t>
      </w:r>
      <w:r>
        <w:rPr>
          <w:lang w:val="zh_TW" w:bidi="zh_TW"/>
        </w:rPr>
        <w:t>大衛家</w:t>
      </w:r>
      <w:r>
        <w:rPr>
          <w:lang w:val="zh_TW" w:bidi="zh_TW"/>
        </w:rPr>
        <w:t>，</w:t>
      </w:r>
      <w:r>
        <w:rPr>
          <w:lang w:val="zh_TW" w:bidi="zh_TW"/>
        </w:rPr>
        <w:t>以色列國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家庭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「家庭」一詞指的是一群有血緣關係的人，通常包括父親、母親和他們的孩子。在聖經中，這個詞有時也包括其他近親，如祖父母、孫子、伯叔和伯叔母。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在聖經時代，通常家族中最年長的男性是主要的權威人物。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家庭也可以包括僕人、妾，甚至外邦人。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某些語言可能有更廣泛的詞彙，如「支派」或「家」，在指涉不僅僅是父母和孩子的情境中，這些詞彙可能更為合適。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新約聖經經常使用與「家庭」概念相關的術語來指教會，意指相信耶穌的人。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支派</w:t>
      </w:r>
      <w:r>
        <w:rPr>
          <w:lang w:val="zh_TW" w:bidi="zh_TW"/>
        </w:rPr>
        <w:t>，祖先，</w:t>
      </w:r>
      <w:r>
        <w:rPr>
          <w:lang w:val="zh_TW" w:bidi="zh_TW"/>
        </w:rPr>
        <w:t>家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列王紀上8:1–2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撒母耳記上18:18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約書亞記2:12–13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史特朗號：H0001，H0251，H0272，H0504，H1004，H1121，H2233，H2859，H2945，H3187，H4138，H4940，H5387，H5712，G10850，G36140，G36240，G39650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假冒為善的人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「假冒為善的人」一詞指的是那些表面上看起來正直，實際上卻暗中作惡的人。「偽善」一詞指的是讓人誤以為某人正直的行為。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假冒為善的人想讓人看到他們做善事，好讓別人認為他們是好人。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假冒為善的人經常批評別人犯他們自己也犯的罪。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耶穌稱法利賽人為假冒為善的人，因為雖然他們表現得很虔誠，比如穿特定的衣服和吃特定的食物，但他們對人不仁慈也不公平。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假冒為善的人指出別人的錯誤，但不承認自己的錯誤。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有些語言中有類似「雙面人」的表達，指的是假冒為善的人或假冒為善的人的行為。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翻譯「假冒為善的人」的其它方式可以包括「騙子」或「偽裝者」或「傲慢、欺騙的人」。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「偽善」一詞可以翻譯為「欺騙」或「虛假的行為」或「假裝」。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路加福音6:41–42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路加福音12:54–56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路加福音13:15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馬可福音7:6–7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馬太福音6:1–2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羅馬書12:9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史特朗號：H0120，H2611，H2612，G05050，G52720，G52730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假神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假神是指人們崇拜的對象，而不是獨一的真神。「女神」特別指的是女性的假神。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這些假神或女神並不存在，只有耶和華（雅巍）是神。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人們有時會將物品變成偶像來崇拜，作為他們假神的象徵。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在聖經中，神的百姓經常背離對祂的順服而去崇拜假神。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鬼常常欺騙人們，使他們相信他們所崇拜的假神和偶像擁有力量。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巴力、大袞和摩洛是聖經時代人們所崇拜的幾個假神。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亞舍拉和亞底米（黛安娜）是古代人們所崇拜的兩位女神。</w:t>
      </w:r>
    </w:p>
    <w:p>
      <w:pPr/>
      <w:r>
        <w:rPr>
          <w:lang w:val="zh_TW" w:bidi="zh_TW"/>
        </w:rPr>
      </w:r>
      <w:r>
        <w:rPr>
          <w:lang w:val="zh_TW" w:bidi="zh_TW"/>
        </w:rPr>
        <w:t>偶像是人們製作來崇拜的物品。凡涉及對獨一真神以外的事物致敬的行為，都可被描述為「拜偶像的」。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人們製造偶像來代表他們所崇拜的假神。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這些假神並不存在；除了雅巍以外，沒有其它神。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有時候，鬼會通過偶像來讓它看起來像是有能力，儘管實際上並沒有。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偶像通常由貴重的材料製成，如金、銀、銅或昂貴的木材。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「拜偶像的國度」意指「拜偶像的人的國度」或「崇拜世俗事物的人的國度」。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「偶像人物」這個詞是「雕刻的象」或「神像」的另一種說法。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在該語言或近似的語言中可能已經有「神明」或「假神」的詞彙。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「偶像」一詞可以用來指代假神。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在英文中，小寫的g用來指代假神（false gods），而大寫的G用來指代獨一的真神（God）。其它語言也有這樣的用法。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另一個選擇是使用完全不同的詞來指代假神。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某些語言可能會添加一個詞來指定這個假神是男性還是女性。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神</w:t>
      </w:r>
      <w:r>
        <w:rPr>
          <w:lang w:val="zh_TW" w:bidi="zh_TW"/>
        </w:rPr>
        <w:t>，亞舍拉，</w:t>
      </w:r>
      <w:r>
        <w:rPr>
          <w:lang w:val="zh_TW" w:bidi="zh_TW"/>
        </w:rPr>
        <w:t>巴力</w:t>
      </w:r>
      <w:r>
        <w:rPr>
          <w:lang w:val="zh_TW" w:bidi="zh_TW"/>
        </w:rPr>
        <w:t>，</w:t>
      </w:r>
      <w:r>
        <w:rPr>
          <w:lang w:val="zh_TW" w:bidi="zh_TW"/>
        </w:rPr>
        <w:t>摩洛</w:t>
      </w:r>
      <w:r>
        <w:rPr>
          <w:lang w:val="zh_TW" w:bidi="zh_TW"/>
        </w:rPr>
        <w:t>，</w:t>
      </w:r>
      <w:r>
        <w:rPr>
          <w:lang w:val="zh_TW" w:bidi="zh_TW"/>
        </w:rPr>
        <w:t>鬼</w:t>
      </w:r>
      <w:r>
        <w:rPr>
          <w:lang w:val="zh_TW" w:bidi="zh_TW"/>
        </w:rPr>
        <w:t>，</w:t>
      </w:r>
      <w:r>
        <w:rPr>
          <w:lang w:val="zh_TW" w:bidi="zh_TW"/>
        </w:rPr>
        <w:t>偶像</w:t>
      </w:r>
      <w:r>
        <w:rPr>
          <w:lang w:val="zh_TW" w:bidi="zh_TW"/>
        </w:rPr>
        <w:t>，</w:t>
      </w:r>
      <w:r>
        <w:rPr>
          <w:lang w:val="zh_TW" w:bidi="zh_TW"/>
        </w:rPr>
        <w:t>國度</w:t>
      </w:r>
      <w:r>
        <w:rPr>
          <w:lang w:val="zh_TW" w:bidi="zh_TW"/>
        </w:rPr>
        <w:t>，</w:t>
      </w:r>
      <w:r>
        <w:rPr>
          <w:lang w:val="zh_TW" w:bidi="zh_TW"/>
        </w:rPr>
        <w:t>崇拜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創世記35:2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出埃及記32:1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詩篇31:6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詩篇81:8–10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以賽亞書44:20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使徒行傳15:20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使徒行傳19:27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羅馬書2:22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加拉太書4:8–9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加拉太書5:19–21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歌羅西書3:5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帖撒羅尼迦前書1:9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10:2</w:t>
      </w:r>
      <w:r>
        <w:rPr>
          <w:lang w:val="zh_TW" w:bidi="zh_TW"/>
        </w:rPr>
        <w:t xml:space="preserve"> </w:t>
      </w:r>
      <w:r>
        <w:rPr>
          <w:lang w:val="zh_TW" w:bidi="zh_TW"/>
        </w:rPr>
        <w:t>神想通過這些災禍讓法老明白，他比法老以及埃及所有的</w:t>
      </w:r>
      <w:r>
        <w:rPr>
          <w:b/>
          <w:lang w:val="zh_TW" w:bidi="zh_TW"/>
        </w:rPr>
        <w:t>神</w:t>
      </w:r>
      <w:r>
        <w:rPr>
          <w:lang w:val="zh_TW" w:bidi="zh_TW"/>
        </w:rPr>
        <w:t>都要偉大。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13:4</w:t>
      </w:r>
      <w:r>
        <w:rPr>
          <w:lang w:val="zh_TW" w:bidi="zh_TW"/>
        </w:rPr>
        <w:t xml:space="preserve"> </w:t>
      </w:r>
      <w:r>
        <w:rPr>
          <w:lang w:val="zh_TW" w:bidi="zh_TW"/>
        </w:rPr>
        <w:t>神與他們立約說：「我是</w:t>
      </w:r>
      <w:r>
        <w:rPr>
          <w:lang w:val="zh_TW" w:bidi="zh_TW"/>
        </w:rPr>
        <w:t>雅巍</w:t>
      </w:r>
      <w:r>
        <w:rPr>
          <w:lang w:val="zh_TW" w:bidi="zh_TW"/>
        </w:rPr>
        <w:t>你們的神，將你們從埃及為奴之地救出來，不可以事奉別的</w:t>
      </w:r>
      <w:r>
        <w:rPr>
          <w:b/>
          <w:lang w:val="zh_TW" w:bidi="zh_TW"/>
        </w:rPr>
        <w:t>神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14:2</w:t>
      </w:r>
      <w:r>
        <w:rPr>
          <w:lang w:val="zh_TW" w:bidi="zh_TW"/>
        </w:rPr>
        <w:t xml:space="preserve"> 他們（迦南人）</w:t>
      </w:r>
      <w:r>
        <w:rPr>
          <w:lang w:val="zh_TW" w:bidi="zh_TW"/>
        </w:rPr>
        <w:t>敬拜假神，做了很多惡事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16:1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以色列人開始崇拜迦南人的</w:t>
      </w:r>
      <w:r>
        <w:rPr>
          <w:b/>
          <w:lang w:val="zh_TW" w:bidi="zh_TW"/>
        </w:rPr>
        <w:t>神</w:t>
      </w:r>
      <w:r>
        <w:rPr>
          <w:lang w:val="zh_TW" w:bidi="zh_TW"/>
        </w:rPr>
        <w:t>，放棄了</w:t>
      </w:r>
      <w:r>
        <w:rPr>
          <w:lang w:val="zh_TW" w:bidi="zh_TW"/>
        </w:rPr>
        <w:t>雅巍</w:t>
      </w:r>
      <w:r>
        <w:rPr>
          <w:lang w:val="zh_TW" w:bidi="zh_TW"/>
        </w:rPr>
        <w:t>真神。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18:13</w:t>
      </w:r>
      <w:r>
        <w:rPr>
          <w:lang w:val="zh_TW" w:bidi="zh_TW"/>
        </w:rPr>
        <w:t xml:space="preserve"> </w:t>
      </w:r>
      <w:r>
        <w:rPr>
          <w:lang w:val="zh_TW" w:bidi="zh_TW"/>
        </w:rPr>
        <w:t>但是，大部分猶大的王都是邪惡、敗壞、拜偶像的。一些王甚至向假神獻童祭。猶大的百姓也悖逆神、拜其它</w:t>
      </w:r>
      <w:r>
        <w:rPr>
          <w:b/>
          <w:lang w:val="zh_TW" w:bidi="zh_TW"/>
        </w:rPr>
        <w:t>神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0205，H0367，H0410，H0426，H0430，H0457，H1322，H1544，H1892，H2553，H3649，H4656，H4906，H5236，H5566，H6089，H6090，H6091，H6456，H6459，H6673，H6736，H6754，H7723，H8163，H8251，H8267，H8441，H8655，G14930，G14940，G14950，G14960，G14970，G22990，G27120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假先知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假先知是指不正當的聲稱其信息來自神的人。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假先知的預言通常不會實現，也就是說，它們不會成真。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假先知所教導的信息部分或完全與聖經所說的相矛盾。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這個詞也可以翻譯為「假冒為神的代言人」或「假稱講述神話語的人」。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新約聖經教導，在末世將有許多假先知試圖欺騙人，使他們以為這些假先知來自神。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應驗，</w:t>
      </w:r>
      <w:r>
        <w:rPr>
          <w:lang w:val="zh_TW" w:bidi="zh_TW"/>
        </w:rPr>
        <w:t>先知</w:t>
      </w:r>
      <w:r>
        <w:rPr>
          <w:lang w:val="zh_TW" w:bidi="zh_TW"/>
        </w:rPr>
        <w:t>，真實）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約翰壹書4:1–3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彼得後書2:1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馬太福音7:16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馬太福音24:23–25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史特朗號：G55780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
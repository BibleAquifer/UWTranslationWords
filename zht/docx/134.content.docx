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pan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盼望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盼望是強烈渴望某件事情發生。盼望可以暗示對未來事件的確定性或不確定性。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在聖經中，「盼望」這個詞也有「信靠」的意思，例如「我的盼望在於主」。它指的是對於接受神所應許的確定期望。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有時候，有一些譯本將原文中的「盼望」翻譯為「信心」。這通常發生在新約中，信靠耶穌為救主的人們對於接受神所應許的事物有信心（或信心或盼望）。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「沒有盼望」的意思是對於某些美好事情發生沒有期望。這意味著它實際上是非常確定不會發生的。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在某些語境中，「盼望」一詞也可以翻譯為「願望」、「渴望」或「期望」。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「毫無盼望」的表達可以翻譯為「沒有可信靠的」或「對任何美好事物沒有期望」。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「沒有盼望」可以翻譯為「對任何美好事物沒有期望」、「沒有安全感」或「確定不會有美好事情發生」。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「寄望於」的表達也可以翻譯為「將信心寄託於」或「一直在信靠」。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「我在你的話語中找到盼望」可以翻譯為「我相信你的話語是真實的」、「你的話語使我能夠信靠你」或「當我遵行你的話語時，我確信必定會蒙福」。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「盼望神」的表達也可以翻譯為「信靠神」、「確信神會履行祂所應許的」或「確定神是信實的」。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祝福</w:t>
      </w:r>
      <w:r>
        <w:rPr>
          <w:lang w:val="zh_TW" w:bidi="zh_TW"/>
        </w:rPr>
        <w:t>、信心、</w:t>
      </w:r>
      <w:r>
        <w:rPr>
          <w:lang w:val="zh_TW" w:bidi="zh_TW"/>
        </w:rPr>
        <w:t>良善</w:t>
      </w:r>
      <w:r>
        <w:rPr>
          <w:lang w:val="zh_TW" w:bidi="zh_TW"/>
        </w:rPr>
        <w:t>、順服、</w:t>
      </w:r>
      <w:r>
        <w:rPr>
          <w:lang w:val="zh_TW" w:bidi="zh_TW"/>
        </w:rPr>
        <w:t>信靠</w:t>
      </w:r>
      <w:r>
        <w:rPr>
          <w:lang w:val="zh_TW" w:bidi="zh_TW"/>
        </w:rPr>
        <w:t>、</w:t>
      </w:r>
      <w:r>
        <w:rPr>
          <w:lang w:val="zh_TW" w:bidi="zh_TW"/>
        </w:rPr>
        <w:t>神的話語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歷代志上29:14–15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帖撒羅尼迦前書2:19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使徒行傳24:14–16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使徒行傳26:6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使徒行傳27:20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歌羅西書1:5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約伯記11:20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</w:t>
      </w:r>
      <w:r>
        <w:rPr>
          <w:lang w:val="zh_TW" w:bidi="zh_TW"/>
        </w:rPr>
        <w:t>H0982、H0983、H0986、H2620、H2976、H3175、H3176、H3689、H4009、H4268、H4723、H7663、H7664、H8431、H8615，G00910、G05600、G16790、G16800、G20700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
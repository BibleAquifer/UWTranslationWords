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召喚—呼召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此處「呼召（call）」一詞的意思是呼召一個人或事物。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在聖經中，「呼召」通常具有「召喚」或「命令前來」或「請求前來」的意思。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根據上下文，「求告」這個短語可以翻譯為「呼召」或「請求幫助」或「請求前來」。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神呼召人來到祂面前，成為祂的子民，這就是他們的「呼召」。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當神「呼召」人時，意思是神揀選或任命人為祂的兒女，成為祂的僕人，以及宣告耶穌救恩的信息。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「我曾提你的名召你」這句話的意思是神特別揀選了那個人。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「呼召」這個詞可以翻譯成「召喚」，這個詞包含了有意圖或有目的地召喚的意思。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當聖經說神「呼召」我們成為祂的僕人時，這可以翻譯為「特別揀選我們」或「任命我們」成為祂的僕人。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「你的呼召」這個表達可以翻譯為「你的旨意」或「神對你的旨意」或「神為你安排的特殊工作」。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當神說「我曾提你的名召你」時，這可以翻譯為「我認識你並已揀選你」。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大聲喊叫</w:t>
      </w:r>
      <w:r>
        <w:rPr>
          <w:lang w:val="zh_TW" w:bidi="zh_TW"/>
        </w:rPr>
        <w:t>，</w:t>
      </w:r>
      <w:r>
        <w:rPr>
          <w:lang w:val="zh_TW" w:bidi="zh_TW"/>
        </w:rPr>
        <w:t>呼叫名字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
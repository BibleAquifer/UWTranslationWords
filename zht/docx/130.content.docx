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濃酒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「濃酒」一詞指的是經過發酵並含有酒精的飲品。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酒精飲料是由穀物或水果製成，並經過發酵。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「濃酒」的種類包括葡萄酒、棕櫚酒、啤酒和蘋果酒。在聖經中，最常提到的濃酒是葡萄酒。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祭司和任何立下特別誓言的人，例如「拿細耳人誓願」，都不允許喝發酵飲料。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這個詞也可以翻譯為「發酵飲料」或「含酒精飲料」。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葡萄</w:t>
      </w:r>
      <w:r>
        <w:rPr>
          <w:lang w:val="zh_TW" w:bidi="zh_TW"/>
        </w:rPr>
        <w:t>、</w:t>
      </w:r>
      <w:r>
        <w:rPr>
          <w:lang w:val="zh_TW" w:bidi="zh_TW"/>
        </w:rPr>
        <w:t>拿細耳人</w:t>
      </w:r>
      <w:r>
        <w:rPr>
          <w:lang w:val="zh_TW" w:bidi="zh_TW"/>
        </w:rPr>
        <w:t>、誓言、</w:t>
      </w:r>
      <w:r>
        <w:rPr>
          <w:lang w:val="zh_TW" w:bidi="zh_TW"/>
        </w:rPr>
        <w:t>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利未記10:9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民數記6:3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史特朗號：H5435，H7941，G46080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
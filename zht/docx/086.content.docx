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kai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凱撒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</w:t>
      </w:r>
      <w:r>
        <w:rPr>
          <w:lang w:val="zh_TW" w:bidi="zh_TW"/>
        </w:rPr>
        <w:t>：</w:t>
      </w:r>
    </w:p>
    <w:p>
      <w:pPr/>
      <w:r>
        <w:rPr>
          <w:lang w:val="zh_TW" w:bidi="zh_TW"/>
        </w:rPr>
      </w:r>
      <w:r>
        <w:rPr>
          <w:lang w:val="zh_TW" w:bidi="zh_TW"/>
        </w:rPr>
        <w:t>「凱撒」這個名稱或頭銜是許多羅馬帝國統治者使用的稱號。在聖經中，這個名字指的是三位不同的羅馬統治者。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第一位名為「凱撒」的羅馬統治者是「凱撒奧古斯都」，他在耶穌誕生的時候統治羅馬帝國。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大約三十年後，當施洗約翰傳道時，羅馬帝國的統治者是凱撒提庇留。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當耶穌告訴人們要「凱撒的物當歸給凱撒，神的物當歸給神」時，凱撒提庇留仍然是羅馬的統治者。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當保羅上訴至凱撒時，這是指羅馬皇帝尼祿（Nero），他也使用「凱撒」這個稱號。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當「凱撒」作為頭銜單獨使用時，也可以翻譯為「皇帝」或「羅馬統治者」。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在像凱撒奧古斯都或凱撒提庇留這樣的名字中，「凱撒」的拼寫可以根據各國語言的拼寫習慣進行適當調整。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王，</w:t>
      </w:r>
      <w:r>
        <w:rPr>
          <w:lang w:val="zh_TW" w:bidi="zh_TW"/>
        </w:rPr>
        <w:t>保羅</w:t>
      </w:r>
      <w:r>
        <w:rPr>
          <w:lang w:val="zh_TW" w:bidi="zh_TW"/>
        </w:rPr>
        <w:t>，</w:t>
      </w:r>
      <w:r>
        <w:rPr>
          <w:lang w:val="zh_TW" w:bidi="zh_TW"/>
        </w:rPr>
        <w:t>羅馬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使徒行傳25:6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路加福音20:23–24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馬可福音12:13–15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馬太福音22:17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腓立比書4:22</w:t>
      </w:r>
    </w:p>
    <w:p>
      <w:pPr>
        <w:pStyle w:val="Heading3"/>
      </w:pPr>
      <w:r>
        <w:rPr>
          <w:lang w:val="zh_TW" w:bidi="zh_TW"/>
        </w:rPr>
        <w:t>原文參照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G25410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凱撒利亞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</w:t>
      </w:r>
      <w:r>
        <w:rPr>
          <w:lang w:val="zh_TW" w:bidi="zh_TW"/>
        </w:rPr>
        <w:t>：</w:t>
      </w:r>
    </w:p>
    <w:p>
      <w:pPr/>
      <w:r>
        <w:rPr>
          <w:lang w:val="zh_TW" w:bidi="zh_TW"/>
        </w:rPr>
      </w:r>
      <w:r>
        <w:rPr>
          <w:lang w:val="zh_TW" w:bidi="zh_TW"/>
        </w:rPr>
        <w:t>凱撒利亞是一個位於地中海沿岸的重要的城，位於迦密山以南約39公里處。凱撒利亞腓立比則是一座位於以色列東北部、靠近黑門山的城。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這些城的名字是為了紀念統治羅馬帝國的凱撒。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沿海的凱撒利亞大約在耶穌誕生時期成為羅馬猶太省的首都。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使徒彼得首次向外邦人傳道就在凱撒利亞。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保羅從凱撒利亞航行到大數，並且在他的兩次宣教旅程中也經過這座城市。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耶穌和祂的門徒曾在敘利亞的凱撒利亞腓立比周邊地區旅行。這兩座城都是以希律腓力命名的。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凱撒</w:t>
      </w:r>
      <w:r>
        <w:rPr>
          <w:lang w:val="zh_TW" w:bidi="zh_TW"/>
        </w:rPr>
        <w:t>，</w:t>
      </w:r>
      <w:r>
        <w:rPr>
          <w:lang w:val="zh_TW" w:bidi="zh_TW"/>
        </w:rPr>
        <w:t>外邦人</w:t>
      </w:r>
      <w:r>
        <w:rPr>
          <w:lang w:val="zh_TW" w:bidi="zh_TW"/>
        </w:rPr>
        <w:t>，海，</w:t>
      </w:r>
      <w:r>
        <w:rPr>
          <w:lang w:val="zh_TW" w:bidi="zh_TW"/>
        </w:rPr>
        <w:t>迦密山</w:t>
      </w:r>
      <w:r>
        <w:rPr>
          <w:lang w:val="zh_TW" w:bidi="zh_TW"/>
        </w:rPr>
        <w:t>，</w:t>
      </w:r>
      <w:r>
        <w:rPr>
          <w:lang w:val="zh_TW" w:bidi="zh_TW"/>
        </w:rPr>
        <w:t>黑門山</w:t>
      </w:r>
      <w:r>
        <w:rPr>
          <w:lang w:val="zh_TW" w:bidi="zh_TW"/>
        </w:rPr>
        <w:t>，</w:t>
      </w:r>
      <w:r>
        <w:rPr>
          <w:lang w:val="zh_TW" w:bidi="zh_TW"/>
        </w:rPr>
        <w:t>羅馬</w:t>
      </w:r>
      <w:r>
        <w:rPr>
          <w:lang w:val="zh_TW" w:bidi="zh_TW"/>
        </w:rPr>
        <w:t>，</w:t>
      </w:r>
      <w:r>
        <w:rPr>
          <w:lang w:val="zh_TW" w:bidi="zh_TW"/>
        </w:rPr>
        <w:t>大數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使徒行傳9:30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使徒行傳10:1–2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使徒行傳25:1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使徒行傳25:14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馬可福音8:27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馬太福音16:13–16</w:t>
      </w:r>
    </w:p>
    <w:p>
      <w:pPr>
        <w:pStyle w:val="Heading3"/>
      </w:pPr>
      <w:r>
        <w:rPr>
          <w:lang w:val="zh_TW" w:bidi="zh_TW"/>
        </w:rPr>
        <w:t>原文參照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G25420，G53760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
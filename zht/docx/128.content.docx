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年齡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在這個意義上，「年齡（age）」一詞是指一個人活了多少年。在聖經中，「年老的（aged）」和「老（old）」這兩個詞都是用來形容一個人活了很多年。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「在非常老的年齡」這個短語可以翻譯為「年紀大時」或「當他非常老時」或「當他活了很長時間時」。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「年老的」這個詞可以根據上下文翻譯為「老」或「非常老」。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
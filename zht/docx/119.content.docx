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ming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名聲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「名聲」一詞指的是與知名度和值得稱讚的聲譽相關的偉大程度。如果某事或某人擁有名聲，那麼它就是「知名的」。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「知名的」人是指眾所周知且備受尊敬的人。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「名聲」特別指的是長期廣為人知的良好名譽。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一個「著名的」城市通常以其財富和繁榮而聞名。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「名聲」這個詞也可以翻譯為「聲譽」或「受人尊敬的聲望」或「為許多人所知的偉大」。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「知名的」也可以翻譯為「眾所周知且備受推崇」或「享有卓越聲譽」。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「願主的名在以色列中被傳揚」可以翻譯為「願主的名在以色列民中廣為人知並受尊崇」。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「有名聲的人」這個詞語可以翻譯為「以勇氣聞名的人」或「著名的戰士」或「備受尊敬的人」。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「你的名存到萬代」可以翻譯為「世世代代的人都會聽到你的偉大」或「你的偉大會在每一代人中被看見和聽見」。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尊貴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創世記6:4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詩篇135:12–14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史特朗號：H1984，H7121，H8034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
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順服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「順服」通常指的是自願將自己置於某個人或政府的權威之下。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聖經告訴信奉耶穌的人，要順服神和他們生活中的其他權威。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「彼此順服」的指示意味著謙卑地接受指正，並專注於他人的需要，而不是自己的需要。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「活在順服中」指的是將自己置於某事物或某人的權威之下。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「服從於」這個命令可以翻譯為「將自己置於權威之下」、「遵循領導」或「謙卑地尊重和敬重」。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「順服」一詞可以翻譯為「服從」或「遵從權威」。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「活在服從中」這個短語可以翻譯為「對......順服」或「將自己置於權威之下」。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「服從」這個短語可以翻譯為「謙卑地接受權威」。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（另見：服從-順服）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
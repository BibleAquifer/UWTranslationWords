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ma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麻布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麻布是一種由山羊毛或駱駝毛製成的粗糙布料。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人穿著此種布料製成的衣服會感到不舒服。人們穿麻衣來表達哀悼、悲傷或謙卑悔改。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「披麻蒙灰」這個詞是傳統的表達悲傷和悔改的方式。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該詞也可以翻譯為「由動物毛製成的粗布」或「山羊毛製成的布料」或「粗糙、刺癢的衣服」。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這個詞的另一種翻譯是「粗糙、刺癢的喪服」。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「身披麻衣坐在灰中」可以翻譯為「穿著粗糙的布料，坐在灰中來表達哀悼和謙卑」。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（另見：灰、</w:t>
      </w:r>
      <w:r>
        <w:rPr>
          <w:lang w:val="zh_TW" w:bidi="zh_TW"/>
        </w:rPr>
        <w:t>駱駝</w:t>
      </w:r>
      <w:r>
        <w:rPr>
          <w:lang w:val="zh_TW" w:bidi="zh_TW"/>
        </w:rPr>
        <w:t>、</w:t>
      </w:r>
      <w:r>
        <w:rPr>
          <w:lang w:val="zh_TW" w:bidi="zh_TW"/>
        </w:rPr>
        <w:t>山羊</w:t>
      </w:r>
      <w:r>
        <w:rPr>
          <w:lang w:val="zh_TW" w:bidi="zh_TW"/>
        </w:rPr>
        <w:t>、</w:t>
      </w:r>
      <w:r>
        <w:rPr>
          <w:lang w:val="zh_TW" w:bidi="zh_TW"/>
        </w:rPr>
        <w:t>謙卑</w:t>
      </w:r>
      <w:r>
        <w:rPr>
          <w:lang w:val="zh_TW" w:bidi="zh_TW"/>
        </w:rPr>
        <w:t>、</w:t>
      </w:r>
      <w:r>
        <w:rPr>
          <w:lang w:val="zh_TW" w:bidi="zh_TW"/>
        </w:rPr>
        <w:t>哀悼</w:t>
      </w:r>
      <w:r>
        <w:rPr>
          <w:lang w:val="zh_TW" w:bidi="zh_TW"/>
        </w:rPr>
        <w:t>、</w:t>
      </w:r>
      <w:r>
        <w:rPr>
          <w:lang w:val="zh_TW" w:bidi="zh_TW"/>
        </w:rPr>
        <w:t>悔改</w:t>
      </w:r>
      <w:r>
        <w:rPr>
          <w:lang w:val="zh_TW" w:bidi="zh_TW"/>
        </w:rPr>
        <w:t>、</w:t>
      </w:r>
      <w:r>
        <w:rPr>
          <w:lang w:val="zh_TW" w:bidi="zh_TW"/>
        </w:rPr>
        <w:t>神蹟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撒母耳記下3:31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創世記37:34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約珥書1:8–10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約拿書3:5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馬太福音11:21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史特朗號：H8242，G45260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麻煩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「麻煩」是生活中非常困難和痛苦的經歷。「麻煩」某人意味著「打擾」那個人或使他感到痛苦。感到「為難的」意味著對某事感到不安或痛苦。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麻煩可以是身體上的、情感上的或靈性上的事情，這些事情會傷害一個人。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在聖經中，困境常常是神用來幫助信徒成熟並在信仰中成長的考驗時刻。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舊約中，「災難」也指神對那些不道德並拒絕神的族群所降下的審判</w:t>
      </w:r>
      <w:r>
        <w:rPr>
          <w:lang w:val="zh_TW" w:bidi="zh_TW"/>
        </w:rPr>
        <w:t>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「麻煩」或「困難」這個詞也可以翻譯為「危險」或「痛苦的事情發生」或「迫害」或「艱難的經歷」或「苦惱」。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「感到麻煩的」一詞可以翻譯為「正在經歷痛苦」或「感到極度痛苦」或「擔心」或「焦慮」或「苦惱」或「恐懼」或「不安」。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「不要麻煩她」也可以翻譯為「不要煩擾她」或「不要批評她」。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「遭難的日子」或「困難的時候」也可以翻譯為</w:t>
      </w:r>
      <w:r>
        <w:rPr>
          <w:lang w:val="zh_TW" w:bidi="zh_TW"/>
        </w:rPr>
        <w:t>「當你經歷困難」或「當困難的事情發生在你身上」或「當神使困難的事情發生」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翻譯「製造麻煩」或「帶來麻煩」的方法可以包括「引發令人苦惱的事情發生」或「造成困難」或「讓他們經歷非常困難的事情」。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痛苦</w:t>
      </w:r>
      <w:r>
        <w:rPr>
          <w:lang w:val="zh_TW" w:bidi="zh_TW"/>
        </w:rPr>
        <w:t>、</w:t>
      </w:r>
      <w:r>
        <w:rPr>
          <w:lang w:val="zh_TW" w:bidi="zh_TW"/>
        </w:rPr>
        <w:t>逼迫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列王紀上18:18–19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歷代志下25:19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路加福音24:38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馬太福音24:6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馬太福音26:36–38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0205、H0926、H0927、H1204、H1607、H1644、H1804、H2000、H4103、H5916、H5999、H6031、H6040、H6470、H6696、H6862、H6869、H6887、H7264、H7267、H7451、H7489、H8513、G03870、G16130、G17760、G23460、G23470、G23500、G23600、G28730、G36360、G39260、G39300、G39860、G44230、G46600、G50150、G51820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痲瘋病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「痲瘋病」這個詞在聖經中用來指代幾種不同的皮膚病。「痲瘋病人」是指患有痲瘋病的人。「痲瘋感染的」描述的是感染痲瘋病的人或身體部位。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某些類型的痲瘋病會使皮膚變色，出現白斑，就像米利暗和乃縵患痲瘋病時一樣。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在現代，痲瘋病常常導致手、腳及其它身體部位受損和變形。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根據神給以色列人的指示，當一個人患有痲瘋病時，他被視為「不潔淨」，必須遠離其他人，以免他們也感染這種疾病。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痲瘋病人常常會呼喊「不潔淨」，以警告他人不要靠近他。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耶穌治癒了許多痲瘋病患者，也治癒了患有其它疾病的人。</w:t>
      </w:r>
    </w:p>
    <w:p>
      <w:pPr>
        <w:pStyle w:val="Heading3"/>
      </w:pPr>
      <w:r>
        <w:rPr>
          <w:lang w:val="zh_TW" w:bidi="zh_TW"/>
        </w:rPr>
        <w:t>翻譯相關建議：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聖經中的「痲瘋病」可以翻譯為「皮膚病」或「可怕的皮膚病」。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「痲瘋病」的翻譯方式可以包括「滿身痲瘋」或「感染皮膚病」或「皮膚布滿潰瘍」。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米利暗</w:t>
      </w:r>
      <w:r>
        <w:rPr>
          <w:lang w:val="zh_TW" w:bidi="zh_TW"/>
        </w:rPr>
        <w:t>，</w:t>
      </w:r>
      <w:r>
        <w:rPr>
          <w:lang w:val="zh_TW" w:bidi="zh_TW"/>
        </w:rPr>
        <w:t>乃縵</w:t>
      </w:r>
      <w:r>
        <w:rPr>
          <w:lang w:val="zh_TW" w:bidi="zh_TW"/>
        </w:rPr>
        <w:t>，</w:t>
      </w:r>
      <w:r>
        <w:rPr>
          <w:lang w:val="zh_TW" w:bidi="zh_TW"/>
        </w:rPr>
        <w:t>潔淨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路加福音17:12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馬可福音1:40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馬可福音14:3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馬太福音10:8–10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馬太福音11:5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史特朗號：H6879，H6883，G30140，G30150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馬是一種大型的四足動物，在聖經時代主要用於戰爭和運輸人員。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有些馬被用來拉車或戰車，另一些馬則用來載人。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在聖經中，馬被認為是貴重的財產和財富的象徵，主要是因為它們在戰爭中的用途。例如，所羅門王的巨大財富的一部分就是他擁有的數千匹馬和戰車。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與馬相似的動物是驢和騾子。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馬通常在頭上戴著嚼環和轡頭，以便能夠被引導。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戰車</w:t>
      </w:r>
      <w:r>
        <w:rPr>
          <w:lang w:val="zh_TW" w:bidi="zh_TW"/>
        </w:rPr>
        <w:t>，</w:t>
      </w:r>
      <w:r>
        <w:rPr>
          <w:lang w:val="zh_TW" w:bidi="zh_TW"/>
        </w:rPr>
        <w:t>驢</w:t>
      </w:r>
      <w:r>
        <w:rPr>
          <w:lang w:val="zh_TW" w:bidi="zh_TW"/>
        </w:rPr>
        <w:t>，</w:t>
      </w:r>
      <w:r>
        <w:rPr>
          <w:lang w:val="zh_TW" w:bidi="zh_TW"/>
        </w:rPr>
        <w:t>所羅門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歷代志上18:4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列王紀下2:11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出埃及記14:23–25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以西結書23:5–7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撒迦利亞書6:8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史特朗號：H0047，H5483，H5484，H6571，H7409，G24620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馬兵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在聖經時代，「馬兵」一詞指的是騎馬參加戰鬥的人。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乘坐馬拉戰車的戰士也可能被稱為「馬兵」，儘管這個詞通常指的是實際騎在馬上的人。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耶和華命令以色列人不要擁有太多騎兵，因為擁有強大的軍隊會使他們在戰鬥中依靠自己的力量，而不是依靠耶和華。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這個詞也可以翻譯為「騎馬的」或「騎馬的人」。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戰車</w:t>
      </w:r>
      <w:r>
        <w:rPr>
          <w:lang w:val="zh_TW" w:bidi="zh_TW"/>
        </w:rPr>
        <w:t>，</w:t>
      </w:r>
      <w:r>
        <w:rPr>
          <w:lang w:val="zh_TW" w:bidi="zh_TW"/>
        </w:rPr>
        <w:t>馬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列王紀上1:5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但以理書11:40–41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出埃及記14:23–25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創世記50:7–9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史特朗號：H6571，H7395，G24600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馬大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馬大是一個跟隨耶穌的女人，她來自伯大尼。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馬大有一個妹妹名叫馬利亞，還有一個弟弟名叫拉撒路，他們也跟隨耶穌。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有一次，耶穌在他們家中作客，馬大因為準備飯菜而分心，而她的妹妹馬利亞則坐著聆聽耶穌的教導。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當拉撒路死後，馬大告訴耶穌她相信耶穌是基督，是神的兒子。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拉撒路</w:t>
      </w:r>
      <w:r>
        <w:rPr>
          <w:lang w:val="zh_TW" w:bidi="zh_TW"/>
        </w:rPr>
        <w:t>，</w:t>
      </w:r>
      <w:r>
        <w:rPr>
          <w:lang w:val="zh_TW" w:bidi="zh_TW"/>
        </w:rPr>
        <w:t>馬利亞（馬大的妹妹）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約翰福音11:2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路加福音10:39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史特朗號：G31360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馬大的妹妹馬利亞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馬利亞是跟隨耶穌的伯大尼婦女。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馬利亞有一個名叫馬大​​的姐姐和一個名叫拉撒路的兄弟，他們也跟隨耶穌。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有一次，耶穌說馬利亞選擇了上好的福分，因為她選擇聆聽祂的教導，而不是像馬大那樣為準備飯食而焦慮。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耶穌使馬利亞的兄弟拉撒路復活。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之後的某個時候，耶穌在伯大尼的一個人家裡吃飯時，馬利亞將珍貴的香膏倒在祂的腳上來敬拜祂。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耶穌稱讚了她的作法，並說她是在為祂的身體安葬做準備。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伯大尼</w:t>
      </w:r>
      <w:r>
        <w:rPr>
          <w:lang w:val="zh_TW" w:bidi="zh_TW"/>
        </w:rPr>
        <w:t>，</w:t>
      </w:r>
      <w:r>
        <w:rPr>
          <w:lang w:val="zh_TW" w:bidi="zh_TW"/>
        </w:rPr>
        <w:t>乳香</w:t>
      </w:r>
      <w:r>
        <w:rPr>
          <w:lang w:val="zh_TW" w:bidi="zh_TW"/>
        </w:rPr>
        <w:t>，</w:t>
      </w:r>
      <w:r>
        <w:rPr>
          <w:lang w:val="zh_TW" w:bidi="zh_TW"/>
        </w:rPr>
        <w:t>拉撒路</w:t>
      </w:r>
      <w:r>
        <w:rPr>
          <w:lang w:val="zh_TW" w:bidi="zh_TW"/>
        </w:rPr>
        <w:t>，</w:t>
      </w:r>
      <w:r>
        <w:rPr>
          <w:lang w:val="zh_TW" w:bidi="zh_TW"/>
        </w:rPr>
        <w:t>馬大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約翰福音11:1–2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約翰福音12:1–3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路加福音10:38–39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史特朗號：G31370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馬利亞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馬利亞是一位住在拿撒勒城的年輕女子，已經和一位名叫約瑟的男子訂婚。神選擇馬利亞成為彌賽亞耶穌，神的兒子的母親。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聖靈奇蹟般地使馬利亞在她還是處女時懷孕。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一位天使告訴馬利亞，她將要生的嬰孩是神的兒子，她必須給祂取名叫耶穌。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馬利亞愛神，並且她讚美神對她的恩典。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約瑟與馬利亞結婚，但她在孩子出生之前仍然是處女。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馬利亞</w:t>
      </w:r>
      <w:r>
        <w:rPr>
          <w:lang w:val="zh_TW" w:bidi="zh_TW"/>
        </w:rPr>
        <w:t>細細思考</w:t>
      </w:r>
      <w:r>
        <w:rPr>
          <w:lang w:val="zh_TW" w:bidi="zh_TW"/>
        </w:rPr>
        <w:t>牧羊人和博士所說的</w:t>
      </w:r>
      <w:r>
        <w:rPr>
          <w:lang w:val="zh_TW" w:bidi="zh_TW"/>
        </w:rPr>
        <w:t>關於嬰孩耶穌的奇妙事</w:t>
      </w:r>
      <w:r>
        <w:rPr>
          <w:lang w:val="zh_TW" w:bidi="zh_TW"/>
        </w:rPr>
        <w:t>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馬利亞和約瑟帶著嬰孩耶穌去聖殿獻祭。後來，他們帶祂去埃及以逃避希律王殺害嬰孩的陰謀。最終，他們搬回拿撒勒。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當耶穌成年後，在迦拿的婚宴上將水變為酒時，馬利亞也與祂同在那裡。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福音書也提到，馬利亞在耶穌臨死時在十字架旁。祂告訴祂的門徒約翰要像對待自己的母親一樣照顧她。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迦拿</w:t>
      </w:r>
      <w:r>
        <w:rPr>
          <w:lang w:val="zh_TW" w:bidi="zh_TW"/>
        </w:rPr>
        <w:t>，</w:t>
      </w:r>
      <w:r>
        <w:rPr>
          <w:lang w:val="zh_TW" w:bidi="zh_TW"/>
        </w:rPr>
        <w:t>埃及</w:t>
      </w:r>
      <w:r>
        <w:rPr>
          <w:lang w:val="zh_TW" w:bidi="zh_TW"/>
        </w:rPr>
        <w:t>，</w:t>
      </w:r>
      <w:r>
        <w:rPr>
          <w:lang w:val="zh_TW" w:bidi="zh_TW"/>
        </w:rPr>
        <w:t>大希律</w:t>
      </w:r>
      <w:r>
        <w:rPr>
          <w:lang w:val="zh_TW" w:bidi="zh_TW"/>
        </w:rPr>
        <w:t>，</w:t>
      </w:r>
      <w:r>
        <w:rPr>
          <w:lang w:val="zh_TW" w:bidi="zh_TW"/>
        </w:rPr>
        <w:t>耶穌</w:t>
      </w:r>
      <w:r>
        <w:rPr>
          <w:lang w:val="zh_TW" w:bidi="zh_TW"/>
        </w:rPr>
        <w:t>，</w:t>
      </w:r>
      <w:r>
        <w:rPr>
          <w:lang w:val="zh_TW" w:bidi="zh_TW"/>
        </w:rPr>
        <w:t>約瑟（新約）</w:t>
      </w:r>
      <w:r>
        <w:rPr>
          <w:lang w:val="zh_TW" w:bidi="zh_TW"/>
        </w:rPr>
        <w:t>，</w:t>
      </w:r>
      <w:r>
        <w:rPr>
          <w:lang w:val="zh_TW" w:bidi="zh_TW"/>
        </w:rPr>
        <w:t>神的兒子</w:t>
      </w:r>
      <w:r>
        <w:rPr>
          <w:lang w:val="zh_TW" w:bidi="zh_TW"/>
        </w:rPr>
        <w:t>，</w:t>
      </w:r>
      <w:r>
        <w:rPr>
          <w:lang w:val="zh_TW" w:bidi="zh_TW"/>
        </w:rPr>
        <w:t>童貞女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約翰福音2:12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路加福音1:29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路加福音1:35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馬可福音6:3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馬太福音1:19</w:t>
      </w:r>
    </w:p>
    <w:p>
      <w:pPr>
        <w:pStyle w:val="Heading3"/>
      </w:pPr>
      <w:r>
        <w:rPr>
          <w:lang w:val="zh_TW" w:bidi="zh_TW"/>
        </w:rPr>
        <w:t>聖經開卷故事集裡的例子：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22:4</w:t>
      </w:r>
      <w:r>
        <w:rPr>
          <w:lang w:val="zh_TW" w:bidi="zh_TW"/>
        </w:rPr>
        <w:t xml:space="preserve"> 當伊利莎白懷孕六個月的時候，同一個天使向伊利莎白的親戚</w:t>
      </w:r>
      <w:r>
        <w:rPr>
          <w:b/>
          <w:lang w:val="zh_TW" w:bidi="zh_TW"/>
        </w:rPr>
        <w:t>馬利亞</w:t>
      </w:r>
      <w:r>
        <w:rPr>
          <w:lang w:val="zh_TW" w:bidi="zh_TW"/>
        </w:rPr>
        <w:t>顯現，她還是處女，並且已經許配給了一個男人，名叫約瑟。天使說：「你會懷孕生一個兒子，你要給祂取名叫耶穌。祂是至高神的兒子，將要統治到永遠。」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22:5</w:t>
      </w:r>
      <w:r>
        <w:rPr>
          <w:lang w:val="zh_TW" w:bidi="zh_TW"/>
        </w:rPr>
        <w:t xml:space="preserve"> 天使解釋說：「聖靈將會降臨到你身上，你會懷孕，這個孩子是聖潔的，神的兒子。」 </w:t>
      </w:r>
      <w:r>
        <w:rPr>
          <w:b/>
          <w:lang w:val="zh_TW" w:bidi="zh_TW"/>
        </w:rPr>
        <w:t>馬利亞</w:t>
      </w:r>
      <w:r>
        <w:rPr>
          <w:lang w:val="zh_TW" w:bidi="zh_TW"/>
        </w:rPr>
        <w:t>相信了天使的話。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22:6</w:t>
      </w:r>
      <w:r>
        <w:rPr>
          <w:lang w:val="zh_TW" w:bidi="zh_TW"/>
        </w:rPr>
        <w:t xml:space="preserve"> 天使對馬利亞說話後不久，馬利亞去拜訪伊利莎白。伊利莎白一聽到</w:t>
      </w:r>
      <w:r>
        <w:rPr>
          <w:b/>
          <w:lang w:val="zh_TW" w:bidi="zh_TW"/>
        </w:rPr>
        <w:t>馬利亞</w:t>
      </w:r>
      <w:r>
        <w:rPr>
          <w:lang w:val="zh_TW" w:bidi="zh_TW"/>
        </w:rPr>
        <w:t>打招呼，她腹中的胎兒就跳動。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23:2</w:t>
      </w:r>
      <w:r>
        <w:rPr>
          <w:lang w:val="zh_TW" w:bidi="zh_TW"/>
        </w:rPr>
        <w:t xml:space="preserve"> 天使說：「約瑟，不要怕，儘管娶回</w:t>
      </w:r>
      <w:r>
        <w:rPr>
          <w:b/>
          <w:lang w:val="zh_TW" w:bidi="zh_TW"/>
        </w:rPr>
        <w:t>馬利亞</w:t>
      </w:r>
      <w:r>
        <w:rPr>
          <w:lang w:val="zh_TW" w:bidi="zh_TW"/>
        </w:rPr>
        <w:t>。她是從聖靈懷的孕。」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23:4</w:t>
      </w:r>
      <w:r>
        <w:rPr>
          <w:lang w:val="zh_TW" w:bidi="zh_TW"/>
        </w:rPr>
        <w:t xml:space="preserve"> </w:t>
      </w:r>
      <w:r>
        <w:rPr>
          <w:b/>
          <w:lang w:val="zh_TW" w:bidi="zh_TW"/>
        </w:rPr>
        <w:t>馬利亞</w:t>
      </w:r>
      <w:r>
        <w:rPr>
          <w:lang w:val="zh_TW" w:bidi="zh_TW"/>
        </w:rPr>
        <w:t>和約瑟走了很長的路，才從他們居住的地方拿撒勒來到了伯利恆。他們祖先大衛的家鄉在伯利恆。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b/>
          <w:lang w:val="zh_TW" w:bidi="zh_TW"/>
        </w:rPr>
        <w:t>49:1</w:t>
      </w:r>
      <w:r>
        <w:rPr>
          <w:lang w:val="zh_TW" w:bidi="zh_TW"/>
        </w:rPr>
        <w:t xml:space="preserve"> 天使告訴一位叫</w:t>
      </w:r>
      <w:r>
        <w:rPr>
          <w:b/>
          <w:lang w:val="zh_TW" w:bidi="zh_TW"/>
        </w:rPr>
        <w:t>馬利亞</w:t>
      </w:r>
      <w:r>
        <w:rPr>
          <w:lang w:val="zh_TW" w:bidi="zh_TW"/>
        </w:rPr>
        <w:t>的處女說，她將要生神的兒子。於是，當她還是處女的時候，聖靈光照使她懷孕就生了一個兒子，取名叫耶穌。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史特朗號：G31370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馬其頓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在新約時代，馬其頓是位於古希臘以北的一個羅馬省份。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聖經中提到的一些位於馬其頓的重要城市有庇哩亞、腓立比和帖撒羅尼迦。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透過異象，神告訴保羅要向馬其頓的人傳福音。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保羅和他的同工去了馬其頓，向那裡的人傳講耶穌，並幫助新信徒在信仰上成長。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在聖經中，有保羅寫給馬其頓城市腓立比和帖撒羅尼迦信徒的書信。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相信</w:t>
      </w:r>
      <w:r>
        <w:rPr>
          <w:lang w:val="zh_TW" w:bidi="zh_TW"/>
        </w:rPr>
        <w:t>，</w:t>
      </w:r>
      <w:r>
        <w:rPr>
          <w:lang w:val="zh_TW" w:bidi="zh_TW"/>
        </w:rPr>
        <w:t>庇哩亞</w:t>
      </w:r>
      <w:r>
        <w:rPr>
          <w:lang w:val="zh_TW" w:bidi="zh_TW"/>
        </w:rPr>
        <w:t>，</w:t>
      </w:r>
      <w:r>
        <w:rPr>
          <w:lang w:val="zh_TW" w:bidi="zh_TW"/>
        </w:rPr>
        <w:t>信心</w:t>
      </w:r>
      <w:r>
        <w:rPr>
          <w:lang w:val="zh_TW" w:bidi="zh_TW"/>
        </w:rPr>
        <w:t>，</w:t>
      </w:r>
      <w:r>
        <w:rPr>
          <w:lang w:val="zh_TW" w:bidi="zh_TW"/>
        </w:rPr>
        <w:t>好消息</w:t>
      </w:r>
      <w:r>
        <w:rPr>
          <w:lang w:val="zh_TW" w:bidi="zh_TW"/>
        </w:rPr>
        <w:t>，</w:t>
      </w:r>
      <w:r>
        <w:rPr>
          <w:lang w:val="zh_TW" w:bidi="zh_TW"/>
        </w:rPr>
        <w:t>希臘</w:t>
      </w:r>
      <w:r>
        <w:rPr>
          <w:lang w:val="zh_TW" w:bidi="zh_TW"/>
        </w:rPr>
        <w:t>，</w:t>
      </w:r>
      <w:r>
        <w:rPr>
          <w:lang w:val="zh_TW" w:bidi="zh_TW"/>
        </w:rPr>
        <w:t>腓立比</w:t>
      </w:r>
      <w:r>
        <w:rPr>
          <w:lang w:val="zh_TW" w:bidi="zh_TW"/>
        </w:rPr>
        <w:t>，</w:t>
      </w:r>
      <w:r>
        <w:rPr>
          <w:lang w:val="zh_TW" w:bidi="zh_TW"/>
        </w:rPr>
        <w:t>帖撒羅尼迦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帖撒羅尼迦前書1:6–7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帖撒羅尼迦前書4:10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提摩太前書1:3–4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使徒行傳16:10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使徒行傳20:1–3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腓立比書4:14–17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史特朗號：G31090，G31100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馬太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馬太是耶穌所選擇的十二門徒之一。他也被稱為亞勒腓的兒子利未。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利未（馬太）在遇見耶穌之前是迦百農的稅吏。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馬太寫了以他名字命名的一卷福音書。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在聖經中還有其他幾個名叫利未的男人。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使徒</w:t>
      </w:r>
      <w:r>
        <w:rPr>
          <w:lang w:val="zh_TW" w:bidi="zh_TW"/>
        </w:rPr>
        <w:t>，</w:t>
      </w:r>
      <w:r>
        <w:rPr>
          <w:lang w:val="zh_TW" w:bidi="zh_TW"/>
        </w:rPr>
        <w:t>利未人</w:t>
      </w:r>
      <w:r>
        <w:rPr>
          <w:lang w:val="zh_TW" w:bidi="zh_TW"/>
        </w:rPr>
        <w:t>，</w:t>
      </w:r>
      <w:r>
        <w:rPr>
          <w:lang w:val="zh_TW" w:bidi="zh_TW"/>
        </w:rPr>
        <w:t>稅吏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路加福音5:27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路加福音6:14–16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馬可福音2:14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馬可福音3:17–19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馬太福音9:9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馬太福音10:3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史特朗號：G30170，G31560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瑪迦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瑪迦（Maacah，或Maakah）是亞伯拉罕的兄弟拿鶴的兒子之一。舊約中也有其他人使用這個名字。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瑪迦城或伯瑪迦城位於以色列的最北部，地處拿弗他利支派所佔領的地區。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這是一座重要的城市，曾多次遭到敵人的攻擊。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有幾位女性也名叫瑪迦，包括大衛之子押沙龍的母親。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亞撒王廢除了他的祖母瑪迦的太后之位，因為她推崇亞舍拉崇拜。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亞撒</w:t>
      </w:r>
      <w:r>
        <w:rPr>
          <w:lang w:val="zh_TW" w:bidi="zh_TW"/>
        </w:rPr>
        <w:t>，亞舍拉，</w:t>
      </w:r>
      <w:r>
        <w:rPr>
          <w:lang w:val="zh_TW" w:bidi="zh_TW"/>
        </w:rPr>
        <w:t>拿鶴</w:t>
      </w:r>
      <w:r>
        <w:rPr>
          <w:lang w:val="zh_TW" w:bidi="zh_TW"/>
        </w:rPr>
        <w:t>，</w:t>
      </w:r>
      <w:r>
        <w:rPr>
          <w:lang w:val="zh_TW" w:bidi="zh_TW"/>
        </w:rPr>
        <w:t>拿弗他利</w:t>
      </w:r>
      <w:r>
        <w:rPr>
          <w:lang w:val="zh_TW" w:bidi="zh_TW"/>
        </w:rPr>
        <w:t>，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瑪拉基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瑪拉基是猶大國的神的先知之一。他生活在基督降世前約五百年。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瑪拉基的預言是在以色列從巴比倫被擄歸回後，重建聖殿的時期寫下的。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以斯拉和尼希米與瑪拉基生活在同一時期。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瑪拉基書是舊約的最後一本書卷。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像所有舊約的先知一樣，瑪拉基勸告人們悔改罪行，並回轉敬拜雅巍（和合本譯為：耶和華）。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巴比倫</w:t>
      </w:r>
      <w:r>
        <w:rPr>
          <w:lang w:val="zh_TW" w:bidi="zh_TW"/>
        </w:rPr>
        <w:t>，</w:t>
      </w:r>
      <w:r>
        <w:rPr>
          <w:lang w:val="zh_TW" w:bidi="zh_TW"/>
        </w:rPr>
        <w:t>被擄</w:t>
      </w:r>
      <w:r>
        <w:rPr>
          <w:lang w:val="zh_TW" w:bidi="zh_TW"/>
        </w:rPr>
        <w:t>，</w:t>
      </w:r>
      <w:r>
        <w:rPr>
          <w:lang w:val="zh_TW" w:bidi="zh_TW"/>
        </w:rPr>
        <w:t>以斯拉</w:t>
      </w:r>
      <w:r>
        <w:rPr>
          <w:lang w:val="zh_TW" w:bidi="zh_TW"/>
        </w:rPr>
        <w:t>，</w:t>
      </w:r>
      <w:r>
        <w:rPr>
          <w:lang w:val="zh_TW" w:bidi="zh_TW"/>
        </w:rPr>
        <w:t>猶大</w:t>
      </w:r>
      <w:r>
        <w:rPr>
          <w:lang w:val="zh_TW" w:bidi="zh_TW"/>
        </w:rPr>
        <w:t>，</w:t>
      </w:r>
      <w:r>
        <w:rPr>
          <w:lang w:val="zh_TW" w:bidi="zh_TW"/>
        </w:rPr>
        <w:t>尼希米</w:t>
      </w:r>
      <w:r>
        <w:rPr>
          <w:lang w:val="zh_TW" w:bidi="zh_TW"/>
        </w:rPr>
        <w:t>，</w:t>
      </w:r>
      <w:r>
        <w:rPr>
          <w:lang w:val="zh_TW" w:bidi="zh_TW"/>
        </w:rPr>
        <w:t>先知</w:t>
      </w:r>
      <w:r>
        <w:rPr>
          <w:lang w:val="zh_TW" w:bidi="zh_TW"/>
        </w:rPr>
        <w:t>，</w:t>
      </w:r>
      <w:r>
        <w:rPr>
          <w:lang w:val="zh_TW" w:bidi="zh_TW"/>
        </w:rPr>
        <w:t>悔改</w:t>
      </w:r>
      <w:r>
        <w:rPr>
          <w:lang w:val="zh_TW" w:bidi="zh_TW"/>
        </w:rPr>
        <w:t>，轉向）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瑪拉基書1:1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史特朗號：H4401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瑪拿西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瑪拿西是約瑟的長子。他的後代成為以色列的支派之一。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瑪拿西這個名字與希伯來語中「忘記」這個詞很相似。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瑪拿西支派常被稱為「瑪拿西半支派」，因為只有部分支派定居在迦南地，即約旦河西岸。支派的另一部分則定居在約旦河以東。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猶大的一位國王也叫作瑪拿西。瑪拿西王是一位邪惡的王，他將自己的孩子獻祭給假神作為燔祭。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神懲罰瑪拿西王，讓他被敵軍俘虜。瑪拿西回轉向神，拆毀了敬拜偶像的祭壇。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在舊約中提到另外三個名叫瑪拿西的人。其中一位是一些但支派人的祖父，他們是拜假神的祭司。另兩位是在以斯拉時期生活的人，他們被要求與影響他們敬拜假神的異教妻子離婚。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約瑟</w:t>
      </w:r>
      <w:r>
        <w:rPr>
          <w:lang w:val="zh_TW" w:bidi="zh_TW"/>
        </w:rPr>
        <w:t>，</w:t>
      </w:r>
      <w:r>
        <w:rPr>
          <w:lang w:val="zh_TW" w:bidi="zh_TW"/>
        </w:rPr>
        <w:t>以法蓮</w:t>
      </w:r>
      <w:r>
        <w:rPr>
          <w:lang w:val="zh_TW" w:bidi="zh_TW"/>
        </w:rPr>
        <w:t>，</w:t>
      </w:r>
      <w:r>
        <w:rPr>
          <w:lang w:val="zh_TW" w:bidi="zh_TW"/>
        </w:rPr>
        <w:t>以色列十二支派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歷代志下15:9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申命記3:12–13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創世記41:51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創世記48:1–2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士師記1:27–28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史特朗號：H4519，H4520，G31280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嗎哪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嗎哪是一種白色、像穀物的食物，是神在以色列人離開埃及後，在曠野生活的四十年間提供給他們吃的食物。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嗎哪看起來像白色薄片，每天早晨在露水下的地面上出現。它的味道甜美，如同蜂蜜。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以色列人每天都收集嗎哪薄片，除了安息日以外。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在安息日的前一天，神告訴以色列人要收集雙倍的嗎哪，這樣他們在休息日就不必去收集了。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「嗎哪」這個詞的意思是「這是什麼？」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在聖經中，嗎哪也被稱為「天上的餅」和「天上的糧」。</w:t>
      </w:r>
    </w:p>
    <w:p>
      <w:pPr>
        <w:pStyle w:val="Heading3"/>
      </w:pPr>
      <w:r>
        <w:rPr>
          <w:lang w:val="zh_TW" w:bidi="zh_TW"/>
        </w:rPr>
        <w:t>翻譯相關建議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其它翻譯此術語的方法可以包括「白色的食物薄片」或「來自天上的食物」。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也要考慮這個詞在當地或該國語言的聖經中是如何翻譯的。（見：如何翻譯未知內容）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麵包</w:t>
      </w:r>
      <w:r>
        <w:rPr>
          <w:lang w:val="zh_TW" w:bidi="zh_TW"/>
        </w:rPr>
        <w:t>，</w:t>
      </w:r>
      <w:r>
        <w:rPr>
          <w:lang w:val="zh_TW" w:bidi="zh_TW"/>
        </w:rPr>
        <w:t>曠野</w:t>
      </w:r>
      <w:r>
        <w:rPr>
          <w:lang w:val="zh_TW" w:bidi="zh_TW"/>
        </w:rPr>
        <w:t>，</w:t>
      </w:r>
      <w:r>
        <w:rPr>
          <w:lang w:val="zh_TW" w:bidi="zh_TW"/>
        </w:rPr>
        <w:t>穀物</w:t>
      </w:r>
      <w:r>
        <w:rPr>
          <w:lang w:val="zh_TW" w:bidi="zh_TW"/>
        </w:rPr>
        <w:t>，</w:t>
      </w:r>
      <w:r>
        <w:rPr>
          <w:lang w:val="zh_TW" w:bidi="zh_TW"/>
        </w:rPr>
        <w:t>天堂</w:t>
      </w:r>
      <w:r>
        <w:rPr>
          <w:lang w:val="zh_TW" w:bidi="zh_TW"/>
        </w:rPr>
        <w:t>，</w:t>
      </w:r>
      <w:r>
        <w:rPr>
          <w:lang w:val="zh_TW" w:bidi="zh_TW"/>
        </w:rPr>
        <w:t>安息日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申命記8:3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出埃及記16:27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希伯來書9:3–5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約翰福音6:30–31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約書亞記5:12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史特朗號：H4478，G31310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
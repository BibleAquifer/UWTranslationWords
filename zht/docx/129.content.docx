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牛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「母牛」、「公牛」、「母牛犢」、「牛」、「牛群」等術語都指一種大型的四足食草牛科動物。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這種動物的雌性稱為「母牛」，雄性稱為「公牛」，牠們的幼崽稱為「牛犢」。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在聖經中，牛是人可以食用和用於獻祭的「潔淨」動物之一。飼養牛主要是為了提供肉類和牛奶。</w:t>
      </w:r>
    </w:p>
    <w:p>
      <w:pPr/>
      <w:r>
        <w:rPr>
          <w:lang w:val="zh_TW" w:bidi="zh_TW"/>
        </w:rPr>
      </w:r>
      <w:r>
        <w:rPr>
          <w:lang w:val="zh_TW" w:bidi="zh_TW"/>
        </w:rPr>
        <w:t>「母牛犢」是指尚未生產牛犢的成年母牛。</w:t>
      </w:r>
    </w:p>
    <w:p>
      <w:pPr/>
      <w:r>
        <w:rPr>
          <w:lang w:val="zh_TW" w:bidi="zh_TW"/>
        </w:rPr>
      </w:r>
      <w:r>
        <w:rPr>
          <w:lang w:val="zh_TW" w:bidi="zh_TW"/>
        </w:rPr>
        <w:t>「牛（ox）」是一種專門訓練來做農業工作的牛。這個詞的複數形式是「牛（oxen）」。通常，牛（oxen）是雄性的並且已被閹割。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在聖經中，牛（oxen）經常被描繪成套在軛下，用來拉車或犁地的動物。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在聖經中，讓牛共負一軛的工作是如此常見的事情，以至於「在軛下」這個短語成為辛勤工作和勞動的隱喻。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公牛也是一種雄性牛，但它沒有被閹割，也沒有被訓練成為勞動的動物。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（另見：如何翻譯未內容）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軛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聖經參考：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創世記15:9–11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出埃及記24:5–6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民數記19:1–2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申命記21:3–4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撒母耳記上15:3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撒母耳記上16:2–3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歷代志下11:15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歷代志下15:10–11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路加福音13:15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路加福音14:5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希伯來書9:13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史特朗號：H0047，H0441，H0504，H0929，H1165，H1241，H4399，H4735，H4806，H5695，H5697，H6499，H6510，H6629，H7214，H7716，H7794，H7921，H8377，H8450，G10160，G11510，G23530，G29340，G34470，G34480，G41650，G50220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
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爭鬥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「爭鬥」一詞指的是人與人之間的肢體或情感衝突。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引起爭鬥的人會做出一些導致彼此之間有強烈分歧和感情受傷的事。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有時候，使用「爭鬥」這個詞隱含著強烈的情緒，比如憤怒或怨恨。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這個詞也可以翻譯為「分歧」、「爭議」或「衝突」。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哥林多前書3:3–5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腓立比書1:17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詩篇55:8–9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羅馬書13:13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史特朗號：H1777，H1779，H4066，H4090，H4683，H4808，H7379，H7701，G04850，G20520，G20540，G30550，G31630，G53790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拯救者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「拯救（deliver，動詞）」是指解救某人脫離危險。「拯救者（deliverer）」是指拯救或釋放人們脫離奴役、壓迫或其它危險的人。「拯救（deliverance，名詞）」則是指拯救人們脫離奴役、壓迫或其它危險的行動。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在舊約中，神派拯救者來保護以色列人，帶領他們與來攻擊他們的其它民族作戰。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這些拯救者也被稱為「士師」，而舊約的士師記記錄了這些士師治理以色列的歷史時期。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神也被稱為「拯救者」。在以色列的歷史中，祂拯救或救贖祂的百姓脫離敵人的手。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在幫助百姓脫離敵人的背景下，「拯救」一詞可以翻譯為「解救」或「解放」或「救助」。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當「拯救者」指以色列的士師時，可以翻譯為「士師」或「領袖」。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審判</w:t>
      </w:r>
      <w:r>
        <w:rPr>
          <w:lang w:val="zh_TW" w:bidi="zh_TW"/>
        </w:rPr>
        <w:t>，</w:t>
      </w:r>
      <w:r>
        <w:rPr>
          <w:lang w:val="zh_TW" w:bidi="zh_TW"/>
        </w:rPr>
        <w:t>救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士師記10:12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16:3</w:t>
      </w:r>
      <w:r>
        <w:rPr>
          <w:lang w:val="zh_TW" w:bidi="zh_TW"/>
        </w:rPr>
        <w:t xml:space="preserve"> </w:t>
      </w:r>
      <w:r>
        <w:rPr>
          <w:lang w:val="zh_TW" w:bidi="zh_TW"/>
        </w:rPr>
        <w:t>於是神派遣了一位</w:t>
      </w:r>
      <w:r>
        <w:rPr>
          <w:b/>
          <w:lang w:val="zh_TW" w:bidi="zh_TW"/>
        </w:rPr>
        <w:t>拯救者</w:t>
      </w:r>
      <w:r>
        <w:rPr>
          <w:lang w:val="zh_TW" w:bidi="zh_TW"/>
        </w:rPr>
        <w:t>（</w:t>
      </w:r>
      <w:r>
        <w:rPr>
          <w:lang w:val="zh_TW" w:bidi="zh_TW"/>
        </w:rPr>
        <w:t>士師），使他們脫離了敵人的攻打，重新回到了和平、安寧的生活。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16:16</w:t>
      </w:r>
      <w:r>
        <w:rPr>
          <w:lang w:val="zh_TW" w:bidi="zh_TW"/>
        </w:rPr>
        <w:t xml:space="preserve"> </w:t>
      </w:r>
      <w:r>
        <w:rPr>
          <w:lang w:val="zh_TW" w:bidi="zh_TW"/>
        </w:rPr>
        <w:t>最終，他們再次祈求神的幫助，神又一次派給他們一個</w:t>
      </w:r>
      <w:r>
        <w:rPr>
          <w:b/>
          <w:lang w:val="zh_TW" w:bidi="zh_TW"/>
        </w:rPr>
        <w:t>拯救者</w:t>
      </w:r>
      <w:r>
        <w:rPr>
          <w:lang w:val="zh_TW" w:bidi="zh_TW"/>
        </w:rPr>
        <w:t>（</w:t>
      </w:r>
      <w:r>
        <w:rPr>
          <w:lang w:val="zh_TW" w:bidi="zh_TW"/>
        </w:rPr>
        <w:t>士師）。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16:17</w:t>
      </w:r>
      <w:r>
        <w:rPr>
          <w:lang w:val="zh_TW" w:bidi="zh_TW"/>
        </w:rPr>
        <w:t xml:space="preserve"> 許多年以來，神派遣了很多</w:t>
      </w:r>
      <w:r>
        <w:rPr>
          <w:b/>
          <w:lang w:val="zh_TW" w:bidi="zh_TW"/>
        </w:rPr>
        <w:t>拯救者</w:t>
      </w:r>
      <w:r>
        <w:rPr>
          <w:lang w:val="zh_TW" w:bidi="zh_TW"/>
        </w:rPr>
        <w:t>（士師）拯救以色列人脫離敵人。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1350，H2020，H2502，H3205，H3444，H3467，H4042，H4422，H4672，H5337，H5414，H5462，H6299，H6403，H6413，H6475，H6561，H7725，H7804，H8199，G03250，G05250，G06290，G10800，G13250，G15600，G16590，G18070，G19290，G26730，G30860，G38600，G45060，G49910，G50880，G54830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正直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「正直」一詞指的是誠實，如果一個人具有堅定的道德原則和高尚的行為，就會認為他是一個正直的人。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正直也意味著選擇誠實和正確的行為，即使無人觀看。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聖經中的某些人物，例如約瑟和但以理，體現出正直的品格，因為他們拒絕作惡並選擇順服神。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《箴言》說，貧窮但正直，比富有卻行事乖僻或不誠實更好。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「正直」一詞也可以翻譯為「純全」或「行事純正」或「誠實正直」或「以值得信賴、誠實的方式行事」。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但以理</w:t>
      </w:r>
      <w:r>
        <w:rPr>
          <w:lang w:val="zh_TW" w:bidi="zh_TW"/>
        </w:rPr>
        <w:t>、</w:t>
      </w:r>
      <w:r>
        <w:rPr>
          <w:lang w:val="zh_TW" w:bidi="zh_TW"/>
        </w:rPr>
        <w:t>約瑟（舊約）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列王紀上9:4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箴言10:8–9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詩篇26:1–3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史特朗號：H3476，H6664，H6666，H8535，H8537，H8537，H8538，H8549，G45870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證實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「證實」一詞指的是驗證某事為真，或合法證明某項交易已經發生。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當一位王被「證實」時，這意味著讓他成為王的決定已經得到人民的同意和支持。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證實某人寫的內容，意指核實所寫的內容是否屬實。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「證實福音」是指以一種顯示其真實性的方式教導人們關於耶穌的好消息。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起誓「證實」意味著莊重地聲明或發誓某事是真實或可信的。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「證實」的翻譯方式可以包括「聲明為真」、「證明為可信」、「同意」、「保證」或「應許」，具體取決於上下文。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</w:t>
      </w:r>
      <w:r>
        <w:rPr>
          <w:lang w:val="zh_TW" w:bidi="zh_TW"/>
        </w:rPr>
        <w:t>，</w:t>
      </w:r>
      <w:r>
        <w:rPr>
          <w:lang w:val="zh_TW" w:bidi="zh_TW"/>
        </w:rPr>
        <w:t>誓言</w:t>
      </w:r>
      <w:r>
        <w:rPr>
          <w:lang w:val="zh_TW" w:bidi="zh_TW"/>
        </w:rPr>
        <w:t>，</w:t>
      </w:r>
      <w:r>
        <w:rPr>
          <w:lang w:val="zh_TW" w:bidi="zh_TW"/>
        </w:rPr>
        <w:t>信靠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歷代志上16:15–18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希伯來書6:16–18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史特朗號：H0559，H1396，H3045，H3559，H4390，H4672，H5414，H5975，H6213，H6965，G09500，G09510，G33150，G49720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
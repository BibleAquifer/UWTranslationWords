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jun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軍裝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「軍裝」一詞指的是士兵在戰鬥中使用的裝備，用來保護自己免受敵人攻擊。這個詞也以比喻的方式用來指代屬靈的軍裝。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士兵的軍裝包括頭盔、盾牌、胸甲、腿部護具和劍。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使徒保羅以比喻的方式將實體盔甲比作神賜給信徒的屬靈軍裝，以幫助他們打屬靈的仗。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神賜給祂的子民用來對抗罪惡和撒但的屬靈軍裝包括真理、公義、和平的福音、信心、救恩和聖靈。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這可以翻譯為「士兵裝備」或「保護戰鬥服」或「保護覆蓋物」或「武器」。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信心</w:t>
      </w:r>
      <w:r>
        <w:rPr>
          <w:lang w:val="zh_TW" w:bidi="zh_TW"/>
        </w:rPr>
        <w:t>、</w:t>
      </w:r>
      <w:r>
        <w:rPr>
          <w:lang w:val="zh_TW" w:bidi="zh_TW"/>
        </w:rPr>
        <w:t>聖靈</w:t>
      </w:r>
      <w:r>
        <w:rPr>
          <w:lang w:val="zh_TW" w:bidi="zh_TW"/>
        </w:rPr>
        <w:t>、</w:t>
      </w:r>
      <w:r>
        <w:rPr>
          <w:lang w:val="zh_TW" w:bidi="zh_TW"/>
        </w:rPr>
        <w:t>平安</w:t>
      </w:r>
      <w:r>
        <w:rPr>
          <w:lang w:val="zh_TW" w:bidi="zh_TW"/>
        </w:rPr>
        <w:t>、</w:t>
      </w:r>
      <w:r>
        <w:rPr>
          <w:lang w:val="zh_TW" w:bidi="zh_TW"/>
        </w:rPr>
        <w:t>拯救</w:t>
      </w:r>
      <w:r>
        <w:rPr>
          <w:lang w:val="zh_TW" w:bidi="zh_TW"/>
        </w:rPr>
        <w:t>、</w:t>
      </w:r>
      <w:r>
        <w:rPr>
          <w:lang w:val="zh_TW" w:bidi="zh_TW"/>
        </w:rPr>
        <w:t>靈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撒母耳記上31:9–10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撒母耳記下20:8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以弗所書6:11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耶利米書51:3–4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路加福音11:22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尼希米記4:15–16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史特朗號：H2290，H2488，H3627，H4055，H5402，G36960，G38330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
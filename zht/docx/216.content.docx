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冤枉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「冤枉」某人意味著以不公正和不誠實地方式對待那個人。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「虐待」一詞是指對某人有粗暴或惡劣的行為，對該人造成身體或情感上的傷害。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「傷害」這個詞更為廣泛，意指「以某種方式對某人造成傷害」。它通常有「身體受傷」的意思。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根據上下文，這些詞語也可以翻譯為「做錯事」或「不公正對待」或「造成傷害」或「以有害的方式對待」或「傷害」。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出埃及記22:21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創世記16:5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馬太福音20:13–14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詩篇71:13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0205、H0816、H2248、H2250、H2255、H2257、H2398、H2554、H2555、H3238、H3637、H4834、H5062、H5142、H5230、H5627、H5753、H5766、H5791、H5792、H5916、H6031、H6087、H6127、H6231、H6485、H6565、H6586、H7451、H7489、H7563、H7665、H7667、H7686、H8133、H8267、H8295、G00910、G00920、G00930、G00950、G02640、G08240、G09830、G09840、G15360、G16260、G16510、G17270、G19080、G25560、G25580、G25590、G26070、G30760、G30770、G37620、G41220、G51950、G51960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院子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「院子（court）」和「內院（courtyard）」這兩個術語是指一個封閉的區域，露天並且被牆壁圍繞著。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會幕的周圍有一個院子，院子由厚實的布簾所圍住。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聖殿建築群有三個內院：一個是給祭司的，一個是給猶太男人的，還有一個是給猶太女人的。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這些內院被一道低矮的石牆圍繞，將它們與允許外邦人敬拜的外院分隔開來。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房子的院子是房子中間的一個開放區域。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「院子」和「內院」可以根據上下文翻譯為「圍蔽空間」或「圍牆內的土地」或「圍牆內的空間」或「會幕院子」或「聖殿院子」或「聖殿圍牆」。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如果這術語在你的語言中表達得自然，用於指代君王的「院子」一詞也可以用來指雅巍殿的院中。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外邦人</w:t>
      </w:r>
      <w:r>
        <w:rPr>
          <w:lang w:val="zh_TW" w:bidi="zh_TW"/>
        </w:rPr>
        <w:t>，</w:t>
      </w:r>
      <w:r>
        <w:rPr>
          <w:lang w:val="zh_TW" w:bidi="zh_TW"/>
        </w:rPr>
        <w:t>會幕，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列王紀下20:4–5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出埃及記27:9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耶利米書19:14–15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路加福音22:55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馬太福音26:69–70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詩篇65:4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史特朗號：H1004，H1508，H2691，H5835，H7339，H8651，G08330，G42590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
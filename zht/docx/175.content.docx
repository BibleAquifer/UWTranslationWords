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Translation Words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Translation Words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tai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太監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「太監」通常指的是被閹割的男人。這個詞後來也成為指任何政府官員的通用詞語，甚至包括沒有這種身體缺陷的人。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耶穌說，有些人天生就是太監，可能是因為性器官受損或無性功能。另一些人則選擇像太監一樣過著獨身的生活。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在古代，太監通常是王的僕人，負責守衛後宮。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有些太監是重要的政府官員，例如在曠野遇到使徒腓利的衣索匹亞太監。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腓利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使徒行傳8:27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使徒行傳8:36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使徒行傳8:39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以賽亞書39:7–8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耶利米書34:17–19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馬太福音19:12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史特朗號：H5631，G21340，G21350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泰爾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史實：</w:t>
      </w:r>
    </w:p>
    <w:p>
      <w:pPr/>
      <w:r>
        <w:rPr>
          <w:lang w:val="zh_TW" w:bidi="zh_TW"/>
        </w:rPr>
      </w:r>
      <w:r>
        <w:rPr>
          <w:lang w:val="zh_TW" w:bidi="zh_TW"/>
        </w:rPr>
        <w:t>泰爾是古代迦南的一座城市，位於地中海沿岸，現今屬於黎巴嫩的一部分。其居民被稱為「泰爾人」。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城市的一部分位於海中的一個島上，距離大陸約一公里。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由於其地理位置及珍貴的自然資源，如香柏樹，泰爾擁有繁榮的貿易業並且非常富有。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泰爾王希蘭從香柏木中取木料，又派技藝高超的工匠來幫助大衛王建造宮殿。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幾年後，希蘭又給所羅門王送來木材和熟練工人，協助建造聖殿。所羅門以大量的小麥和橄欖油作為報酬。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泰爾常常與附近的古城西頓聯繫在一起。這兩座城市是迦南地區腓尼基的重要城市。</w:t>
      </w:r>
    </w:p>
    <w:p>
      <w:pPr/>
      <w:r>
        <w:rPr>
          <w:lang w:val="zh_TW" w:bidi="zh_TW"/>
        </w:rPr>
      </w:r>
      <w:r>
        <w:rPr>
          <w:lang w:val="zh_TW" w:bidi="zh_TW"/>
        </w:rPr>
        <w:t>（</w:t>
      </w:r>
      <w:r>
        <w:rPr>
          <w:lang w:val="zh_TW" w:bidi="zh_TW"/>
        </w:rPr>
        <w:t>翻譯相關建議</w:t>
      </w:r>
      <w:r>
        <w:rPr>
          <w:lang w:val="zh_TW" w:bidi="zh_TW"/>
        </w:rPr>
        <w:t>：如何翻譯名字）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迦南</w:t>
      </w:r>
      <w:r>
        <w:rPr>
          <w:lang w:val="zh_TW" w:bidi="zh_TW"/>
        </w:rPr>
        <w:t>、</w:t>
      </w:r>
      <w:r>
        <w:rPr>
          <w:lang w:val="zh_TW" w:bidi="zh_TW"/>
        </w:rPr>
        <w:t>香柏樹</w:t>
      </w:r>
      <w:r>
        <w:rPr>
          <w:lang w:val="zh_TW" w:bidi="zh_TW"/>
        </w:rPr>
        <w:t>、</w:t>
      </w:r>
      <w:r>
        <w:rPr>
          <w:lang w:val="zh_TW" w:bidi="zh_TW"/>
        </w:rPr>
        <w:t>以色列</w:t>
      </w:r>
      <w:r>
        <w:rPr>
          <w:lang w:val="zh_TW" w:bidi="zh_TW"/>
        </w:rPr>
        <w:t>、海、腓尼基、</w:t>
      </w:r>
      <w:r>
        <w:rPr>
          <w:lang w:val="zh_TW" w:bidi="zh_TW"/>
        </w:rPr>
        <w:t>西頓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使徒行傳12:20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馬可福音3:7–8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馬太福音11:22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馬太福音15:22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史特朗號：H6865、H6876、G51830、G51840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
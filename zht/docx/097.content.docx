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憐憫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「憐憫」一詞指的是對人們的關心，特別是對那些正在受苦的人。一個「有憐憫的」人關心他人並幫助他們。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「憐憫」一詞指的是關心有需要的人，並採取行動來幫助他們。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聖經說神是有憐憫的，也就是說，祂充滿了愛和慈悲。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翻譯「憐憫」的方法可以包括「深切關懷」、 「憐惜」或「助人的慈悲」。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「有憐憫的」這個詞也可以翻譯為「關心和助人」或「滿有慈愛和慈悲」。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何西阿書13:14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雅各書5:9–11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約拿書4:1–3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羅馬書9:14–16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史特朗號：H2550，H7349，H7355，H7356，G16530，G33560，G36270，G46970，G48340，G48350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憐憫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「憐憫」和「仁慈」指的是幫助有需要的人，特別是當他們處於卑微或謙卑的狀況時。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「憐憫」一詞也可以包含不因人們所犯的錯而懲罰他們的意思。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一個有權勢的人，例如國王，當他友善的對待人們而不是傷害他們時，就被形容為「仁慈」。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仁慈也意味著原諒那些對我們做錯事的人。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當我們幫助那些有極大需要的人時，我們就表現出憐憫。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神憐憫我們，祂希望我們也對他人有憐憫。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根據上下文，「憐憫」可以翻譯為「仁慈」或「慈悲」或「同情」。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「憐憫」這個詞可以翻譯為「表示憐憫」或「對人友善」或「寬恕」。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「施恩於」或「憐憫」可以翻譯為「善待」或「對⋯⋯有同情心」。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憐憫</w:t>
      </w:r>
      <w:r>
        <w:rPr>
          <w:lang w:val="zh_TW" w:bidi="zh_TW"/>
        </w:rPr>
        <w:t>，</w:t>
      </w:r>
      <w:r>
        <w:rPr>
          <w:lang w:val="zh_TW" w:bidi="zh_TW"/>
        </w:rPr>
        <w:t>饒恕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彼得前書1:3–5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提摩太前書1:13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但以理書9:17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出埃及記34:6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創世記19:16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希伯來書10:28–29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路加福音6:35–36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腓立比書2:25–27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詩篇41:4–6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羅馬書12:1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19:16</w:t>
      </w:r>
      <w:r>
        <w:rPr>
          <w:lang w:val="zh_TW" w:bidi="zh_TW"/>
        </w:rPr>
        <w:t xml:space="preserve"> 他們都叫人們停止敬拜偶像，用公義和</w:t>
      </w:r>
      <w:r>
        <w:rPr>
          <w:b/>
          <w:lang w:val="zh_TW" w:bidi="zh_TW"/>
        </w:rPr>
        <w:t>憐憫</w:t>
      </w:r>
      <w:r>
        <w:rPr>
          <w:lang w:val="zh_TW" w:bidi="zh_TW"/>
        </w:rPr>
        <w:t>對待別人。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19:17</w:t>
      </w:r>
      <w:r>
        <w:rPr>
          <w:lang w:val="zh_TW" w:bidi="zh_TW"/>
        </w:rPr>
        <w:t xml:space="preserve"> 他陷到井底的泥里，但是國王</w:t>
      </w:r>
      <w:r>
        <w:rPr>
          <w:b/>
          <w:lang w:val="zh_TW" w:bidi="zh_TW"/>
        </w:rPr>
        <w:t>憐憫</w:t>
      </w:r>
      <w:r>
        <w:rPr>
          <w:lang w:val="zh_TW" w:bidi="zh_TW"/>
        </w:rPr>
        <w:t>他，吩咐僕人在他快死之前將他拉了出來。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20:12</w:t>
      </w:r>
      <w:r>
        <w:rPr>
          <w:lang w:val="zh_TW" w:bidi="zh_TW"/>
        </w:rPr>
        <w:t xml:space="preserve"> 波斯帝國強大，但對它擄來的人有</w:t>
      </w:r>
      <w:r>
        <w:rPr>
          <w:b/>
          <w:lang w:val="zh_TW" w:bidi="zh_TW"/>
        </w:rPr>
        <w:t>憐憫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27:11</w:t>
      </w:r>
      <w:r>
        <w:rPr>
          <w:lang w:val="zh_TW" w:bidi="zh_TW"/>
        </w:rPr>
        <w:t xml:space="preserve"> 耶穌問律法師：「你認為，對於這個遭遇打劫和毒打的人來說，這三個人中誰才是他的鄰居呢？」律法師回答說：「那個</w:t>
      </w:r>
      <w:r>
        <w:rPr>
          <w:b/>
          <w:lang w:val="zh_TW" w:bidi="zh_TW"/>
        </w:rPr>
        <w:t>可憐</w:t>
      </w:r>
      <w:r>
        <w:rPr>
          <w:lang w:val="zh_TW" w:bidi="zh_TW"/>
        </w:rPr>
        <w:t>他的人。」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32:11</w:t>
      </w:r>
      <w:r>
        <w:rPr>
          <w:lang w:val="zh_TW" w:bidi="zh_TW"/>
        </w:rPr>
        <w:t xml:space="preserve"> 耶穌對他說：「不行，我要你回家去，告訴你的朋友和家人，神在你身上所做的一切，和祂怎樣的</w:t>
      </w:r>
      <w:r>
        <w:rPr>
          <w:b/>
          <w:lang w:val="zh_TW" w:bidi="zh_TW"/>
        </w:rPr>
        <w:t>憐憫</w:t>
      </w:r>
      <w:r>
        <w:rPr>
          <w:lang w:val="zh_TW" w:bidi="zh_TW"/>
        </w:rPr>
        <w:t>你。」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34:9</w:t>
      </w:r>
      <w:r>
        <w:rPr>
          <w:lang w:val="zh_TW" w:bidi="zh_TW"/>
        </w:rPr>
        <w:t xml:space="preserve"> 「但是那個稅吏卻遠遠地站著，甚至不敢抬頭望天，只是捶胸禱告說：『神啊，求祢</w:t>
      </w:r>
      <w:r>
        <w:rPr>
          <w:b/>
          <w:lang w:val="zh_TW" w:bidi="zh_TW"/>
        </w:rPr>
        <w:t>憐憫</w:t>
      </w:r>
      <w:r>
        <w:rPr>
          <w:lang w:val="zh_TW" w:bidi="zh_TW"/>
        </w:rPr>
        <w:t>我，因為我是個罪人。』 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史特朗號：H2551，H2603，H2604，H2616，H2617，H2623，H3722，H3727，H4627，H4819，H5503，H5504，H5505，H5506，H6014，H7349，H7355，H7356，H7359，G16530，G16550，G16560，G24330，G24360，G36280，G36290，G37410，G46980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
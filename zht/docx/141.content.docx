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欺騙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「欺騙」一詞意指使某人相信不真實的事情，通常是通過說「謊言」。欺騙某人的行為稱為「撒謊」、「虛謊」或「詭詐」。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使他人相信虛假事物的人被稱為「欺騙者」。例如，撒但被稱為「迷惑人的」。他所控制的邪靈也是欺騙者。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「撒謊」就是說不真實的話。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一個人、行為或信息如果不真實，可以描述為「虛浮的」。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「虛謊」和「詭詐」這兩個詞具有相同的意思，但在使用上有一些小的差異。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描述性詞語「詭詐」和「虛浮的」具有相同的含義，並在相同的語境中使用。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其它翻譯「欺騙」的方法可以包括「對……撒謊」或「使某人產生錯誤的信念」或「使某人認為不真實的事情」。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「欺騙」這個詞也可以翻譯為「使人相信虛假的事情」或「撒謊」或「捉弄」或「愚弄」或「誤導」。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「欺騙者」可以翻譯為「說謊的」或「誤導人的」或「欺騙他人的人」。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根據上下文，「欺騙」或「詭計」這些詞語可以翻譯為「虛假」、「撒謊」、「詭計」或「不誠實」。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「詭詐」或「虛謊」可以翻譯為「不誠實」或「誤導」或「撒謊」，用來描述一個以言語或行為使他人相信不真實事情的人。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（另見：真實）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約翰壹書1:8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提摩太前書2:14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帖撒羅尼迦後書2:3–4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創世記31:26–28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利未記19:11–12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馬太福音27:64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彌迦書6:11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0898，H2048，H3577，H3584，H3868，H4123，H4820，H4860，H5230，H5377，H5558，H6121，H6231，H6601，H7411，H7423，H7683，H7686，H7952，H8267，H8496，H8582，H8591，H8649，G05380，G05390，G13860，G13870，G13880，G18180，G38840，G41050，G41060，G41080，G54220，G54230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祈禱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「祈禱」（pray）和「禱告」（prayer）是指與神交談。這些詞也可用來指人試圖與假神溝通的行為。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人們可以在心裡默默祈禱，透過思想與神交流，也可以大聲禱告，出聲與神交談。有時禱告會被記錄下來，例如大衛在詩篇中寫下他的禱告。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祈禱可以包括向神求憐憫、幫助解決問題，或在做決定時求智慧。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人們經常在禱告中請求神醫治病患，或以其他方式幫助那些有需要的人。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在禱告中，人們也會感謝和讚美神。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祈禱還包括向神認罪，並求祂赦免我們的罪。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與神交談有時被稱為「與祂相交」，這表達了我們的靈與祂的靈相通，分享我們的情感並享受祂的同在。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這個詞可以翻譯為「與神交談」或「與神溝通」。這個詞的翻譯</w:t>
      </w:r>
      <w:r>
        <w:rPr>
          <w:lang w:val="zh_TW" w:bidi="zh_TW"/>
        </w:rPr>
        <w:t>應能夠涵蓋默禱的形式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假神</w:t>
      </w:r>
      <w:r>
        <w:rPr>
          <w:lang w:val="zh_TW" w:bidi="zh_TW"/>
        </w:rPr>
        <w:t>、</w:t>
      </w:r>
      <w:r>
        <w:rPr>
          <w:lang w:val="zh_TW" w:bidi="zh_TW"/>
        </w:rPr>
        <w:t>饒恕</w:t>
      </w:r>
      <w:r>
        <w:rPr>
          <w:lang w:val="zh_TW" w:bidi="zh_TW"/>
        </w:rPr>
        <w:t>、</w:t>
      </w:r>
      <w:r>
        <w:rPr>
          <w:lang w:val="zh_TW" w:bidi="zh_TW"/>
        </w:rPr>
        <w:t>讚美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帖撒羅尼迦前書3:9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使徒行傳8:24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使徒行傳14:26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歌羅西書4:4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約翰福音17:9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馬太福音5:43–45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馬太福音14:22–24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6:5</w:t>
      </w:r>
      <w:r>
        <w:rPr>
          <w:lang w:val="zh_TW" w:bidi="zh_TW"/>
        </w:rPr>
        <w:t xml:space="preserve"> 以撒為利百加</w:t>
      </w:r>
      <w:r>
        <w:rPr>
          <w:b/>
          <w:lang w:val="zh_TW" w:bidi="zh_TW"/>
        </w:rPr>
        <w:t>祈求</w:t>
      </w:r>
      <w:r>
        <w:rPr>
          <w:lang w:val="zh_TW" w:bidi="zh_TW"/>
        </w:rPr>
        <w:t>，神應允他的祈求，利百加就懷了雙胞胎。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13:12</w:t>
      </w:r>
      <w:r>
        <w:rPr>
          <w:lang w:val="zh_TW" w:bidi="zh_TW"/>
        </w:rPr>
        <w:t xml:space="preserve"> 摩西卻為他們</w:t>
      </w:r>
      <w:r>
        <w:rPr>
          <w:b/>
          <w:lang w:val="zh_TW" w:bidi="zh_TW"/>
        </w:rPr>
        <w:t>禱告</w:t>
      </w:r>
      <w:r>
        <w:rPr>
          <w:lang w:val="zh_TW" w:bidi="zh_TW"/>
        </w:rPr>
        <w:t>，神垂聽了他的</w:t>
      </w:r>
      <w:r>
        <w:rPr>
          <w:b/>
          <w:lang w:val="zh_TW" w:bidi="zh_TW"/>
        </w:rPr>
        <w:t>禱告</w:t>
      </w:r>
      <w:r>
        <w:rPr>
          <w:lang w:val="zh_TW" w:bidi="zh_TW"/>
        </w:rPr>
        <w:t>，沒有除滅他們。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19:8</w:t>
      </w:r>
      <w:r>
        <w:rPr>
          <w:lang w:val="zh_TW" w:bidi="zh_TW"/>
        </w:rPr>
        <w:t xml:space="preserve"> 然後，巴力的先知們向巴力</w:t>
      </w:r>
      <w:r>
        <w:rPr>
          <w:b/>
          <w:lang w:val="zh_TW" w:bidi="zh_TW"/>
        </w:rPr>
        <w:t>祈求</w:t>
      </w:r>
      <w:r>
        <w:rPr>
          <w:lang w:val="zh_TW" w:bidi="zh_TW"/>
        </w:rPr>
        <w:t>說：「巴力啊！聽我們呼求。」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21:7</w:t>
      </w:r>
      <w:r>
        <w:rPr>
          <w:lang w:val="zh_TW" w:bidi="zh_TW"/>
        </w:rPr>
        <w:t xml:space="preserve"> 祭司為人們向神</w:t>
      </w:r>
      <w:r>
        <w:rPr>
          <w:b/>
          <w:lang w:val="zh_TW" w:bidi="zh_TW"/>
        </w:rPr>
        <w:t>祈求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38:11</w:t>
      </w:r>
      <w:r>
        <w:rPr>
          <w:lang w:val="zh_TW" w:bidi="zh_TW"/>
        </w:rPr>
        <w:t xml:space="preserve"> 耶穌告訴祂的門徒要</w:t>
      </w:r>
      <w:r>
        <w:rPr>
          <w:b/>
          <w:lang w:val="zh_TW" w:bidi="zh_TW"/>
        </w:rPr>
        <w:t>禱告</w:t>
      </w:r>
      <w:r>
        <w:rPr>
          <w:lang w:val="zh_TW" w:bidi="zh_TW"/>
        </w:rPr>
        <w:t>，以免落入誘惑中。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43:13</w:t>
      </w:r>
      <w:r>
        <w:rPr>
          <w:lang w:val="zh_TW" w:bidi="zh_TW"/>
        </w:rPr>
        <w:t xml:space="preserve"> 門徒們不斷聆聽使徒的教導，彼此交接、</w:t>
      </w:r>
      <w:r>
        <w:rPr>
          <w:lang w:val="zh_TW" w:bidi="zh_TW"/>
        </w:rPr>
        <w:t>擘</w:t>
      </w:r>
      <w:r>
        <w:rPr>
          <w:lang w:val="zh_TW" w:bidi="zh_TW"/>
        </w:rPr>
        <w:t>餅、</w:t>
      </w:r>
      <w:r>
        <w:rPr>
          <w:b/>
          <w:lang w:val="zh_TW" w:bidi="zh_TW"/>
        </w:rPr>
        <w:t>禱告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49:18</w:t>
      </w:r>
      <w:r>
        <w:rPr>
          <w:lang w:val="zh_TW" w:bidi="zh_TW"/>
        </w:rPr>
        <w:t xml:space="preserve"> 神要我們</w:t>
      </w:r>
      <w:r>
        <w:rPr>
          <w:b/>
          <w:lang w:val="zh_TW" w:bidi="zh_TW"/>
        </w:rPr>
        <w:t>禱告</w:t>
      </w:r>
      <w:r>
        <w:rPr>
          <w:lang w:val="zh_TW" w:bidi="zh_TW"/>
        </w:rPr>
        <w:t>、學習祂的話語，和其他基督徒一起敬拜祂，並把祂為我們所做的告訴其他人。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</w:t>
      </w:r>
      <w:r>
        <w:rPr>
          <w:lang w:val="zh_TW" w:bidi="zh_TW"/>
        </w:rPr>
        <w:t>H0559、H0577、H1156、H2470、H3863、H3908、H4994、H6279、H6293、H6419、H6739、H7592、H7878、H7879、H7881、H8034、H8605、G01540、G11620、G11890、G17830、G20650、G21710、G21720、G38700、G43350、G43360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乞求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「乞求（beg）」這個詞是指緊急地向某人請求某事。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人們常常在強烈需要某物時乞求或懇求（plead），但不知道對方是否會給予他們所要求的。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根據上下文，這個詞可以翻譯為「懇求」或「緊急請求」。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懇求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聖經開卷故事集中的例子：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10:4</w:t>
      </w:r>
      <w:r>
        <w:rPr>
          <w:lang w:val="zh_TW" w:bidi="zh_TW"/>
        </w:rPr>
        <w:t xml:space="preserve"> </w:t>
      </w:r>
      <w:r>
        <w:rPr>
          <w:lang w:val="zh_TW" w:bidi="zh_TW"/>
        </w:rPr>
        <w:t>神讓埃及全地遍布青蛙，法老</w:t>
      </w:r>
      <w:r>
        <w:rPr>
          <w:b/>
          <w:lang w:val="zh_TW" w:bidi="zh_TW"/>
        </w:rPr>
        <w:t>求</w:t>
      </w:r>
      <w:r>
        <w:rPr>
          <w:lang w:val="zh_TW" w:bidi="zh_TW"/>
        </w:rPr>
        <w:t>摩西把青蛙變走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29:8</w:t>
      </w:r>
      <w:r>
        <w:rPr>
          <w:lang w:val="zh_TW" w:bidi="zh_TW"/>
        </w:rPr>
        <w:t xml:space="preserve"> 「</w:t>
      </w:r>
      <w:r>
        <w:rPr>
          <w:lang w:val="zh_TW" w:bidi="zh_TW"/>
        </w:rPr>
        <w:t>王叫來了這僕人說：『你這惡僕！你</w:t>
      </w:r>
      <w:r>
        <w:rPr>
          <w:b/>
          <w:lang w:val="zh_TW" w:bidi="zh_TW"/>
        </w:rPr>
        <w:t>央求</w:t>
      </w:r>
      <w:r>
        <w:rPr>
          <w:lang w:val="zh_TW" w:bidi="zh_TW"/>
        </w:rPr>
        <w:t>我，我就免了你的債。</w:t>
      </w:r>
      <w:r>
        <w:rPr>
          <w:lang w:val="zh_TW" w:bidi="zh_TW"/>
        </w:rPr>
        <w:t>』」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32:7</w:t>
      </w:r>
      <w:r>
        <w:rPr>
          <w:lang w:val="zh_TW" w:bidi="zh_TW"/>
        </w:rPr>
        <w:t xml:space="preserve"> </w:t>
      </w:r>
      <w:r>
        <w:rPr>
          <w:lang w:val="zh_TW" w:bidi="zh_TW"/>
        </w:rPr>
        <w:t>這些污鬼</w:t>
      </w:r>
      <w:r>
        <w:rPr>
          <w:b/>
          <w:lang w:val="zh_TW" w:bidi="zh_TW"/>
        </w:rPr>
        <w:t>祈求</w:t>
      </w:r>
      <w:r>
        <w:rPr>
          <w:lang w:val="zh_TW" w:bidi="zh_TW"/>
        </w:rPr>
        <w:t>耶穌：「請不要把我們從這地趕出來！」附近，有一群豬在山上吃食。於是，污鬼</w:t>
      </w:r>
      <w:r>
        <w:rPr>
          <w:b/>
          <w:lang w:val="zh_TW" w:bidi="zh_TW"/>
        </w:rPr>
        <w:t>祈求</w:t>
      </w:r>
      <w:r>
        <w:rPr>
          <w:lang w:val="zh_TW" w:bidi="zh_TW"/>
        </w:rPr>
        <w:t>耶穌：「請把我們趕到豬群里！</w:t>
      </w:r>
      <w:r>
        <w:rPr>
          <w:lang w:val="zh_TW" w:bidi="zh_TW"/>
        </w:rPr>
        <w:t>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32:10</w:t>
      </w:r>
      <w:r>
        <w:rPr>
          <w:lang w:val="zh_TW" w:bidi="zh_TW"/>
        </w:rPr>
        <w:t xml:space="preserve"> </w:t>
      </w:r>
      <w:r>
        <w:rPr>
          <w:lang w:val="zh_TW" w:bidi="zh_TW"/>
        </w:rPr>
        <w:t>那曾被鬼附的人</w:t>
      </w:r>
      <w:r>
        <w:rPr>
          <w:b/>
          <w:lang w:val="zh_TW" w:bidi="zh_TW"/>
        </w:rPr>
        <w:t>懇求</w:t>
      </w:r>
      <w:r>
        <w:rPr>
          <w:lang w:val="zh_TW" w:bidi="zh_TW"/>
        </w:rPr>
        <w:t>和耶穌同往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35:11</w:t>
      </w:r>
      <w:r>
        <w:rPr>
          <w:lang w:val="zh_TW" w:bidi="zh_TW"/>
        </w:rPr>
        <w:t xml:space="preserve"> </w:t>
      </w:r>
      <w:r>
        <w:rPr>
          <w:lang w:val="zh_TW" w:bidi="zh_TW"/>
        </w:rPr>
        <w:t>他的父親出來</w:t>
      </w:r>
      <w:r>
        <w:rPr>
          <w:b/>
          <w:lang w:val="zh_TW" w:bidi="zh_TW"/>
        </w:rPr>
        <w:t>懇求</w:t>
      </w:r>
      <w:r>
        <w:rPr>
          <w:lang w:val="zh_TW" w:bidi="zh_TW"/>
        </w:rPr>
        <w:t>他進去一同慶祝，但他卻拒絕了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乞討—金錢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在這個意義上，「乞討」一詞是指向某人要求金錢或某些物質必需品，如食物。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「乞丐」是指經常坐在或站在公共場所向人們乞討金錢的人。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乞丐要求免費給予他們金錢或食物作為禮物，並不提供工作或其它服務來換取金錢或食物。在您的語言中可能會有一個詞來描述這樣的人或行為。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根據上下文，這個詞可以翻譯為「公開要求金錢」或「定期要求金錢」。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懇求</w:t>
      </w:r>
      <w:r>
        <w:rPr>
          <w:lang w:val="zh_TW" w:bidi="zh_TW"/>
        </w:rPr>
        <w:t>、</w:t>
      </w:r>
      <w:r>
        <w:rPr>
          <w:lang w:val="zh_TW" w:bidi="zh_TW"/>
        </w:rPr>
        <w:t>施捨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聖經開卷故事集中的例子：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44:1</w:t>
      </w:r>
      <w:r>
        <w:rPr>
          <w:lang w:val="zh_TW" w:bidi="zh_TW"/>
        </w:rPr>
        <w:t xml:space="preserve"> </w:t>
      </w:r>
      <w:r>
        <w:rPr>
          <w:lang w:val="zh_TW" w:bidi="zh_TW"/>
        </w:rPr>
        <w:t>有一天，彼得和約翰去聖殿，當他們到殿門口的時候，看見一個瘸腿的人在</w:t>
      </w:r>
      <w:r>
        <w:rPr>
          <w:b/>
          <w:lang w:val="zh_TW" w:bidi="zh_TW"/>
        </w:rPr>
        <w:t>乞討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棄絕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「棄絕」某人或某事物意味著拒絕接受該人或事物。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「棄絕」一詞也可以表示「拒絕相信」某事。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棄絕神也意味著拒絕順服祂。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當以色列人棄絕摩西的帶領時，意味著他們反抗他的權柄。他們不願順服他。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以色列人敬拜假神時，顯示他們正在棄絕神。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該詞的字面意思是「推開」。其他語言可能有類似的表達，意思是拒絕或不相信某人或某事。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根據上下文，「棄絕」一詞也可以翻譯為「不接受」或「停止幫助」或「拒絕順服」或「停止順服」。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在「匠人所棄的石頭」這句話中，「棄絕」可以翻譯為「拒絕使用」或「不接受」或「丟棄」或「視為無用而拋棄」。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在百姓棄絕神誡命的背景下，棄絕可以翻譯為「拒絕順服」祂的命令或「頑固地選擇不接受」神的律法。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（另見：命令、違背、順服、硬著頸項）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加拉太書4:12–14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何西阿書4:6–7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以賽亞書41:9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約翰福音12:48–50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馬可福音7:9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史特朗號：H0947，H0959，H2186，H2310，H3988，H5006，H5034，H5186，H5203，H5307，H5541，H5800，G01140，G04830，G05500，G05790，G05800，G05930，G06830，G07200，G16090，G38680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
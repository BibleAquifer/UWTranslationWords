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liao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瞭望塔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「瞭望塔」一詞指的是一種高大的建築結構，作為守衛觀察任何危險的地方。這些塔通常是用石頭建造的。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地主有時會建造瞭望塔，以便守護他們的作物，防止被偷竊。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這些塔樓通常包括供看守者或家庭居住的房間，以便他們可以日夜守護農作物。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城市的瞭望塔建得比城牆高，這樣守望者就能看到是否有敵人來攻擊城市。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「瞭望塔」這個詞也用作保護免受敵人侵害的象徵。（見：隱喻）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對手</w:t>
      </w:r>
      <w:r>
        <w:rPr>
          <w:lang w:val="zh_TW" w:bidi="zh_TW"/>
        </w:rPr>
        <w:t>、</w:t>
      </w:r>
      <w:r>
        <w:rPr>
          <w:lang w:val="zh_TW" w:bidi="zh_TW"/>
        </w:rPr>
        <w:t>關注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歷代志上27:25–27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以西結書26:3–4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馬可福音12:1–3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馬太福音21:33–34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詩篇62:2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史特朗號：H0803、H0971、H0975、H1785、H2918、H4026、H4029、H4692、H4707、H4869、H6076、H6438、H6836、G44440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
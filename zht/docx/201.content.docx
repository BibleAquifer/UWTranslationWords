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Resource: unfoldingWord® Translation Words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unfoldingWord® Translation Words</w:t>
      </w:r>
      <w:r>
        <w:rPr>
          <w:lang w:val="zh_TW" w:bidi="zh_TW"/>
        </w:rPr>
        <w:t xml:space="preserve"> © 2022 unfoldingWord. Released under CC BY-SA 4.0 license. </w:t>
      </w:r>
      <w:r>
        <w:rPr>
          <w:lang w:val="zh_TW" w:bidi="zh_TW"/>
        </w:rPr>
        <w:t>unfoldingWord® Translation Words</w:t>
      </w:r>
      <w:r>
        <w:rPr>
          <w:lang w:val="zh_TW" w:bidi="zh_TW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 from </w:t>
      </w:r>
      <w:r>
        <w:rPr>
          <w:lang w:val="zh_TW" w:bidi="zh_TW"/>
        </w:rPr>
        <w:t>unfoldingWord® Translation Words</w:t>
      </w:r>
      <w:r>
        <w:rPr>
          <w:lang w:val="zh_TW" w:bidi="zh_TW"/>
        </w:rPr>
        <w:t xml:space="preserve"> © 2022 unfoldingWord. Released under CC BY-SA 4.0 license by Mission Mutual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unfoldingWord® Translation Words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xiu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羞愧</w:t>
      </w:r>
      <w:r>
        <w:rPr>
          <w:lang w:val="zh_TW" w:bidi="zh_TW"/>
        </w:rPr>
      </w:r>
    </w:p>
    <w:p>
      <w:pPr>
        <w:pStyle w:val="Heading3"/>
      </w:pPr>
      <w:r>
        <w:rPr>
          <w:lang w:val="zh_TW" w:bidi="zh_TW"/>
        </w:rPr>
        <w:t>定義：</w:t>
      </w:r>
    </w:p>
    <w:p>
      <w:pPr/>
      <w:r>
        <w:rPr>
          <w:lang w:val="zh_TW" w:bidi="zh_TW"/>
        </w:rPr>
      </w:r>
      <w:r>
        <w:rPr>
          <w:lang w:val="zh_TW" w:bidi="zh_TW"/>
        </w:rPr>
        <w:t>「羞愧」一詞指的是當人做了被他人認為不光彩或不當的事情時，所感受到的恥辱或屈辱的痛苦感覺。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「可恥的」東西是「不當的」或「不光彩的」。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「羞愧」這個詞描述了人在做了不當或不光彩的事情後的感受。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「羞辱」這個詞的意思是讓某人感到羞愧或恥辱，通常是在公開場合。羞辱某人的行為被稱為「羞辱」（名詞）。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「責備」某人意味著批評或不贊同那個人的性格或行為。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「使人蒙羞」這個詞語的意思是打敗人或揭露他們的行為，使他們感到羞愧。先知以賽亞說，那些製造和崇拜偶像的人將會蒙羞。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「恥辱的」這個詞可以用來形容一個罪惡的行為或是做這件事的人。當一個人做了罪惡的事情時，可能會使他處於恥辱的或不名譽的狀態。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有時，一個行善事的人會被以使他蒙羞或羞辱的方式對待。例如，當耶穌被釘在十字架上時，這是一種恥辱的死法。耶穌並沒有做錯任何事需遭受這種恥辱。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當神使某人謙卑時，這意味著祂讓一個驕傲的人經歷失敗，以幫助他克服驕傲。這與羞辱某人不同，羞辱通常是為了傷害那個人。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說一個人「無可責備」或「無可非議」或「無可指責」意味著這個人的行為合乎神的榮耀，幾乎沒有或根本沒有什麼可以批評他的地方。</w:t>
      </w:r>
    </w:p>
    <w:p>
      <w:pPr>
        <w:pStyle w:val="Heading3"/>
      </w:pPr>
      <w:r>
        <w:rPr>
          <w:lang w:val="zh_TW" w:bidi="zh_TW"/>
        </w:rPr>
        <w:t>翻譯相關建議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「恥辱」可以翻譯為「羞恥」或「不光彩」。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「恥辱的」可以翻譯為「可恥的」或「不光彩的」。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「羞辱」也可以翻譯為「使感到羞恥」或「使尷尬」。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 xml:space="preserve"> 根據上下文，「羞辱」（名詞）可以翻譯為「羞恥」或「貶低」或「不光彩」。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「責備」這個詞也可以翻譯為「指控」、「羞恥」或「恥辱」。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「責備」也可以翻譯為「斥責」、「指控」或「批評」，具體取決於上下文。</w:t>
      </w:r>
    </w:p>
    <w:p>
      <w:pPr/>
      <w:r>
        <w:rPr>
          <w:lang w:val="zh_TW" w:bidi="zh_TW"/>
        </w:rPr>
      </w:r>
      <w:r>
        <w:rPr>
          <w:lang w:val="zh_TW" w:bidi="zh_TW"/>
        </w:rPr>
        <w:t>（另見：</w:t>
      </w:r>
      <w:r>
        <w:rPr>
          <w:lang w:val="zh_TW" w:bidi="zh_TW"/>
        </w:rPr>
        <w:t>羞辱</w:t>
      </w:r>
      <w:r>
        <w:rPr>
          <w:lang w:val="zh_TW" w:bidi="zh_TW"/>
        </w:rPr>
        <w:t>、控告、</w:t>
      </w:r>
      <w:r>
        <w:rPr>
          <w:lang w:val="zh_TW" w:bidi="zh_TW"/>
        </w:rPr>
        <w:t>責備</w:t>
      </w:r>
      <w:r>
        <w:rPr>
          <w:lang w:val="zh_TW" w:bidi="zh_TW"/>
        </w:rPr>
        <w:t>、</w:t>
      </w:r>
      <w:r>
        <w:rPr>
          <w:lang w:val="zh_TW" w:bidi="zh_TW"/>
        </w:rPr>
        <w:t>假神</w:t>
      </w:r>
      <w:r>
        <w:rPr>
          <w:lang w:val="zh_TW" w:bidi="zh_TW"/>
        </w:rPr>
        <w:t>、</w:t>
      </w:r>
      <w:r>
        <w:rPr>
          <w:lang w:val="zh_TW" w:bidi="zh_TW"/>
        </w:rPr>
        <w:t>謙卑</w:t>
      </w:r>
      <w:r>
        <w:rPr>
          <w:lang w:val="zh_TW" w:bidi="zh_TW"/>
        </w:rPr>
        <w:t>、</w:t>
      </w:r>
      <w:r>
        <w:rPr>
          <w:lang w:val="zh_TW" w:bidi="zh_TW"/>
        </w:rPr>
        <w:t>以賽亞</w:t>
      </w:r>
      <w:r>
        <w:rPr>
          <w:lang w:val="zh_TW" w:bidi="zh_TW"/>
        </w:rPr>
        <w:t>、</w:t>
      </w:r>
      <w:r>
        <w:rPr>
          <w:lang w:val="zh_TW" w:bidi="zh_TW"/>
        </w:rPr>
        <w:t>敬拜</w:t>
      </w:r>
      <w:r>
        <w:rPr>
          <w:lang w:val="zh_TW" w:bidi="zh_TW"/>
        </w:rPr>
        <w:t>）</w:t>
      </w:r>
    </w:p>
    <w:p>
      <w:pPr>
        <w:pStyle w:val="Heading3"/>
      </w:pPr>
      <w:r>
        <w:rPr>
          <w:lang w:val="zh_TW" w:bidi="zh_TW"/>
        </w:rPr>
        <w:t>參考經文：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彼得前書3:15–17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列王紀下2:17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撒母耳記下13:13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路加福音20:11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馬可福音8:38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馬可福音12:4–5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提摩太前書3:7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創世記34:7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希伯來書11:26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耶利米哀歌2:1–2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詩篇22:6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申命記21:14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以斯拉記9:5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箴言25:7–8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詩篇6:8–10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詩篇123:3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提摩太前書5:7–8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提摩太前書6:13–14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耶利米書15:15–16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約伯記16:9–10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箴言18:3</w:t>
      </w:r>
    </w:p>
    <w:p>
      <w:pPr>
        <w:pStyle w:val="Heading3"/>
      </w:pPr>
      <w:r>
        <w:rPr>
          <w:lang w:val="zh_TW" w:bidi="zh_TW"/>
        </w:rPr>
        <w:t>原文參照：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史特朗號：H0937，H0954，H0955，H1317，H1322，H1421，H1442，H1984，H2490，H2616，H2617，H2659，H2778，H2781，H2865，H3001，H3637，H3639，H3640，H3971，H5007，H5034，H5039，H6030，H6031，H6172，H6256，H7022，H7034，H7036，H7043，H7511，H7817，H8103，H8213，H8216，H8217，H8589，G01520，G01530，G04100，G04220，G04230，G08080，G08180，G08190，G08210，G17880，G17910，G18700，G26170，G30590，G36790，G36800，G36810，G38560，G50140，G51950，G51960，G54840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羞辱</w:t>
      </w:r>
      <w:r>
        <w:rPr>
          <w:lang w:val="zh_TW" w:bidi="zh_TW"/>
        </w:rPr>
      </w:r>
    </w:p>
    <w:p>
      <w:pPr>
        <w:pStyle w:val="Heading3"/>
      </w:pPr>
      <w:r>
        <w:rPr>
          <w:lang w:val="zh_TW" w:bidi="zh_TW"/>
        </w:rPr>
        <w:t>定義：</w:t>
      </w:r>
    </w:p>
    <w:p>
      <w:pPr/>
      <w:r>
        <w:rPr>
          <w:lang w:val="zh_TW" w:bidi="zh_TW"/>
        </w:rPr>
      </w:r>
      <w:r>
        <w:rPr>
          <w:lang w:val="zh_TW" w:bidi="zh_TW"/>
        </w:rPr>
        <w:t>「羞辱」指的是對某人不尊重的行為，這也可能使那個人感到羞恥或恥辱。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「羞辱的」一詞描述了一種可恥或使某人蒙羞的行為。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孩子們被命令要尊敬和順服父母。當孩子不順服時，他們就是在羞辱父母。他們以不尊敬的方式對待父母。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以色列人敬拜假神並行不道德的行為，就是羞辱了耶和華。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猶太人羞辱耶穌，說祂被鬼附著。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這可以翻譯為「不尊敬」或「不尊重」。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名詞「羞辱」可以翻譯為「不尊重」或「失去榮譽」。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根據上下文，「羞辱的」也可以翻譯為「不光彩的」或「可恥的」。</w:t>
      </w:r>
    </w:p>
    <w:p>
      <w:pPr/>
      <w:r>
        <w:rPr>
          <w:lang w:val="zh_TW" w:bidi="zh_TW"/>
        </w:rPr>
      </w:r>
      <w:r>
        <w:rPr>
          <w:lang w:val="zh_TW" w:bidi="zh_TW"/>
        </w:rPr>
        <w:t>（另見：</w:t>
      </w:r>
      <w:r>
        <w:rPr>
          <w:lang w:val="zh_TW" w:bidi="zh_TW"/>
        </w:rPr>
        <w:t>尊貴</w:t>
      </w:r>
      <w:r>
        <w:rPr>
          <w:lang w:val="zh_TW" w:bidi="zh_TW"/>
        </w:rPr>
        <w:t>）</w:t>
      </w:r>
    </w:p>
    <w:p>
      <w:pPr>
        <w:pStyle w:val="Heading3"/>
      </w:pPr>
      <w:r>
        <w:rPr>
          <w:lang w:val="zh_TW" w:bidi="zh_TW"/>
        </w:rPr>
        <w:t>參考經文：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哥林多前書4:10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撒母耳記上20:34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哥林多後書6:8–10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以西結書22:7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約翰福音8:48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利未記18:8</w:t>
      </w:r>
    </w:p>
    <w:p>
      <w:pPr>
        <w:pStyle w:val="Heading3"/>
      </w:pPr>
      <w:r>
        <w:rPr>
          <w:lang w:val="zh_TW" w:bidi="zh_TW"/>
        </w:rPr>
        <w:t>原文參照：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史特朗號：H1540，H2490，H2781，H3637，H3639，H5006，H5034，H6172，H6173，H7034，H7043，G08180，G08190，G08200，G26170</w:t>
      </w:r>
      <w:r>
        <w:rPr>
          <w:lang w:val="zh_TW" w:bidi="zh_TW"/>
        </w:rPr>
      </w:r>
      <w:r>
        <w:rPr>
          <w:lang w:val="zh_TW" w:bidi="zh_TW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TW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
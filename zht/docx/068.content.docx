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呼叫—大聲說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在這個意義上，「呼叫（call）」和「呼喊（call out）」的意思是大聲說話。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「呼喊」某人意味著喊叫、宣布或宣告。它也可以指向某人求助，特別是向神呼求幫助。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在某些情境中，「呼叫」和「呼喊」的意思是大聲尋求幫助。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「求告你」這個表達可以翻譯為「向你求助」或「迫切地向你祈禱」。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當聖經說神「呼召」我們成為祂的僕人時，這可以翻譯為「特別揀選我們」或「任命我們」成為祂的僕人。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「你要給他起名」也可以翻譯為「你要給他命名」。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「他的名字被稱為」也可以翻譯為「他的名字是」或「他被命名為」。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「呼喊」可以翻譯為「大聲說」或「喊叫」或「大聲喊叫說」。但要確保翻譯時不會顯得這個人很生氣。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「你的呼召」可以翻譯為「你的目的」或「神對你的旨意」或「神給你的特別工作」。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「求告耶和華的名」可以翻譯為「尋求耶和華並依靠祂」或「信靠耶和華並順服祂」。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「呼求」某事可以翻譯為「要求」或「請求」或「命令」。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「凡稱為我名下的」這個表達可以翻譯為「我已經賜給你我的名，表明你屬於我」。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當神說「我曾提你的名召你」時，這可以翻譯為「我認識你並已揀選你」。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禱告</w:t>
      </w:r>
      <w:r>
        <w:rPr>
          <w:lang w:val="zh_TW" w:bidi="zh_TW"/>
        </w:rPr>
        <w:t>，</w:t>
      </w:r>
      <w:r>
        <w:rPr>
          <w:lang w:val="zh_TW" w:bidi="zh_TW"/>
        </w:rPr>
        <w:t>呼喊</w:t>
      </w:r>
      <w:r>
        <w:rPr>
          <w:lang w:val="zh_TW" w:bidi="zh_TW"/>
        </w:rPr>
        <w:t>，</w:t>
      </w:r>
      <w:r>
        <w:rPr>
          <w:lang w:val="zh_TW" w:bidi="zh_TW"/>
        </w:rPr>
        <w:t>召集</w:t>
      </w:r>
      <w:r>
        <w:rPr>
          <w:lang w:val="zh_TW" w:bidi="zh_TW"/>
        </w:rPr>
        <w:t>，</w:t>
      </w:r>
      <w:r>
        <w:rPr>
          <w:lang w:val="zh_TW" w:bidi="zh_TW"/>
        </w:rPr>
        <w:t>呼叫名字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0559，H2199，H4744，H6817，H7121，H7123，H7769，H7773，G01540，G03630，G14580，G15280，G19410，G19510，G20280，G20460，G25640，G28210，G28220，G28400，G29190，G30040，G31060，G33330，G33430，G36030，G36860，G36870，G43160，G43410，G43770，G47790，G48670，G54550，G55370，G55810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呼求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「呼求」或「呼叫」通常意味著大聲或緊急地說出某事。人們可能因為疼痛、痛苦、憤怒或恐懼而「呼叫」，通常是為了尋求幫助。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「呼叫」這個詞可以意味著大聲喊叫或呼叫，目的是尋求幫助。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「呼求」或「呼叫」這些詞語也可以意味著禱告。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根據上下文，這個詞也可以翻譯為「大聲呼喊」或「緊急求助」。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像「我向你呼求」這樣的表達可以翻譯為「我向你求助」或「我緊急請求你的幫助」。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大聲呼叫</w:t>
      </w:r>
      <w:r>
        <w:rPr>
          <w:lang w:val="zh_TW" w:bidi="zh_TW"/>
        </w:rPr>
        <w:t>，</w:t>
      </w:r>
      <w:r>
        <w:rPr>
          <w:lang w:val="zh_TW" w:bidi="zh_TW"/>
        </w:rPr>
        <w:t>懇求</w:t>
      </w:r>
      <w:r>
        <w:rPr>
          <w:lang w:val="zh_TW" w:bidi="zh_TW"/>
        </w:rPr>
        <w:t>，</w:t>
      </w:r>
      <w:r>
        <w:rPr>
          <w:lang w:val="zh_TW" w:bidi="zh_TW"/>
        </w:rPr>
        <w:t>祈禱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約伯記27:9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馬可福音5:5–6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馬可福音6:48–50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詩篇22:1–2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1058，H2199，H2201，H6030，H6463，H6670，H6682，H6817，H6818，H6873，H6963，H7121，H7123，H7321，H7440，H7442，H7723，H7737，H7768，H7771，H7775，H8663，G03100，G03490，G08630，G09940，G09950，G19160，G20190，G27990，G28050，G28960，G29050，G29060，G29290，G43770，G54550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護胸甲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「護胸甲」一詞指的是覆蓋胸前的盔甲，用於保護戰鬥中的士兵。 「胸牌」一詞指的是以色列大祭司穿在胸前的一件特殊衣物。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士兵使用的「護胸甲」可以由木材、金屬或動物皮製成。它的製作目的是防止箭、矛或劍刺穿士兵的胸部。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以色列大祭司所穿的「胸牌」是用布製成的，上面鑲有貴重的寶石。祭司在聖殿中執行服事神的職責時佩戴這個胸牌。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翻譯「護胸甲」這個詞的其它方式可以包括「金屬護胸」或「保護胸部的盔甲」。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「胸牌」這個詞可以翻譯為「祭司胸前的衣服」或「祭司服裝的一部分」或「祭司衣服的前部」。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軍裝</w:t>
      </w:r>
      <w:r>
        <w:rPr>
          <w:lang w:val="zh_TW" w:bidi="zh_TW"/>
        </w:rPr>
        <w:t>、</w:t>
      </w:r>
      <w:r>
        <w:rPr>
          <w:lang w:val="zh_TW" w:bidi="zh_TW"/>
        </w:rPr>
        <w:t>大祭司</w:t>
      </w:r>
      <w:r>
        <w:rPr>
          <w:lang w:val="zh_TW" w:bidi="zh_TW"/>
        </w:rPr>
        <w:t>、刺穿、</w:t>
      </w:r>
      <w:r>
        <w:rPr>
          <w:lang w:val="zh_TW" w:bidi="zh_TW"/>
        </w:rPr>
        <w:t>祭司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、</w:t>
      </w:r>
      <w:r>
        <w:rPr>
          <w:lang w:val="zh_TW" w:bidi="zh_TW"/>
        </w:rPr>
        <w:t>戰士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帖撒羅尼迦前書5:8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出埃及記39:14–16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以賽亞書59:17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啟示錄9:7–9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史特朗號：H2833，H8302，G23820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
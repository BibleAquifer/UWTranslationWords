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偏袒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「偏袒」和「偏心待人」這些詞語指的是選擇將某些人視為比其他人更重要。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這類似於偏愛，意思是對某些人比其他人更好。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通常，偏心或偏愛是因為某些人比其他人更富有或更受歡迎。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聖經教導神的子民不要對富人或高地位的人偏心或偏愛。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在羅馬書中，保羅教導說，神公平地審判人，不偏待人。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雅各書教導我們，因為某人富有而給予他們更好的座位或待遇是錯誤的。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恩惠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瑪拉基書2:9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馬可福音12:13–15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羅馬書2:10–12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史特朗號：H5234，H6440，G09910，G15190，G29830，G42990，G43830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
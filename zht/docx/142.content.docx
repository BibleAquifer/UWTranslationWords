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謙卑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「謙卑」一詞描述一個不認為自己比他人優越的人。他不驕傲也不自大。謙卑是謙遜的品格。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在神面前謙卑意味著理解自己在與祂的偉大、智慧和完美相比時的軟弱和不完完。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當一個人謙卑自己時，他將自己置於較低的地位。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謙卑是指關心別人的需要多於自己的需要。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謙卑也意味著在使用自己的恩賜和能力時，以謙遜的態度服事。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「謙卑」這個詞可以翻譯為「不要驕傲」。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「在神面前謙卑自己」可以翻譯為「將自己的意志順服於神，承認祂的偉大。」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驕傲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雅各書1:21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路加福音14:11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馬太福音18:4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馬太福音23:12</w:t>
      </w:r>
    </w:p>
    <w:p>
      <w:pPr>
        <w:pStyle w:val="Heading3"/>
      </w:pPr>
      <w:r>
        <w:rPr>
          <w:lang w:val="zh_TW" w:bidi="zh_TW"/>
        </w:rPr>
        <w:t>聖經開卷故事集裡的例子</w:t>
      </w:r>
      <w:r>
        <w:rPr>
          <w:lang w:val="zh_TW" w:bidi="zh_TW"/>
        </w:rPr>
        <w:t>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17:2</w:t>
      </w:r>
      <w:r>
        <w:rPr>
          <w:lang w:val="zh_TW" w:bidi="zh_TW"/>
        </w:rPr>
        <w:t xml:space="preserve"> </w:t>
      </w:r>
      <w:r>
        <w:rPr>
          <w:lang w:val="zh_TW" w:bidi="zh_TW"/>
        </w:rPr>
        <w:t>大衛為人</w:t>
      </w:r>
      <w:r>
        <w:rPr>
          <w:b/>
          <w:lang w:val="zh_TW" w:bidi="zh_TW"/>
        </w:rPr>
        <w:t>謙卑</w:t>
      </w:r>
      <w:r>
        <w:rPr>
          <w:lang w:val="zh_TW" w:bidi="zh_TW"/>
        </w:rPr>
        <w:t>正直，信靠神。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34:10</w:t>
      </w:r>
      <w:r>
        <w:rPr>
          <w:lang w:val="zh_TW" w:bidi="zh_TW"/>
        </w:rPr>
        <w:t xml:space="preserve"> 「神會使</w:t>
      </w:r>
      <w:r>
        <w:rPr>
          <w:lang w:val="zh_TW" w:bidi="zh_TW"/>
        </w:rPr>
        <w:t>驕傲的</w:t>
      </w:r>
      <w:r>
        <w:rPr>
          <w:b/>
          <w:lang w:val="zh_TW" w:bidi="zh_TW"/>
        </w:rPr>
        <w:t>降卑</w:t>
      </w:r>
      <w:r>
        <w:rPr>
          <w:lang w:val="zh_TW" w:bidi="zh_TW"/>
        </w:rPr>
        <w:t>，且祂使</w:t>
      </w:r>
      <w:r>
        <w:rPr>
          <w:b/>
          <w:lang w:val="zh_TW" w:bidi="zh_TW"/>
        </w:rPr>
        <w:t>謙卑</w:t>
      </w:r>
      <w:r>
        <w:rPr>
          <w:lang w:val="zh_TW" w:bidi="zh_TW"/>
        </w:rPr>
        <w:t>的升高。</w:t>
      </w:r>
      <w:r>
        <w:rPr>
          <w:lang w:val="zh_TW" w:bidi="zh_TW"/>
        </w:rPr>
        <w:t>」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史特朗號：H1792，H3665，H6031，H6035，H6038，H6041，H6800，H6819，H7511，H7807，H7812，H8213，H8214，H8215，H8217，H8467，G08580，G42360，G42390，G42400，G50110，G50120，G50130，G53910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籤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籤（</w:t>
      </w:r>
      <w:r>
        <w:rPr>
          <w:lang w:val="zh_TW" w:bidi="zh_TW"/>
        </w:rPr>
        <w:t>鬮</w:t>
      </w:r>
      <w:r>
        <w:rPr>
          <w:lang w:val="zh_TW" w:bidi="zh_TW"/>
        </w:rPr>
        <w:t>），抽籤</w:t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在聖經中，「籤」是一種標記物，用於做出公平和隨機（或隨機）的決定，通常是為了從一組人中選擇特定的人。「抽籤」指的是使用「籤」來做出公平和隨機（或隨機）的決定的過程。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在現代，有些文化會用一束吸管來「抽」籤。有人握住吸管，這樣就沒有人能看到它們的長短。每個人抽出一根吸管，抽到最長（或最短）的那根吸管的人就是被選中的人。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在聖經時代，被拋出的物品（「籤」）可能是小型的帶有標記的石頭。雖然不知道「籤」實際上是如何指示結果的，但可能包括將標記的石頭拋擲在地上的方式。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「抽籤」這個詞可以翻譯為「拋籤」、「擲籤」或「滾籤」。翻譯「抽」時不應該讓人感覺籤會被拋得很遠。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如果決定是「抽籤」做出的，可以翻譯為「通過抽籤」或「通過</w:t>
      </w:r>
      <w:r>
        <w:rPr>
          <w:lang w:val="zh_TW" w:bidi="zh_TW"/>
        </w:rPr>
        <w:t>掣</w:t>
      </w:r>
      <w:r>
        <w:rPr>
          <w:lang w:val="zh_TW" w:bidi="zh_TW"/>
        </w:rPr>
        <w:t>籤」等。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伊利莎白</w:t>
      </w:r>
      <w:r>
        <w:rPr>
          <w:lang w:val="zh_TW" w:bidi="zh_TW"/>
        </w:rPr>
        <w:t>，</w:t>
      </w:r>
      <w:r>
        <w:rPr>
          <w:lang w:val="zh_TW" w:bidi="zh_TW"/>
        </w:rPr>
        <w:t>祭司</w:t>
      </w:r>
      <w:r>
        <w:rPr>
          <w:lang w:val="zh_TW" w:bidi="zh_TW"/>
        </w:rPr>
        <w:t>，</w:t>
      </w:r>
      <w:r>
        <w:rPr>
          <w:lang w:val="zh_TW" w:bidi="zh_TW"/>
        </w:rPr>
        <w:t>撒迦利亞（舊約）</w:t>
      </w:r>
      <w:r>
        <w:rPr>
          <w:lang w:val="zh_TW" w:bidi="zh_TW"/>
        </w:rPr>
        <w:t>，</w:t>
      </w:r>
      <w:r>
        <w:rPr>
          <w:lang w:val="zh_TW" w:bidi="zh_TW"/>
        </w:rPr>
        <w:t>撒迦利亞（新約）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約拿書1:7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路加福音23:34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馬可福音15:22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馬太福音27:35–37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詩篇22:18–19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史特朗號：H1486，H5307，G28190，G29750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
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huai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懷孕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在這個意義上，「懷孕（動詞）」和「懷孕（名詞）」通常指的是女性受孕。這個詞也可以用來指動物懷孕。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「懷上孩子」這個詞語可以翻譯為「受孕」或其它可接受的稱呼方式。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相關術語「懷孕（名詞）」可以翻譯為「懷孕的開始」或「懷孕的時刻」。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根據上下文，「懷了孕」一詞可以翻譯為「懷了胎」或「懷上了」。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（另見：創造，</w:t>
      </w:r>
      <w:r>
        <w:rPr>
          <w:lang w:val="zh_TW" w:bidi="zh_TW"/>
        </w:rPr>
        <w:t>母腹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創世記21:1–4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何西阿書2:4–5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約伯記15:35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路加福音1:24–25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路加福音2:21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史特朗號：H2029，H2030，H2032，H2232，H2254，H2803，H3179，G10800，G17220，G28450，G48150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
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ken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懇求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「懇求」和「央求」指的是緊急地請求某人做某事。「懇求」是一個緊急的請求。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懇求通常意味著這個人感到非常需要，或強烈渴望幫助。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無論是為了自己還是他人，人可以懇求或緊急呼求神施恩或賜予某些東西，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這詞也可以翻譯為「求」或「懇請」或「緊急請求」。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「懇求」這個詞也可以翻譯為「再三乞求」或「強烈敦促」。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確保在上下文中清楚表明此字詞並不指乞討金錢。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哥林多後書8:3–5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士師記6:31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箴言18:17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史特朗號：H1777，H2603，H3198，H4941，H4994，H6279，H6293，H6664，H6419，H7378，H7379，H7775，H8199，H8467，H8469，G11890，G17930，G20650，G38700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
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hai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害怕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害怕」一詞通常指的是當一個人面臨潛在威脅，可能危及安全或福祉時所感受到的不愉快情緒。然而，在聖經中，「害怕」一詞也可以意味著對另一個人的崇拜、尊敬、敬畏或順服的態度，通常是指有權柄的，例如神或王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根據上下文，「害怕」這個詞可以有多種翻譯方式。可能的翻譯包括：「感到懼怕」、「深深地尊敬」或「深切尊敬」、「崇敬」或「敬畏」，或者可能是「驚嘆」。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句子「對神的恐懼臨到他們」可以用不同的方式翻譯。一些可能的選項包括：「突然之間，他們都對神感到深深的敬畏和尊敬」；或「立刻，他們都感到非常驚奇並深深敬拜神」；或「就在那時，他們都非常害怕神（因為祂的大能）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「敬畏雅巍（和合本譯為：耶和華）」這個短語可以翻譯為「尊敬雅巍」或「深深尊重雅巍」。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「不要怕」這個短語也可以翻譯為「不要懼怕」或「停止懼怕」。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敬畏</w:t>
      </w:r>
      <w:r>
        <w:rPr>
          <w:lang w:val="zh_TW" w:bidi="zh_TW"/>
        </w:rPr>
        <w:t>，</w:t>
      </w:r>
      <w:r>
        <w:rPr>
          <w:lang w:val="zh_TW" w:bidi="zh_TW"/>
        </w:rPr>
        <w:t>雅巍</w:t>
      </w:r>
      <w:r>
        <w:rPr>
          <w:lang w:val="zh_TW" w:bidi="zh_TW"/>
        </w:rPr>
        <w:t>，</w:t>
      </w:r>
      <w:r>
        <w:rPr>
          <w:lang w:val="zh_TW" w:bidi="zh_TW"/>
        </w:rPr>
        <w:t>主，</w:t>
      </w:r>
      <w:r>
        <w:rPr>
          <w:lang w:val="zh_TW" w:bidi="zh_TW"/>
        </w:rPr>
        <w:t>希奇，大能）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約翰壹書4:18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使徒行傳2:43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使徒行傳19:15–17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創世記50:21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以賽亞書11:3–5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約伯記6:14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約拿書1:9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路加福音12:5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馬太福音10:28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箴言10:24–25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0367，H0926，H1204，H1481，H1672，H1674，H1763，H2119，H2296，H2727，H2729，H2730，H2731，H2844，H2849，H2865，H3016，H3025，H3068，H3372，H3373，H3374，H4032，H4034，H4035，H4116，H4172，H6206，H6342，H6343，H6345，H6427，H7264，H7267，H7297，H7374，H7461，H7493，H8175，G08700，G11670，G11680，G11690，G16300，G17190，G21240，G21250，G29620，G53980，G53990，G54000，G54010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
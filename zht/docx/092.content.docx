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kuang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曠野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曠野或荒野是一個乾燥、貧瘠的地方，只有很少的植物和樹木可以生長。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沙漠是一個氣候乾燥且植物和動物稀少的土地區域。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由於惡劣的環境，很少有人能住在沙漠裡，因此它也被稱為「荒野」。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「荒野」傳達了遙遠、荒涼和與人隔絕的意義。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這個詞也可以翻譯為「荒涼的地方」或「偏遠的地方」或「無人居住的地方」。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使徒行傳13:16–18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使徒行傳21:38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出埃及記4:27–28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創世記37:21–22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約翰福音3:14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路加福音1:80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路加福音9:12–14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馬太福音4:1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馬太福音11:8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史特朗號：H0776，H2723，H3293，H3452，H4057，H6160，H6723，H6728，H6921，H8047，H8414，G20470，G20480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
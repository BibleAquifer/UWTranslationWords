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流血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「流血（bloodshed）」一詞指的是由於謀殺、戰爭或其它暴力行為導致人的死亡。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這個詞語字面意思是「血流出來」，指的是當血液經過破開的傷口，從人的身體中流出時的情況。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「流血」這個詞通常用來指大規模的殺戮。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它也用來指一般的謀殺罪。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「流血」可以翻譯為「殺人」或「許多人被殺」。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「藉著流血」也可以翻譯為「藉著殺死人」。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「流無辜的血」可以翻譯為「殺害無辜的人」。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「流血不斷」可以翻譯為「他們不停地殺人」或「殺戮持續不斷」或「他們已經殺了很多人並繼續這樣做」或「人們不停地殺害其他人」。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另一個比喻用法「流血將追隨你」，可以翻譯為「你的人民將繼續經歷流血事件」或「你的人民將繼續被殺害」或「你的人民將繼續與其它國家交戰，並且人們將繼續死亡」。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（另見：血；</w:t>
      </w:r>
      <w:r>
        <w:rPr>
          <w:lang w:val="zh_TW" w:bidi="zh_TW"/>
        </w:rPr>
        <w:t>宰殺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歷代志上22:6–8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創世記9:5–7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希伯來書9:21–22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以賽亞書26:21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馬太福音23:29–31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硫磺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硫磺是一種黃色物質，當點燃時會變成燃燒的液體。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硫磺具有很強的氣味，類似於腐蛋的臭味。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在聖經中，燃燒的硫磺是神對不敬虔和悖逆之人的審判象徵。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在羅得的時代，神向邪惡的所多瑪和蛾摩拉城降下了火與硫磺。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在某些英文聖經版本中，硫磺被稱為「硫磺火」，字面意思是「燃燒的石頭」。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這個詞的可能翻譯包括「燃燒的黃色石頭」或「燃燒的黃褐色岩石」。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蛾摩拉</w:t>
      </w:r>
      <w:r>
        <w:rPr>
          <w:lang w:val="zh_TW" w:bidi="zh_TW"/>
        </w:rPr>
        <w:t>、</w:t>
      </w:r>
      <w:r>
        <w:rPr>
          <w:lang w:val="zh_TW" w:bidi="zh_TW"/>
        </w:rPr>
        <w:t>審判</w:t>
      </w:r>
      <w:r>
        <w:rPr>
          <w:lang w:val="zh_TW" w:bidi="zh_TW"/>
        </w:rPr>
        <w:t>、</w:t>
      </w:r>
      <w:r>
        <w:rPr>
          <w:lang w:val="zh_TW" w:bidi="zh_TW"/>
        </w:rPr>
        <w:t>羅得</w:t>
      </w:r>
      <w:r>
        <w:rPr>
          <w:lang w:val="zh_TW" w:bidi="zh_TW"/>
        </w:rPr>
        <w:t>、</w:t>
      </w:r>
      <w:r>
        <w:rPr>
          <w:lang w:val="zh_TW" w:bidi="zh_TW"/>
        </w:rPr>
        <w:t>悖逆</w:t>
      </w:r>
      <w:r>
        <w:rPr>
          <w:lang w:val="zh_TW" w:bidi="zh_TW"/>
        </w:rPr>
        <w:t>、</w:t>
      </w:r>
      <w:r>
        <w:rPr>
          <w:lang w:val="zh_TW" w:bidi="zh_TW"/>
        </w:rPr>
        <w:t>所多瑪</w:t>
      </w:r>
      <w:r>
        <w:rPr>
          <w:lang w:val="zh_TW" w:bidi="zh_TW"/>
        </w:rPr>
        <w:t>、</w:t>
      </w:r>
      <w:r>
        <w:rPr>
          <w:lang w:val="zh_TW" w:bidi="zh_TW"/>
        </w:rPr>
        <w:t>敬虔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路加福音17:29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啟示錄20:10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H1614，G23030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
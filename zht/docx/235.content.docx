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zhua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抓住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「抓住」一詞意指用武力抓住或捉捕某人或某物。它也可以意味著壓制和控制某人。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當一個城市被軍事力量攻陷時，士兵會奪取他們所征服百姓的貴重財產。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當以比喻的方式使用時，可以形容一個人「被恐懼抓住」。這意味著這個人突然「被恐懼壓倒」。如果一個人「被恐懼抓住」，也可以說這個人「突然變得非常害怕」。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在「抓住」婦女的陣痛中，意思是這些疼痛來得很突然且無法抗拒。這可以翻譯為疼痛「攻克」或「突然襲來」在婦女身上。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該詞也可以翻譯為「掌控」或「突然奪取」或「抓住」。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「抓住並與她同寢」這個表達可以翻譯為「強迫她」或「侵犯她」或「強姦她」。確保這個概念的翻譯是可接受的。</w:t>
      </w:r>
    </w:p>
    <w:p>
      <w:pPr/>
      <w:r>
        <w:rPr>
          <w:lang w:val="zh_TW" w:bidi="zh_TW"/>
        </w:rPr>
      </w:r>
      <w:r>
        <w:rPr>
          <w:lang w:val="zh_TW" w:bidi="zh_TW"/>
        </w:rPr>
        <w:t>（見：委婉的說法）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出埃及記15:14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約翰福音10:37–39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馬太福音26:48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史特朗號：H0270，H1497，H2388，H3027，H3920，H3947，H4672，H5377，H5860，H6031，H7760，H8610，G07240，G19490，G26380，G29020，G29830，G48150，G48840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
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綿羊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「綿羊」是一種中型動物，四條腿，全身覆蓋著羊毛。雄性的羊稱為「公羊」。雌性的羊稱為「母羊」。 某些語言中，「羊」的複數形式也是與單數形式一樣（如，sheep）。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小羊被稱為「羔羊」。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以色列人經常用羊作為祭物，尤其是公羊和小羊。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人們食用羊肉，並使用羊毛製作衣物和其他物品。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羊易於信任、非常軟弱且膽小。牠們很容易受到影響而迷路。牠們需要牧羊人來引導、保護，並為牠們提供食物、水和庇護。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在聖經中，人被比作羊，而神是他們的牧羊人。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</w:t>
      </w:r>
      <w:r>
        <w:rPr>
          <w:lang w:val="zh_TW" w:bidi="zh_TW"/>
        </w:rPr>
        <w:t>、</w:t>
      </w:r>
      <w:r>
        <w:rPr>
          <w:lang w:val="zh_TW" w:bidi="zh_TW"/>
        </w:rPr>
        <w:t>羔羊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牧羊人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路加福音15:5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馬太福音25:33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9:12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有一天，摩西在放</w:t>
      </w:r>
      <w:r>
        <w:rPr>
          <w:b/>
          <w:lang w:val="zh_TW" w:bidi="zh_TW"/>
        </w:rPr>
        <w:t>羊</w:t>
      </w:r>
      <w:r>
        <w:rPr>
          <w:lang w:val="zh_TW" w:bidi="zh_TW"/>
        </w:rPr>
        <w:t>的時候看到一處灌木叢起了火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17:2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大衛是伯利恆城的一個牧羊人，他放羊的時候殺死了襲擊</w:t>
      </w:r>
      <w:r>
        <w:rPr>
          <w:b/>
          <w:lang w:val="zh_TW" w:bidi="zh_TW"/>
        </w:rPr>
        <w:t>羊群</w:t>
      </w:r>
      <w:r>
        <w:rPr>
          <w:lang w:val="zh_TW" w:bidi="zh_TW"/>
        </w:rPr>
        <w:t>的一隻獅子和一頭熊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30:3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耶穌看這些人就像沒有牧人的</w:t>
      </w:r>
      <w:r>
        <w:rPr>
          <w:b/>
          <w:lang w:val="zh_TW" w:bidi="zh_TW"/>
        </w:rPr>
        <w:t>羊群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38:8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耶穌說：「今晚你們所有人都要離棄我。因為經上記著說：『我要擊打牧人，</w:t>
      </w:r>
      <w:r>
        <w:rPr>
          <w:b/>
          <w:lang w:val="zh_TW" w:bidi="zh_TW"/>
        </w:rPr>
        <w:t>羊</w:t>
      </w:r>
      <w:r>
        <w:rPr>
          <w:lang w:val="zh_TW" w:bidi="zh_TW"/>
        </w:rPr>
        <w:t>就分散了。』 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史特朗號：H0352，H1494，H1798，H2169，H3104，H3532，H3535，H3733，H3775，H5739，H5763，H6260，H6629，H6792，H7353，H7462，H7716，G41650，G42620，G42630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
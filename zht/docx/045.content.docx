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蜂蜜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「蜂蜜」是蜜蜂用花蜜製成的甜而黏的可食用物質。蜂房是蜜蜂儲存蜂蜜的蠟質架構。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根據蜂蜜的種類，顏色可以是黃褐色或棕色。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蜂蜜可以在野外找到，例如在樹洞中，或在蜜蜂築巢的任何地方。人們也養蜂以生產蜂蜜來食用或出售，但聖經中提到的蜂蜜可能是野生蜂蜜。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聖經中特別提到吃野蜜的三個人是約拿單、參孫和施洗約翰。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這個詞語常用來比喻形容某事物是甜美的或非常令人愉悅的。例如，神的話語和律例被形容為「比蜜更甜」。 （另見：明喻、隱喻）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有時，一個人的話語看似如蜂蜜般甜美，實際上卻是欺騙和傷害他人。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施洗約翰</w:t>
      </w:r>
      <w:r>
        <w:rPr>
          <w:lang w:val="zh_TW" w:bidi="zh_TW"/>
        </w:rPr>
        <w:t>，</w:t>
      </w:r>
      <w:r>
        <w:rPr>
          <w:lang w:val="zh_TW" w:bidi="zh_TW"/>
        </w:rPr>
        <w:t>約拿單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，</w:t>
      </w:r>
      <w:r>
        <w:rPr>
          <w:lang w:val="zh_TW" w:bidi="zh_TW"/>
        </w:rPr>
        <w:t>參孫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出埃及記13:3–5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約書亞記5:6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箴言5:3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史特朗號：H1706，H3293，H3295，H5317，H6688，G31920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奉獻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「奉獻」是指為特定目的或功能而將某物分別出來或承諾使用。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大衛將他的金銀獻給主。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通常，「奉獻禮」一詞指的是一個正式的活動或儀式，用來將某物分別為聖以達到特定的目的。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祭壇的奉獻包括向神獻祭。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尼希米帶領以色列人在耶路撒冷修復的城牆上舉行奉獻禮，並重新承諾只事奉雅巍，並照管祂的城。這個儀式包括用樂器和歌唱感謝神。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「奉獻」一詞也可以翻譯為「特別指定一個特別的目的」或「承諾某物用於特定用途」或「某人委身去做一項特殊任務」。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投入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歷代志上15:11–12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哥林多前書6:9–11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列王紀上7:51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約翰福音17:18–19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路加福音2:22–24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史特朗號：H2596，H2597，H2598，H2764，H4394，H6942，H6944，G14560，G14570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
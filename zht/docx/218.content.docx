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zai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災禍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「災禍」一詞指的是一種無法上訴或逃脫的譴責判決。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當以色列國被擄到巴比倫時，先知以西結說：「所定的災臨到你。」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根據上下文，這個詞可以翻譯為「災害」或「懲罰」或「無望的毀滅」。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以西結書7:5–7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以西結書30:9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以賽亞書6:5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詩篇92:6–7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史特朗號：H1820，H3117，H6256，H6843，H8045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在高處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「在高處」和「在至高之處」這些詞語通常表示「在天上」。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「在至高之處」這個表達的另一個可能意思是「最受尊崇」。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這個表達也可以按字面意思使用，如表達「在最高的樹上」。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「在高處」這個表達也可以指在天空中很高的地方，例如鳥巢在高處。在這種情境下，可以翻譯為「在高空中」或「在高大的樹頂上」。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「高」這個詞也可以表示某人或某物的重要性或職位權力的提升。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「從高處」這個表達可以翻譯為「從天上」。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天堂</w:t>
      </w:r>
      <w:r>
        <w:rPr>
          <w:lang w:val="zh_TW" w:bidi="zh_TW"/>
        </w:rPr>
        <w:t>、</w:t>
      </w:r>
      <w:r>
        <w:rPr>
          <w:lang w:val="zh_TW" w:bidi="zh_TW"/>
        </w:rPr>
        <w:t>尊貴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耶利米哀歌1:13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詩篇69:29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史特朗號：H1361，H4605，H4791，H7682，G17220，G53080，G53100，G53110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在基督裡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「在基督裡」這個詞及相關術語是指通過對耶穌基督的信心，而與祂有了關係的狀態或情境。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其它相關術語包括「在基督耶穌裡、在耶穌基督裡、在主耶穌裡、在主耶穌基督裡」。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「在基督裡」這個詞的可能含義可以包括「因為你屬基督」或「通過你與基督的關係」或「基於你對基督的信心」。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這些相關術語都具有相同的意義，即處於相信耶穌並成為祂門徒的狀態。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注意：有時「在」這個詞是與動詞搭配使用的。例如，「在基督裡分享」（share in Christ）意味著「分享」來自認識基督的益處。「在基督裡的榮耀」（glory in）意味著為耶穌是誰以及祂所做之事感到喜樂並讚美神。「相信」（believe in）基督意味著相信祂為救主並認識祂。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根據上下文，「在基督裡」和「在主裡」（及相關短語）的不同翻譯方式可能包括：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「屬基督之人」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「因為你相信基督」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「因為基督救贖了我們」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「事奉主」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「倚靠主」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「因為主所成就之工」。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那些「相信」（believe in）基督或「信靠」（have faith in）基督的人，相信耶穌所教導的，並且相信祂通過在十字架上的犧牲而拯救了他們，因為這犧牲為他們的罪付上了代價。在某些語言中，可能會使用一個詞來翻譯像是「相信」、「分享」或「信靠」這類的動詞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基督</w:t>
      </w:r>
      <w:r>
        <w:rPr>
          <w:lang w:val="zh_TW" w:bidi="zh_TW"/>
        </w:rPr>
        <w:t>、</w:t>
      </w:r>
      <w:r>
        <w:rPr>
          <w:lang w:val="zh_TW" w:bidi="zh_TW"/>
        </w:rPr>
        <w:t>主</w:t>
      </w:r>
      <w:r>
        <w:rPr>
          <w:lang w:val="zh_TW" w:bidi="zh_TW"/>
        </w:rPr>
        <w:t>、</w:t>
      </w:r>
      <w:r>
        <w:rPr>
          <w:lang w:val="zh_TW" w:bidi="zh_TW"/>
        </w:rPr>
        <w:t>耶穌</w:t>
      </w:r>
      <w:r>
        <w:rPr>
          <w:lang w:val="zh_TW" w:bidi="zh_TW"/>
        </w:rPr>
        <w:t>、</w:t>
      </w:r>
      <w:r>
        <w:rPr>
          <w:lang w:val="zh_TW" w:bidi="zh_TW"/>
        </w:rPr>
        <w:t>相信</w:t>
      </w:r>
      <w:r>
        <w:rPr>
          <w:lang w:val="zh_TW" w:bidi="zh_TW"/>
        </w:rPr>
        <w:t>、</w:t>
      </w:r>
      <w:r>
        <w:rPr>
          <w:lang w:val="zh_TW" w:bidi="zh_TW"/>
        </w:rPr>
        <w:t>信心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約翰一書2:5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哥林多後書2:17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提摩太後書1:1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加拉太書1:22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加拉太書2:17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腓利門書1:6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羅馬書9:1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史特朗號：G15190，G29620，G55470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
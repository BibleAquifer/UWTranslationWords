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心思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「心思」一詞指的是一個人思考和做決定的部分。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每個人的心思都是其思想和推理的總和。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「有基督的心思」意味著像耶穌基督那樣思考和行動。這意味著順服父神，遵循基督的教導，並通過聖靈的力量來做到這一點。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「改變心思」意味著某人做出了不同的決定，或有了與之前不同的看法。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「心思」一詞也可以翻譯為「思想」或「推理」或「思考」或「理解」。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「放在心裡」這個表達可以翻譯為「記得」或「注意這一點」或「確保知道這一點」。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「心、靈、智」這個表達也可以翻譯為「你感受的、你相信的、以及你思考的」。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「想到」這個表達可以翻譯為「記住」或「思考」。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「改變主意就去了」這個表達也可以翻譯為「做了不同的決定就去了」或「最後決定去了」或「改變看法就去了」。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「心懷二意」這個表達也可以翻譯為「猶豫的」或「無法決定的」或「思想矛盾的」。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相信</w:t>
      </w:r>
      <w:r>
        <w:rPr>
          <w:lang w:val="zh_TW" w:bidi="zh_TW"/>
        </w:rPr>
        <w:t>，心，</w:t>
      </w:r>
      <w:r>
        <w:rPr>
          <w:lang w:val="zh_TW" w:bidi="zh_TW"/>
        </w:rPr>
        <w:t>靈魂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馬可福音6:51–52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馬太福音22:37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雅各書4:8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史特朗號：H3629，H3820，H3824，H5162，H7725，G12710，G13740，G33280，G35250，G35400，G35630，G49930，G55900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新郎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在婚禮中，新郎，也稱為新郎官，是將要迎娶新娘（</w:t>
      </w:r>
      <w:r>
        <w:rPr>
          <w:b/>
          <w:lang w:val="zh_TW" w:bidi="zh_TW"/>
        </w:rPr>
        <w:t>女性</w:t>
      </w:r>
      <w:r>
        <w:rPr>
          <w:lang w:val="zh_TW" w:bidi="zh_TW"/>
        </w:rPr>
        <w:t>）的</w:t>
      </w:r>
      <w:r>
        <w:rPr>
          <w:b/>
          <w:lang w:val="zh_TW" w:bidi="zh_TW"/>
        </w:rPr>
        <w:t>男性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/>
      <w:r>
        <w:rPr>
          <w:lang w:val="zh_TW" w:bidi="zh_TW"/>
        </w:rPr>
      </w:r>
      <w:r>
        <w:rPr>
          <w:lang w:val="zh_TW" w:bidi="zh_TW"/>
        </w:rPr>
        <w:t>您可以使用您的語言中被用來表示在婚禮中結婚的男人的詞語，或者如果您的語言中沒有這個詞語，您可以使用描述性短語來描述新郎是什麼。根據上下文，您可以將「新郎」和「新郎官」翻譯為描述性短語，例如「正在結婚的男人」或「正在與人結婚的男人」或「正在結婚的那個男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新娘</w:t>
      </w:r>
      <w:r>
        <w:rPr>
          <w:lang w:val="zh_TW" w:bidi="zh_TW"/>
        </w:rPr>
        <w:t>、</w:t>
      </w:r>
      <w:r>
        <w:rPr>
          <w:lang w:val="zh_TW" w:bidi="zh_TW"/>
        </w:rPr>
        <w:t>婚姻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約珥書2:15–16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約翰福音3:30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馬可福音2:19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馬可福音2:20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史特朗號：H2860，G35660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新娘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新娘是在婚禮中將要嫁給新郎（</w:t>
      </w:r>
      <w:r>
        <w:rPr>
          <w:b/>
          <w:lang w:val="zh_TW" w:bidi="zh_TW"/>
        </w:rPr>
        <w:t>男人</w:t>
      </w:r>
      <w:r>
        <w:rPr>
          <w:lang w:val="zh_TW" w:bidi="zh_TW"/>
        </w:rPr>
        <w:t>）的女人。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/>
      <w:r>
        <w:rPr>
          <w:lang w:val="zh_TW" w:bidi="zh_TW"/>
        </w:rPr>
      </w:r>
      <w:r>
        <w:rPr>
          <w:lang w:val="zh_TW" w:bidi="zh_TW"/>
        </w:rPr>
        <w:t>您可以使用您的語言中用來指稱在婚禮中結婚的女性的詞語，或者如果您的語言中沒有這樣的詞語，您可以使用描述性短語來描述新娘是什麼。根據上下文，您可以將「新娘」這個詞翻譯為描述性短語，如「正在結婚的女人」或「正與別人結婚的女人」或「正在結婚的那個女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新郎</w:t>
      </w:r>
      <w:r>
        <w:rPr>
          <w:lang w:val="zh_TW" w:bidi="zh_TW"/>
        </w:rPr>
        <w:t>、</w:t>
      </w:r>
      <w:r>
        <w:rPr>
          <w:lang w:val="zh_TW" w:bidi="zh_TW"/>
        </w:rPr>
        <w:t>婚姻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出埃及記22:16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約珥書2:16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史特朗號：H3618，G35650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信任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「信靠」某事或某人就是相信該事或該人是真實或可靠的。這種信念也被稱為「信任」。一個「值得信賴」的人是你可以信任其行為和言語是正確和真實的人，因此具有「可信度」的品質。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信任與信心密切相關。如果我們信任某人，我們就對那個人有信心，相信他們會履行他們的承諾。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信任某人也意味著依賴那個人。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「信靠」耶穌意味著相信祂是神，相信祂為了贖我們的罪而死在十字架上，並依靠祂來拯救我們。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「值得信賴的話」指的是可以被認為是真實的話。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翻譯「信任」的方法可以包括「相信」或「有信心」或「信賴」或「依賴」。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「信任某人」這個詞語的意思與「對某人有信任感」非常相似。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「值得信賴」這個詞可以翻譯為「可靠」或「可信賴的」或「總是可以信任」。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相信</w:t>
      </w:r>
      <w:r>
        <w:rPr>
          <w:lang w:val="zh_TW" w:bidi="zh_TW"/>
        </w:rPr>
        <w:t>、信心、</w:t>
      </w:r>
      <w:r>
        <w:rPr>
          <w:lang w:val="zh_TW" w:bidi="zh_TW"/>
        </w:rPr>
        <w:t>信仰</w:t>
      </w:r>
      <w:r>
        <w:rPr>
          <w:lang w:val="zh_TW" w:bidi="zh_TW"/>
        </w:rPr>
        <w:t>、</w:t>
      </w:r>
      <w:r>
        <w:rPr>
          <w:lang w:val="zh_TW" w:bidi="zh_TW"/>
        </w:rPr>
        <w:t>忠誠</w:t>
      </w:r>
      <w:r>
        <w:rPr>
          <w:lang w:val="zh_TW" w:bidi="zh_TW"/>
        </w:rPr>
        <w:t>、真實）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歷代志上9:22–24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提摩太前書4:9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何西阿書10:12–13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尼希米記13:13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提多書3:8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12:12</w:t>
      </w:r>
      <w:r>
        <w:rPr>
          <w:lang w:val="zh_TW" w:bidi="zh_TW"/>
        </w:rPr>
        <w:t xml:space="preserve"> 當以色列人看到埃及人都死了，他們就</w:t>
      </w:r>
      <w:r>
        <w:rPr>
          <w:b/>
          <w:lang w:val="zh_TW" w:bidi="zh_TW"/>
        </w:rPr>
        <w:t>信了</w:t>
      </w:r>
      <w:r>
        <w:rPr>
          <w:lang w:val="zh_TW" w:bidi="zh_TW"/>
        </w:rPr>
        <w:t>神並且知道摩西是神派來的先知。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14:15</w:t>
      </w:r>
      <w:r>
        <w:rPr>
          <w:lang w:val="zh_TW" w:bidi="zh_TW"/>
        </w:rPr>
        <w:t xml:space="preserve"> 約書亞是一個好的領袖，因為他全心</w:t>
      </w:r>
      <w:r>
        <w:rPr>
          <w:b/>
          <w:lang w:val="zh_TW" w:bidi="zh_TW"/>
        </w:rPr>
        <w:t>信靠</w:t>
      </w:r>
      <w:r>
        <w:rPr>
          <w:lang w:val="zh_TW" w:bidi="zh_TW"/>
        </w:rPr>
        <w:t>順服神。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17:2</w:t>
      </w:r>
      <w:r>
        <w:rPr>
          <w:lang w:val="zh_TW" w:bidi="zh_TW"/>
        </w:rPr>
        <w:t xml:space="preserve"> 大衛為人謙卑正直，</w:t>
      </w:r>
      <w:r>
        <w:rPr>
          <w:b/>
          <w:lang w:val="zh_TW" w:bidi="zh_TW"/>
        </w:rPr>
        <w:t>信靠</w:t>
      </w:r>
      <w:r>
        <w:rPr>
          <w:lang w:val="zh_TW" w:bidi="zh_TW"/>
        </w:rPr>
        <w:t>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34:6</w:t>
      </w:r>
      <w:r>
        <w:rPr>
          <w:lang w:val="zh_TW" w:bidi="zh_TW"/>
        </w:rPr>
        <w:t xml:space="preserve"> 接著耶穌又說了有些人</w:t>
      </w:r>
      <w:r>
        <w:rPr>
          <w:b/>
          <w:lang w:val="zh_TW" w:bidi="zh_TW"/>
        </w:rPr>
        <w:t>仗著</w:t>
      </w:r>
      <w:r>
        <w:rPr>
          <w:lang w:val="zh_TW" w:bidi="zh_TW"/>
        </w:rPr>
        <w:t>自己的好行為而輕視別人的故事。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史特朗號：H0539、H0982、H1556、H2620、H2622、H3176、H4009、H4268、H7365、G16790、G38720、G39820、G40060、G41000、G42760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信心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一般來說，「信心」一詞指的是對某人或某事的信任、相信或確信。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對某人「有信心」就是相信他所說和所做的是真實且值得信賴的。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「信耶穌」意味著相信神對耶穌的所有教導。這尤其意味著人們信靠耶穌和祂的犧牲來潔淨他們的罪，並拯救他們免受因罪而應得的懲罰。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對耶穌的真正信心或信念會使一個人產生良好的屬靈果子或行為，因為有聖靈住在他裡面。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有時「信心」通常指所有關於耶穌的教導，如同在「信心的真理」這個表達中。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在「保持信心」或「失去信心」等語境中，「信心」一詞指的是相信所有關於耶穌的教導的狀態或條件。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在某些情境中，「信心」可以翻譯為「信」或「信念」或「信心」或「信任」。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對於某些語言，這些術語將使用動詞「相信」的形式翻譯。（見：抽象名詞）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「保持信心」這個表達可以翻譯為「繼續相信耶穌」或「持續相信耶穌」。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「他們必須持守信心的深刻真理」可以翻譯為「他們必須繼續相信所有關於耶穌的真實教導」。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「因信主作我的真兒子」這個表達可以翻譯為「因為我教導他相信耶穌，所以他像我的兒子」或「我真正的屬靈兒子，他相信耶穌」。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信</w:t>
      </w:r>
      <w:r>
        <w:rPr>
          <w:lang w:val="zh_TW" w:bidi="zh_TW"/>
        </w:rPr>
        <w:t>，</w:t>
      </w:r>
      <w:r>
        <w:rPr>
          <w:lang w:val="zh_TW" w:bidi="zh_TW"/>
        </w:rPr>
        <w:t>忠心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提摩太後書4:7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使徒行傳6:7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加拉太書2:20–21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雅各書2:20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5:6</w:t>
      </w:r>
      <w:r>
        <w:rPr>
          <w:lang w:val="zh_TW" w:bidi="zh_TW"/>
        </w:rPr>
        <w:t xml:space="preserve"> </w:t>
      </w:r>
      <w:r>
        <w:rPr>
          <w:lang w:val="zh_TW" w:bidi="zh_TW"/>
        </w:rPr>
        <w:t>以撒年少時，神試驗亞伯拉罕的</w:t>
      </w:r>
      <w:r>
        <w:rPr>
          <w:b/>
          <w:lang w:val="zh_TW" w:bidi="zh_TW"/>
        </w:rPr>
        <w:t>信心</w:t>
      </w:r>
      <w:r>
        <w:rPr>
          <w:lang w:val="zh_TW" w:bidi="zh_TW"/>
        </w:rPr>
        <w:t>說：「帶你的獨生兒子以撒，把他殺了獻為燔祭。」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31:7</w:t>
      </w:r>
      <w:r>
        <w:rPr>
          <w:lang w:val="zh_TW" w:bidi="zh_TW"/>
        </w:rPr>
        <w:t xml:space="preserve"> 祂（耶穌）對彼得說：「你這小</w:t>
      </w:r>
      <w:r>
        <w:rPr>
          <w:b/>
          <w:lang w:val="zh_TW" w:bidi="zh_TW"/>
        </w:rPr>
        <w:t>信</w:t>
      </w:r>
      <w:r>
        <w:rPr>
          <w:lang w:val="zh_TW" w:bidi="zh_TW"/>
        </w:rPr>
        <w:t>的人哪，為什麼疑惑呢？」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32:16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耶穌對她說：「你的</w:t>
      </w:r>
      <w:r>
        <w:rPr>
          <w:b/>
          <w:lang w:val="zh_TW" w:bidi="zh_TW"/>
        </w:rPr>
        <w:t>信心</w:t>
      </w:r>
      <w:r>
        <w:rPr>
          <w:lang w:val="zh_TW" w:bidi="zh_TW"/>
        </w:rPr>
        <w:t>醫治了你，平安的去吧。」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38:9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耶穌對彼得說：「撒但想要奪取你們所有人，但我已經為你禱告了，彼得，你的</w:t>
      </w:r>
      <w:r>
        <w:rPr>
          <w:b/>
          <w:lang w:val="zh_TW" w:bidi="zh_TW"/>
        </w:rPr>
        <w:t>信心</w:t>
      </w:r>
      <w:r>
        <w:rPr>
          <w:lang w:val="zh_TW" w:bidi="zh_TW"/>
        </w:rPr>
        <w:t>必不跌倒。」</w:t>
        <w:br/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史特朗號：H0529，H0530，G16800，G36400，G41020，G60660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
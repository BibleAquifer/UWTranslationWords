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mie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滅亡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「滅亡」一詞意指死亡或被毀滅，通常是因暴力或災難所致。在新約中，它常具有屬靈上的意義，指的是迷失或與神的子民分離。</w:t>
      </w:r>
    </w:p>
    <w:p>
      <w:pPr>
        <w:pStyle w:val="Heading4"/>
      </w:pPr>
      <w:r>
        <w:rPr>
          <w:lang w:val="zh_TW" w:bidi="zh_TW"/>
        </w:rPr>
        <w:t>「滅亡」的屬靈意義：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那些「滅亡」的人是指拒絕信靠耶穌，得著救恩的人。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那些「滅亡」的人將不會在天上與神永遠同在。相反地，他們將在地獄中永遠承受神的懲罰。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每個人都會肉體上死亡，但只有那些不信靠耶穌為其救主的人才會永遠滅亡。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當「滅亡」在屬靈的層面運用時，請確保你的翻譯表達與肉體死亡之間的不同。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根據上下文，翻譯此詞的方式可以包括「從神的子民中迷失」、「永遠死亡」、「在地獄中受罰」或「被毀滅」。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可以試著使用一個不僅僅意味著「肉體上死亡」或「停止存在」的詞語或表達方式。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（另見：死亡、永恆）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彼得前書1:23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哥林多後書2:16–17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帖撒羅尼迦後書2:10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耶利米書18:18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詩篇49:18–20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撒迦利亞書9:5–7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撒迦利亞書13:8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史特朗號：H0006、H0007、H0008、H1478、H1820、H1826、H5486、H5595、H6544、H8045，G05990、G06220、G06840、G08530、G13110、G27040、G48810、G53560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
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弓箭手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「弓箭手」這個詞指的是擅長使用弓箭作為武器的人。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在聖經中，弓箭手通常是在軍隊中使用弓箭作戰的士兵。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弓箭手是亞述軍事力量的重要組成部分。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某些語言可能有表示這個意思的詞，例如「帶弓的人」。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亞述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撒母耳記上31:1–3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歷代志下35:23–24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創世記21:20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以賽亞書21:16–17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約伯記16:13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箴言26:9–10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史特朗號：H1167，H1869，H2671，H3384，H7198，H7199，H7228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弓——武器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這是一種武器，由帶弦的弓射出箭矢。在聖經時代，它被用來對抗敵人和獵殺動物以獲取食物。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弓是由木頭、骨頭、金屬或其它硬材料製成，例如鹿角。它具有弧度，並緊緊地用弦、繩或藤條繫住。當不使用時，弓弦不會繫在弓的兩端，這樣可以避免弓一直受到彎曲的壓力。在準備戰鬥時，戰士會彎曲弓並將弦繫到兩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箭是一種細長的桿子，一端有尖銳的箭頭。在古代，箭可以由多種材料製成，例如木頭、骨頭、石頭或金屬。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弓箭通常被獵人和戰士使用。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「箭」這個詞有時在聖經中也被用來比喻敵人的攻擊或神的審判。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創世記21:16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哈巴谷書3:9–10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約伯記29:20–22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耶利米哀歌2:4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詩篇58:6–8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史特朗號：H2671，H7198，G51150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公民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公民是指居住在特定的城、國或王國的人。特別是指被正式承認為該地合法居民的人。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根據上下文，這個詞也可以翻譯為「居民」或「合法居民」。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公民可能生活在一個屬於更大王國或帝國的地區，該地區由王、皇帝或其他統治者治理。例如，保羅是羅馬帝國的公民，該帝國由許多不同的省組成；保羅生活在其中一個省。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在比喻的意義上，信耶穌的人被稱為天國的「公民」，意指他們將來會住在那裡。就像一個國的公民一樣，基督徒屬於神的國度。</w:t>
      </w:r>
    </w:p>
    <w:p>
      <w:pPr/>
      <w:r>
        <w:rPr>
          <w:lang w:val="zh_TW" w:bidi="zh_TW"/>
        </w:rPr>
      </w:r>
      <w:r>
        <w:rPr>
          <w:lang w:val="zh_TW" w:bidi="zh_TW"/>
        </w:rPr>
        <w:t>（見：</w:t>
      </w:r>
      <w:r>
        <w:rPr>
          <w:lang w:val="zh_TW" w:bidi="zh_TW"/>
        </w:rPr>
        <w:t>國度</w:t>
      </w:r>
      <w:r>
        <w:rPr>
          <w:lang w:val="zh_TW" w:bidi="zh_TW"/>
        </w:rPr>
        <w:t>，</w:t>
      </w:r>
      <w:r>
        <w:rPr>
          <w:lang w:val="zh_TW" w:bidi="zh_TW"/>
        </w:rPr>
        <w:t>保羅</w:t>
      </w:r>
      <w:r>
        <w:rPr>
          <w:lang w:val="zh_TW" w:bidi="zh_TW"/>
        </w:rPr>
        <w:t>，</w:t>
      </w:r>
      <w:r>
        <w:rPr>
          <w:lang w:val="zh_TW" w:bidi="zh_TW"/>
        </w:rPr>
        <w:t>省</w:t>
      </w:r>
      <w:r>
        <w:rPr>
          <w:lang w:val="zh_TW" w:bidi="zh_TW"/>
        </w:rPr>
        <w:t>，</w:t>
      </w:r>
      <w:r>
        <w:rPr>
          <w:lang w:val="zh_TW" w:bidi="zh_TW"/>
        </w:rPr>
        <w:t>羅馬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使徒行傳21:39–40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以賽亞書3:3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路加福音15:15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路加福音19:14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史特朗號：H6440，G41750，G41770，G48470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公義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「公正」和「公義」指的是根據神的律法平等地對待他人。人類的法律如果反映了神所制定對待他人正確的行為標準，那麼也是公正的。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「公正」是指以公平和正確的方式對待他人。這也意味著誠實和正直，按照神的眼光正確行事。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行「公義」意味著按照神的律法，以正確、良好和適當的方式對待他人。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接受「正義」意味著在法律下受到公平對待，無論是受到法律的保護還是因違法而受到懲罰。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有時候，「公正」這個詞具有更廣泛的意義，指「正義」或「遵循神的律法」。</w:t>
      </w:r>
    </w:p>
    <w:p>
      <w:pPr/>
      <w:r>
        <w:rPr>
          <w:lang w:val="zh_TW" w:bidi="zh_TW"/>
        </w:rPr>
      </w:r>
      <w:r>
        <w:rPr>
          <w:lang w:val="zh_TW" w:bidi="zh_TW"/>
        </w:rPr>
        <w:t>「不公正」和「不公義」指用不公平且常常有害的方式對待他人。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「不公正」是指對某人做了不應做的壞事。它指不公平地對待他人。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不公義也意味著某些人受到不好的待遇，而其他人則受優待。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以不公正方式行事的人是「偏袒」或「有偏見」，因為他沒有平等地對待他人。</w:t>
      </w:r>
    </w:p>
    <w:p>
      <w:pPr/>
      <w:r>
        <w:rPr>
          <w:lang w:val="zh_TW" w:bidi="zh_TW"/>
        </w:rPr>
      </w:r>
      <w:r>
        <w:rPr>
          <w:lang w:val="zh_TW" w:bidi="zh_TW"/>
        </w:rPr>
        <w:t>「稱義」（justify）和「稱義」（justification）這些術語指的是使有罪的人成為義人。只有神才能真正使人稱義。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當神稱人為義時，祂赦免這些人的罪，使他們如同沒有罪一樣。祂稱那些悔改並信靠耶穌拯救他們脫離罪惡的罪人為義。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「稱義」（justification）指神饒恕一個人的罪，並宣告這個人在祂眼中為義這件事。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根據上下文，「公正」的其它譯法可以包括「道德上正確」或「公平」。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「公義」一詞可以翻譯為「公平對待」或「應得的後果」。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「行公義」可以翻譯為「公平地對待」或「以公正的方式行事」。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在某些語境中，「公正 」可以翻譯為「正義」或「正直」。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根據上下文，「不公平」也可以翻譯為「不公」或「偏袒」或「不義」。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「不義的人」這個詞語可以翻譯為「不義的」或「不公正的人」或「對他人不公之人」或「不義的人」或「不順服神的人」。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「不公正地」這個詞可以翻譯為「以不公平的方式」或「錯誤地」或「不公平地」。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「不義」可以翻譯為「錯誤地對待」或「不公平地對待」或「不公正的行為」。 （見：抽象名詞）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「稱義」也可以翻譯為「宣告（某人）為義」或「使（某人）成為義」。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「使人稱義」這個詞可以翻譯為「被宣告為義」或「成為義」或「使人成為義」。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「因此稱義」這個短語可以翻譯為「因此神稱許多人為義」或「所以神使人稱義」。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「為使我們稱義」這個短語可以翻譯為「為了使我們可以被神稱為義」。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饒恕</w:t>
      </w:r>
      <w:r>
        <w:rPr>
          <w:lang w:val="zh_TW" w:bidi="zh_TW"/>
        </w:rPr>
        <w:t>、</w:t>
      </w:r>
      <w:r>
        <w:rPr>
          <w:lang w:val="zh_TW" w:bidi="zh_TW"/>
        </w:rPr>
        <w:t>罪責</w:t>
      </w:r>
      <w:r>
        <w:rPr>
          <w:lang w:val="zh_TW" w:bidi="zh_TW"/>
        </w:rPr>
        <w:t>、</w:t>
      </w:r>
      <w:r>
        <w:rPr>
          <w:lang w:val="zh_TW" w:bidi="zh_TW"/>
        </w:rPr>
        <w:t>審判</w:t>
      </w:r>
      <w:r>
        <w:rPr>
          <w:lang w:val="zh_TW" w:bidi="zh_TW"/>
        </w:rPr>
        <w:t>、</w:t>
      </w:r>
      <w:r>
        <w:rPr>
          <w:lang w:val="zh_TW" w:bidi="zh_TW"/>
        </w:rPr>
        <w:t>公義的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創世記44:16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歷代志上18:14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以西結書18:16–17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彌迦書3:8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馬太福音5:43–45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馬太福音23:23–24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路加福音18:3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路加福音18:8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路加福音18:13–14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路加福音21:20–22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使徒行傳13:38–39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使徒行傳28:4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羅馬書4:1–3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</w:t>
      </w:r>
      <w:r>
        <w:rPr>
          <w:lang w:val="zh_TW" w:bidi="zh_TW"/>
        </w:rPr>
        <w:t>3:6–9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加拉太書3:11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加拉太書5:3–4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提多書3:6–7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希伯來書6:10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雅各書2:24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啟示錄15:3–4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17:9</w:t>
      </w:r>
      <w:r>
        <w:rPr>
          <w:lang w:val="zh_TW" w:bidi="zh_TW"/>
        </w:rPr>
        <w:t xml:space="preserve"> </w:t>
      </w:r>
      <w:r>
        <w:rPr>
          <w:lang w:val="zh_TW" w:bidi="zh_TW"/>
        </w:rPr>
        <w:t>大衛用</w:t>
      </w:r>
      <w:r>
        <w:rPr>
          <w:b/>
          <w:lang w:val="zh_TW" w:bidi="zh_TW"/>
        </w:rPr>
        <w:t>公義</w:t>
      </w:r>
      <w:r>
        <w:rPr>
          <w:lang w:val="zh_TW" w:bidi="zh_TW"/>
        </w:rPr>
        <w:t>和信實管理國家很多年，神也祝福他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18:13</w:t>
      </w:r>
      <w:r>
        <w:rPr>
          <w:lang w:val="zh_TW" w:bidi="zh_TW"/>
        </w:rPr>
        <w:t xml:space="preserve"> </w:t>
      </w:r>
      <w:r>
        <w:rPr>
          <w:lang w:val="zh_TW" w:bidi="zh_TW"/>
        </w:rPr>
        <w:t>他們（猶大的國王）當中一些是良善的、用</w:t>
      </w:r>
      <w:r>
        <w:rPr>
          <w:b/>
          <w:lang w:val="zh_TW" w:bidi="zh_TW"/>
        </w:rPr>
        <w:t>公義</w:t>
      </w:r>
      <w:r>
        <w:rPr>
          <w:lang w:val="zh_TW" w:bidi="zh_TW"/>
        </w:rPr>
        <w:t>管理國家並敬拜神的國王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19:16</w:t>
      </w:r>
      <w:r>
        <w:rPr>
          <w:lang w:val="zh_TW" w:bidi="zh_TW"/>
        </w:rPr>
        <w:t xml:space="preserve"> 他們（先知）</w:t>
      </w:r>
      <w:r>
        <w:rPr>
          <w:lang w:val="zh_TW" w:bidi="zh_TW"/>
        </w:rPr>
        <w:t>都叫人們停止敬拜偶像，用</w:t>
      </w:r>
      <w:r>
        <w:rPr>
          <w:b/>
          <w:lang w:val="zh_TW" w:bidi="zh_TW"/>
        </w:rPr>
        <w:t>公義</w:t>
      </w:r>
      <w:r>
        <w:rPr>
          <w:lang w:val="zh_TW" w:bidi="zh_TW"/>
        </w:rPr>
        <w:t>和憐憫對待別人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50:17</w:t>
      </w:r>
      <w:r>
        <w:rPr>
          <w:lang w:val="zh_TW" w:bidi="zh_TW"/>
        </w:rPr>
        <w:t xml:space="preserve"> </w:t>
      </w:r>
      <w:r>
        <w:rPr>
          <w:lang w:val="zh_TW" w:bidi="zh_TW"/>
        </w:rPr>
        <w:t>祂（耶穌）將用和平和</w:t>
      </w:r>
      <w:r>
        <w:rPr>
          <w:b/>
          <w:lang w:val="zh_TW" w:bidi="zh_TW"/>
        </w:rPr>
        <w:t>公義</w:t>
      </w:r>
      <w:r>
        <w:rPr>
          <w:lang w:val="zh_TW" w:bidi="zh_TW"/>
        </w:rPr>
        <w:t>治理祂的國度，和祂的民永永遠遠在一起。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史特朗號：H0205，H2555，H3477，H4941，H5765，H5766，H5767，H6662，H6663，H6664，H6666，H8003，H8264，H8636，G00910，G00930，G00940，G13420，G13440，G13450，G13460，G13470，G17380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公義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「義」一詞指的是神的絕對良善、公正、信實和慈愛。神有這些特質，因此神是「公義的」。因為神是公義的，他必須審判罪。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這些詞語也常用來形容一個順服神並且道德良好的人。然而，因為所有人都犯了罪，除了神之外，沒有誰是完全公義的。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聖經中被稱為「義」的人包括挪亞、約伯、亞伯拉罕、撒迦利亞和伊利莎白。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當人們信靠耶穌拯救他們時，神潔淨他們的罪，並因耶穌的義宣告他們為義。</w:t>
      </w:r>
    </w:p>
    <w:p>
      <w:pPr/>
      <w:r>
        <w:rPr>
          <w:lang w:val="zh_TW" w:bidi="zh_TW"/>
        </w:rPr>
      </w:r>
      <w:r>
        <w:rPr>
          <w:lang w:val="zh_TW" w:bidi="zh_TW"/>
        </w:rPr>
        <w:t>「不義的」一詞意指罪惡的，道德敗壞的。「不義」指的是罪或罪惡的狀態。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這些詞尤其是指用違背神教導和命令的方式生活。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不義的人在思想和行為上是不道德的。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有時候「不義的人」特別指不相信耶穌的人。</w:t>
      </w:r>
    </w:p>
    <w:p>
      <w:pPr/>
      <w:r>
        <w:rPr>
          <w:lang w:val="zh_TW" w:bidi="zh_TW"/>
        </w:rPr>
      </w:r>
      <w:r>
        <w:rPr>
          <w:lang w:val="zh_TW" w:bidi="zh_TW"/>
        </w:rPr>
        <w:t>「正直的」和「正直」指的是以遵循神律法的方式行事。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這些詞的意思包括挺直站立並直視前方的概念。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「正直」的人是指遵守神的律例並且不行違背祂旨意之事的人。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「純全」和「公義」等詞有相似的意思，有時會用於平行結構中，例如「純全和正直」。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當描述神時，「義的」這個詞可以翻譯為「完全良善和公正」或「總是行事正確」。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神的「公義」也可以翻譯為「完全的信實和良善」。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當描述順服神的人時，「義人」也可以翻譯為「道德良好」或「公正」或「過討神喜悅的生活」。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「義人」這個詞也可以翻譯為「正直的人」或「敬畏神的人」。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根據上下文，「公義」也可以翻譯成「良善」或「在神面前完全」或「順服神，以正確的方式行事」或「全然行善」。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「不義的」這個詞可以簡單地翻譯為「不公義的」。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根據上下文，其他翻譯方式可能包括「邪惡的」或「不道德的」或「悖逆的人」或「罪惡的」。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「不義的人」這個詞可以翻譯為「不義的人們」。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「不義」一詞可以翻譯為「罪」或「邪惡的思想和行為」或「邪惡」。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如果可能，最好能將此詞翻譯成能顯示其與「公義的、公義」的關係。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「正直」的翻譯包括「行事正確」或「行事正確的人」或「遵循神的律法」或「順服神」或「以正確的方式行事」。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「正直」一詞可以翻譯為「道德純潔」或「良好的道德行為」或「正確」。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「正直人」可以翻譯為「正直的人們」或「正直的百姓」。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邪惡</w:t>
      </w:r>
      <w:r>
        <w:rPr>
          <w:lang w:val="zh_TW" w:bidi="zh_TW"/>
        </w:rPr>
        <w:t>、</w:t>
      </w:r>
      <w:r>
        <w:rPr>
          <w:lang w:val="zh_TW" w:bidi="zh_TW"/>
        </w:rPr>
        <w:t>忠心</w:t>
      </w:r>
      <w:r>
        <w:rPr>
          <w:lang w:val="zh_TW" w:bidi="zh_TW"/>
        </w:rPr>
        <w:t>、</w:t>
      </w:r>
      <w:r>
        <w:rPr>
          <w:lang w:val="zh_TW" w:bidi="zh_TW"/>
        </w:rPr>
        <w:t>良善</w:t>
      </w:r>
      <w:r>
        <w:rPr>
          <w:lang w:val="zh_TW" w:bidi="zh_TW"/>
        </w:rPr>
        <w:t>、</w:t>
      </w:r>
      <w:r>
        <w:rPr>
          <w:lang w:val="zh_TW" w:bidi="zh_TW"/>
        </w:rPr>
        <w:t>聖潔</w:t>
      </w:r>
      <w:r>
        <w:rPr>
          <w:lang w:val="zh_TW" w:bidi="zh_TW"/>
        </w:rPr>
        <w:t>、</w:t>
      </w:r>
      <w:r>
        <w:rPr>
          <w:lang w:val="zh_TW" w:bidi="zh_TW"/>
        </w:rPr>
        <w:t>正直</w:t>
      </w:r>
      <w:r>
        <w:rPr>
          <w:lang w:val="zh_TW" w:bidi="zh_TW"/>
        </w:rPr>
        <w:t>、</w:t>
      </w:r>
      <w:r>
        <w:rPr>
          <w:lang w:val="zh_TW" w:bidi="zh_TW"/>
        </w:rPr>
        <w:t>公正</w:t>
      </w:r>
      <w:r>
        <w:rPr>
          <w:lang w:val="zh_TW" w:bidi="zh_TW"/>
        </w:rPr>
        <w:t>、</w:t>
      </w:r>
      <w:r>
        <w:rPr>
          <w:lang w:val="zh_TW" w:bidi="zh_TW"/>
        </w:rPr>
        <w:t>律法</w:t>
      </w:r>
      <w:r>
        <w:rPr>
          <w:lang w:val="zh_TW" w:bidi="zh_TW"/>
        </w:rPr>
        <w:t>、順服、純潔、</w:t>
      </w:r>
      <w:r>
        <w:rPr>
          <w:lang w:val="zh_TW" w:bidi="zh_TW"/>
        </w:rPr>
        <w:t>公義</w:t>
      </w:r>
      <w:r>
        <w:rPr>
          <w:lang w:val="zh_TW" w:bidi="zh_TW"/>
        </w:rPr>
        <w:t>、</w:t>
      </w:r>
      <w:r>
        <w:rPr>
          <w:lang w:val="zh_TW" w:bidi="zh_TW"/>
        </w:rPr>
        <w:t>罪</w:t>
      </w:r>
      <w:r>
        <w:rPr>
          <w:lang w:val="zh_TW" w:bidi="zh_TW"/>
        </w:rPr>
        <w:t>、非法的）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申命記19:16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約伯記1:8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詩篇37:30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詩篇49:14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詩篇107:42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傳道書12:10–11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以賽亞書48:1–2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以西結書33:13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瑪拉基書2:6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使徒行傳3:13–14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羅馬書1:29–31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哥林多前書6:9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加拉太書3:7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歌羅西書3:25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帖撒羅尼迦後書2:10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提摩太後書3:16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彼得前書3:18–20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約翰壹書5:16–17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3:2</w:t>
      </w:r>
      <w:r>
        <w:rPr>
          <w:lang w:val="zh_TW" w:bidi="zh_TW"/>
        </w:rPr>
        <w:t xml:space="preserve"> </w:t>
      </w:r>
      <w:r>
        <w:rPr>
          <w:lang w:val="zh_TW" w:bidi="zh_TW"/>
        </w:rPr>
        <w:t>挪亞受到神的喜愛，他是一位住在惡人中的</w:t>
      </w:r>
      <w:r>
        <w:rPr>
          <w:b/>
          <w:lang w:val="zh_TW" w:bidi="zh_TW"/>
        </w:rPr>
        <w:t>義</w:t>
      </w:r>
      <w:r>
        <w:rPr>
          <w:lang w:val="zh_TW" w:bidi="zh_TW"/>
        </w:rPr>
        <w:t>人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4:8</w:t>
      </w:r>
      <w:r>
        <w:rPr>
          <w:lang w:val="zh_TW" w:bidi="zh_TW"/>
        </w:rPr>
        <w:t xml:space="preserve"> </w:t>
      </w:r>
      <w:r>
        <w:rPr>
          <w:lang w:val="zh_TW" w:bidi="zh_TW"/>
        </w:rPr>
        <w:t>亞伯蘭相信神的承諾，因此神稱他為</w:t>
      </w:r>
      <w:r>
        <w:rPr>
          <w:b/>
          <w:lang w:val="zh_TW" w:bidi="zh_TW"/>
        </w:rPr>
        <w:t>義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17:2</w:t>
      </w:r>
      <w:r>
        <w:rPr>
          <w:lang w:val="zh_TW" w:bidi="zh_TW"/>
        </w:rPr>
        <w:t xml:space="preserve"> </w:t>
      </w:r>
      <w:r>
        <w:rPr>
          <w:lang w:val="zh_TW" w:bidi="zh_TW"/>
        </w:rPr>
        <w:t>大衛為人謙卑</w:t>
      </w:r>
      <w:r>
        <w:rPr>
          <w:b/>
          <w:lang w:val="zh_TW" w:bidi="zh_TW"/>
        </w:rPr>
        <w:t>正直</w:t>
      </w:r>
      <w:r>
        <w:rPr>
          <w:lang w:val="zh_TW" w:bidi="zh_TW"/>
        </w:rPr>
        <w:t>，信靠神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23:1</w:t>
      </w:r>
      <w:r>
        <w:rPr>
          <w:lang w:val="zh_TW" w:bidi="zh_TW"/>
        </w:rPr>
        <w:t xml:space="preserve"> </w:t>
      </w:r>
      <w:r>
        <w:rPr>
          <w:lang w:val="zh_TW" w:bidi="zh_TW"/>
        </w:rPr>
        <w:t>馬利亞和一個名叫約瑟的</w:t>
      </w:r>
      <w:r>
        <w:rPr>
          <w:b/>
          <w:lang w:val="zh_TW" w:bidi="zh_TW"/>
        </w:rPr>
        <w:t>義</w:t>
      </w:r>
      <w:r>
        <w:rPr>
          <w:lang w:val="zh_TW" w:bidi="zh_TW"/>
        </w:rPr>
        <w:t>人訂了婚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50:10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義</w:t>
      </w:r>
      <w:r>
        <w:rPr>
          <w:lang w:val="zh_TW" w:bidi="zh_TW"/>
        </w:rPr>
        <w:t>人們將會像太陽一樣在他們父神的國度裡發光。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0205，H1368，H2555，H3072，H3474，H3476，H3477，H3483，H4334，H4339，H4749，H5228，H5229，H5324，H5765，H5766，H5767，H5977，H6662，H6663，H6664，H6665，H6666，H6968，H8535，H8537，H8549，H8552，G00930，G00940，G04580，G13410，G13420，G13430，G13440，G13450，G13460，G21180，G37160，G37170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貢物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「貢物」一詞指的是一位統治者向另一位統治者贈送的禮物，目的是為了保護和促進兩國之間的良好關係。貢物也可以是統治者或政府向人民徵收的款項，如過路費或稅收。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在聖經時代，旅行中的君王或統治者有時會向他們所經過地區的君王進貢，以確保他們的被保護並且安全。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貢物通常除了金錢之外，還包括食物、香料、華麗的衣服和昂貴的金屬，如黃金。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根據上下文，「貢物」可以翻譯為「官方禮物」或「特別稅」或「必需的款項」。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金</w:t>
      </w:r>
      <w:r>
        <w:rPr>
          <w:lang w:val="zh_TW" w:bidi="zh_TW"/>
        </w:rPr>
        <w:t>、</w:t>
      </w:r>
      <w:r>
        <w:rPr>
          <w:lang w:val="zh_TW" w:bidi="zh_TW"/>
        </w:rPr>
        <w:t>王</w:t>
      </w:r>
      <w:r>
        <w:rPr>
          <w:lang w:val="zh_TW" w:bidi="zh_TW"/>
        </w:rPr>
        <w:t>、</w:t>
      </w:r>
      <w:r>
        <w:rPr>
          <w:lang w:val="zh_TW" w:bidi="zh_TW"/>
        </w:rPr>
        <w:t>統治者</w:t>
      </w:r>
      <w:r>
        <w:rPr>
          <w:lang w:val="zh_TW" w:bidi="zh_TW"/>
        </w:rPr>
        <w:t>、</w:t>
      </w:r>
      <w:r>
        <w:rPr>
          <w:lang w:val="zh_TW" w:bidi="zh_TW"/>
        </w:rPr>
        <w:t>稅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歷代志上18:1–2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歷代志下9:22–24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列王紀下17:3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史特朗號：H1093、H4061、H4503、H4530、H4853、H6066、H7862、G54110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
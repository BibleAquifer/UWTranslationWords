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chuang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創造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「創造（create，動詞）」一詞意指製造某物或使某事物存在。任何被創造的事物稱為「創造（creation，名詞）」。神被稱為「造物的主（Creator）」，因為祂使整個宇宙中的一切都存在。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當這個詞用來指神創造世界時，意思是祂從無到有地創造了它。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當人類「創造」某物時，這意味著他們是用已經存在的事物來製作某物。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有時「創造」被用作比喻的方式描述一些抽象的事物，例如創造和平，或在某人心中創造一顆純潔的心。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「創造（名詞）」這個詞可以指神第一次創造萬物的起初，也可以泛指神所創造的一切。有時「創造（名詞）」更具體地指世上的人。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某些語言可能必須直接說明神「從無到有」創造了世界，以確保這個意思清楚明白。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「自從造天地以來」這個短語的意思是「自從神創造世界以來」。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類似的短語「從起初創造的時候」可以翻譯為「當神在時間的開始創造世界時」或「當世界最初被創造時」。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向「萬人」傳福音意味著向「地上所有人」傳福音。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「讓所有受造之物歡欣」的意思是「讓神所創造的一切都歡欣」。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根據上下文，「創造（動詞）」可以翻譯為「製造」或「使成為」或「從無到有地創造」。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「造物主」這個詞可以翻譯為「創造一切的那一位」或「創造全世界的神」。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像「造你的主」這樣的短語可以翻譯為「創造你的神」。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神</w:t>
      </w:r>
      <w:r>
        <w:rPr>
          <w:lang w:val="zh_TW" w:bidi="zh_TW"/>
        </w:rPr>
        <w:t>，</w:t>
      </w:r>
      <w:r>
        <w:rPr>
          <w:lang w:val="zh_TW" w:bidi="zh_TW"/>
        </w:rPr>
        <w:t>福音</w:t>
      </w:r>
      <w:r>
        <w:rPr>
          <w:lang w:val="zh_TW" w:bidi="zh_TW"/>
        </w:rPr>
        <w:t>，</w:t>
      </w:r>
      <w:r>
        <w:rPr>
          <w:lang w:val="zh_TW" w:bidi="zh_TW"/>
        </w:rPr>
        <w:t>世界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哥林多前書11:9–10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彼得前書4:17–19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加拉太書6:15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創世記14:19–20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史特朗號：H3335，H4639，H6213，H6385，H7069，G20410，G26020，G26750，G29360，G29370，G29390，G41600，G54800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創造者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一般來說，「創造者」是指創造或製作東西的人。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在聖經中，「創造者」有時被用作雅巍（和合本譯為：耶和華）的名字或稱號，因為祂創造了一切。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通常這個詞會與「他的」或「我的」或「你的」結合使用。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「創造者」這個詞可以翻譯為「造物主」或「創造萬物的神」或「創造一切的那位」。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「他的創造者」這個詞語也可以翻譯為「創造他的那一位」或「創造他的神」。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「你的創造者」和「我的創造者」可以用類似的方式翻譯。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（另見：創造，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何西阿書8:13–14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史特朗號：H3335，H6213，H6466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
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代求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「代求」和「代禱」這些術語指的是代表他人向某人提出請求。在聖經中，這通常指為他人禱告。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「代求」和「為⋯⋯代求」的意思是為他人的利益向神祈求。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聖經教導我們，聖靈為我們代求，也就是說，祂為我們向神祈禱。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</w:t>
      </w:r>
      <w:r>
        <w:rPr>
          <w:lang w:val="zh_TW" w:bidi="zh_TW"/>
        </w:rPr>
        <w:t>個人為他人代求，是指透過向有權威的人為他人提出請求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翻譯「代求」的其它方式可以包括「為⋯⋯懇求」或「敦促（某人）為（另一個人）做某件事」。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名詞「代求」可以翻譯為「呼求」或「請求」或「急切的禱告」。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「代求」這個短語可以翻譯為「為了⋯⋯的利益而提出請求」或「代表⋯⋯提出呼籲」或「請求神幫助」或「祈求神祝福（某個人）」。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祈禱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希伯來書7:25–26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以賽亞書53:12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耶利米書29:6–7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羅馬書8:26–27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</w:t>
      </w:r>
      <w:r>
        <w:rPr>
          <w:lang w:val="zh_TW" w:bidi="zh_TW"/>
        </w:rPr>
        <w:t>8:33–34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史特朗號：H6293，G17830，G17930，G52410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
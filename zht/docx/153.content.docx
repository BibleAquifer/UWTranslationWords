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乳香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乳香是一種由樹脂製成的芳香香料，用於製作香水和香。</w:t>
      </w:r>
    </w:p>
    <w:p>
      <w:pPr/>
      <w:r>
        <w:rPr>
          <w:lang w:val="zh_TW" w:bidi="zh_TW"/>
        </w:rPr>
      </w:r>
      <w:r>
        <w:rPr>
          <w:lang w:val="zh_TW" w:bidi="zh_TW"/>
        </w:rPr>
        <w:t>在聖經時代，乳香是一種重要的香料，用於準備屍體下葬。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這種香料因其療癒和鎮靜的特性而具有價值。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當來自東方的博士來到伯利恆拜訪嬰孩耶穌時，乳香是他們帶來的三件禮物之一。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伯利恆</w:t>
      </w:r>
      <w:r>
        <w:rPr>
          <w:lang w:val="zh_TW" w:bidi="zh_TW"/>
        </w:rPr>
        <w:t>，</w:t>
      </w:r>
      <w:r>
        <w:rPr>
          <w:lang w:val="zh_TW" w:bidi="zh_TW"/>
        </w:rPr>
        <w:t>博士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歷代志上9:28–29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出埃及記30:34–36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馬太福音2:11–12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民數記5:15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史特朗號：H3828，G30300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
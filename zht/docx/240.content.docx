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zun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尊貴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「尊貴」和「尊敬」指的是給予某人尊重、敬重或崇敬。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尊貴通常是給予地位和重要性較高的人，例如王或神。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神指示基督徒要尊榮別人。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孩子們被教導要以尊重和順服的方式來尊敬父母。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「尊貴」和「榮耀」這兩個詞常常一起使用，特別是指耶穌時。這可能是指同一件事的兩種不同方式。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尊敬神的方法包括感謝和讚美祂，並通過順服祂和以表明祂偉大的方式生活來表達對祂的尊敬。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「尊貴」的其它翻譯方式可以包括「尊重」、「敬重」或「高度重視」。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「尊敬」一詞可以翻譯為「表現出特別的尊重」、或「使受到讚美」、或「表示高度重視」、或「高度重視」。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羞辱</w:t>
      </w:r>
      <w:r>
        <w:rPr>
          <w:lang w:val="zh_TW" w:bidi="zh_TW"/>
        </w:rPr>
        <w:t>，</w:t>
      </w:r>
      <w:r>
        <w:rPr>
          <w:lang w:val="zh_TW" w:bidi="zh_TW"/>
        </w:rPr>
        <w:t>榮耀</w:t>
      </w:r>
      <w:r>
        <w:rPr>
          <w:lang w:val="zh_TW" w:bidi="zh_TW"/>
        </w:rPr>
        <w:t>，</w:t>
      </w:r>
      <w:r>
        <w:rPr>
          <w:lang w:val="zh_TW" w:bidi="zh_TW"/>
        </w:rPr>
        <w:t>讚美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撒母耳記上2:8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使徒行傳19:17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約翰福音4:44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約翰福音12:26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馬可福音6:4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馬太福音15:6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1420，H1921，H1922，H1923，H1926，H1927，H1935，H2082，H2142，H3366，H3367，H3368，H3372，H3373，H3374，H3444，H3513，H3519，H3655，H3678，H5081，H5375，H5457，H6213，H6286，H6437，H6942，H6944，H6965，H7236，H7613，H7812，H8597，H8416，G08200，G13910，G13920，G17840，G21510，G25700，G31700，G44110，G45860，G50910，G50920，G50930，G53990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尊貴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「尊貴」一詞指的是優秀且高品質的事物。「貴冑」是指屬於高等政治或社會階層的人。「出身高貴」的男人是指生來就是貴冑的人。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貴冑通常是國家官員，是國王的親近僕人。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「貴冑」一詞也可以翻譯為「國王的官員」或「政府官員」。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歷代志下23:20–21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但以理書4:36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傳道書10:17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路加福音19:12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詩篇16:1–3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史特朗號：H0117，H1419，H2715，H3358，H3513，H5057，H5081，H6440，H6579，H7261，H8282，H8269，G09370，G21040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
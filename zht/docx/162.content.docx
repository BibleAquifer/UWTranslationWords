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深淵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「深淵（abyss）」一詞指的是一個非常大、深不見底的洞或裂縫。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在聖經中，「深淵」是一個審判的地方。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例如，當耶穌命令邪靈從一個人身上出來時，它們求祂不要把它們送到無底坑。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「深淵」一詞也可以翻譯為「無底坑（bottomless pit）」或「深坑（deep chasm）」。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這個詞應該與「陰間（hades）」、「</w:t>
      </w:r>
      <w:r>
        <w:rPr>
          <w:lang w:val="zh_TW" w:bidi="zh_TW"/>
        </w:rPr>
        <w:t>冥府（</w:t>
      </w:r>
      <w:r>
        <w:rPr>
          <w:lang w:val="zh_TW" w:bidi="zh_TW"/>
        </w:rPr>
        <w:t>sheol</w:t>
      </w:r>
      <w:r>
        <w:rPr>
          <w:lang w:val="zh_TW" w:bidi="zh_TW"/>
        </w:rPr>
        <w:t>）</w:t>
      </w:r>
      <w:r>
        <w:rPr>
          <w:lang w:val="zh_TW" w:bidi="zh_TW"/>
        </w:rPr>
        <w:t>」或「地獄（hell）」的翻譯不同。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陰間</w:t>
      </w:r>
      <w:r>
        <w:rPr>
          <w:lang w:val="zh_TW" w:bidi="zh_TW"/>
        </w:rPr>
        <w:t>、</w:t>
      </w:r>
      <w:r>
        <w:rPr>
          <w:lang w:val="zh_TW" w:bidi="zh_TW"/>
        </w:rPr>
        <w:t>地獄</w:t>
      </w:r>
      <w:r>
        <w:rPr>
          <w:lang w:val="zh_TW" w:bidi="zh_TW"/>
        </w:rPr>
        <w:t>、</w:t>
      </w:r>
      <w:r>
        <w:rPr>
          <w:lang w:val="zh_TW" w:bidi="zh_TW"/>
        </w:rPr>
        <w:t>審判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路加福音8:30–31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羅馬書10:7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史特朗號：G00120、G54210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在聖經中，「神」一詞指那位永恆自有、從無中創造宇宙的至高存在。祂以父、子、聖靈三位一體的形式存在，神的名字是「</w:t>
      </w:r>
      <w:r>
        <w:rPr>
          <w:lang w:val="zh_TW" w:bidi="zh_TW"/>
        </w:rPr>
        <w:t>雅巍（譯註：和合本一律譯為</w:t>
      </w:r>
      <w:r>
        <w:rPr>
          <w:lang w:val="zh_TW" w:bidi="zh_TW"/>
        </w:rPr>
        <w:t>〔耶和華〕</w:t>
      </w:r>
      <w:r>
        <w:rPr>
          <w:lang w:val="zh_TW" w:bidi="zh_TW"/>
        </w:rPr>
        <w:t>）</w:t>
      </w:r>
      <w:r>
        <w:rPr>
          <w:lang w:val="zh_TW" w:bidi="zh_TW"/>
        </w:rPr>
        <w:t>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神一直存在；在任何事物存在之前，祂就已存在，並將永遠持續的存在。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祂是唯一的真神，掌管宇宙中的一切。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神是完全公義的、無限智慧的、聖潔且無罪的，祂同時還具備公正、有憐憫的和充滿愛的特質。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祂是一位守約的神，總是信守祂的應許。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人被創造是為了敬拜神，而祂是唯一應該被敬拜的。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神以「</w:t>
      </w:r>
      <w:r>
        <w:rPr>
          <w:lang w:val="zh_TW" w:bidi="zh_TW"/>
        </w:rPr>
        <w:t>雅巍</w:t>
      </w:r>
      <w:r>
        <w:rPr>
          <w:lang w:val="zh_TW" w:bidi="zh_TW"/>
        </w:rPr>
        <w:t>」這個名字顯明自己，意思是「祂是」或「我是」或「那位（永遠）存在的」。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聖經也教導有關虛假的「神」，即人們錯誤崇拜的無生命偶像。</w:t>
      </w:r>
    </w:p>
    <w:p>
      <w:pPr>
        <w:pStyle w:val="Heading3"/>
      </w:pPr>
      <w:r>
        <w:rPr>
          <w:lang w:val="zh_TW" w:bidi="zh_TW"/>
        </w:rPr>
        <w:t>翻譯相關建議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翻譯「神」的方法可以包括「神明」、「創造者」、「至高者」、「至高創造者」、「無限的至高統治主」或「永恆至高者」。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考慮在當地或國家語言中如何稱呼神。該語言中可能已經有「神」的詞。如果是這樣，重要的是確保這個詞符合上述所描述的獨一真神的特徵。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許多語言將真神的詞首字母大寫，以區別於假神的詞彙。另一種區分方法是使用不同的術語來表示「真神（God）」和「假神（god）」。注意：在聖經文本中，當一個不敬拜耶和華（</w:t>
      </w:r>
      <w:r>
        <w:rPr>
          <w:lang w:val="zh_TW" w:bidi="zh_TW"/>
        </w:rPr>
        <w:t>雅巍）</w:t>
      </w:r>
      <w:r>
        <w:rPr>
          <w:lang w:val="zh_TW" w:bidi="zh_TW"/>
        </w:rPr>
        <w:t>的人談論耶和華（雅巍）並使用小寫的「神（god）」這個詞時，可以不使用大寫字母來指代耶和華（雅巍）（見：約拿書一章6節，三章9節）。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「我要作他們的神，他們要作我的子民」這句話也可以翻譯為「我，神，將成為他們的統治者，而他們將歸屬於我並崇拜我。」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（另見：創造、</w:t>
      </w:r>
      <w:r>
        <w:rPr>
          <w:lang w:val="zh_TW" w:bidi="zh_TW"/>
        </w:rPr>
        <w:t>假神</w:t>
      </w:r>
      <w:r>
        <w:rPr>
          <w:lang w:val="zh_TW" w:bidi="zh_TW"/>
        </w:rPr>
        <w:t>、</w:t>
      </w:r>
      <w:r>
        <w:rPr>
          <w:lang w:val="zh_TW" w:bidi="zh_TW"/>
        </w:rPr>
        <w:t>父神</w:t>
      </w:r>
      <w:r>
        <w:rPr>
          <w:lang w:val="zh_TW" w:bidi="zh_TW"/>
        </w:rPr>
        <w:t>、</w:t>
      </w:r>
      <w:r>
        <w:rPr>
          <w:lang w:val="zh_TW" w:bidi="zh_TW"/>
        </w:rPr>
        <w:t>聖靈</w:t>
      </w:r>
      <w:r>
        <w:rPr>
          <w:lang w:val="zh_TW" w:bidi="zh_TW"/>
        </w:rPr>
        <w:t>、</w:t>
      </w:r>
      <w:r>
        <w:rPr>
          <w:lang w:val="zh_TW" w:bidi="zh_TW"/>
        </w:rPr>
        <w:t>神的兒子</w:t>
      </w:r>
      <w:r>
        <w:rPr>
          <w:lang w:val="zh_TW" w:bidi="zh_TW"/>
        </w:rPr>
        <w:t>、</w:t>
      </w:r>
      <w:r>
        <w:rPr>
          <w:lang w:val="zh_TW" w:bidi="zh_TW"/>
        </w:rPr>
        <w:t>雅巍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約翰一書1:7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撒母耳記上10:7–8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提摩太前書4:10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歌羅西書1:16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申命記29:14–16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以斯拉記3:1–2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何西阿書4:11–12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以賽亞書36:6–7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雅各書2:20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耶利米書5:5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約書亞記3:9–11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耶利米哀歌3:43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彌迦書4:5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腓立比書2:6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箴言24:12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詩篇47:9</w:t>
      </w:r>
    </w:p>
    <w:p>
      <w:pPr>
        <w:pStyle w:val="Heading3"/>
      </w:pPr>
      <w:r>
        <w:rPr>
          <w:lang w:val="zh_TW" w:bidi="zh_TW"/>
        </w:rPr>
        <w:t>聖經開卷故事集裡的例子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1:1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神</w:t>
      </w:r>
      <w:r>
        <w:rPr>
          <w:lang w:val="zh_TW" w:bidi="zh_TW"/>
        </w:rPr>
        <w:t>在六天內創造了宇宙和萬物。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1:15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神</w:t>
      </w:r>
      <w:r>
        <w:rPr>
          <w:lang w:val="zh_TW" w:bidi="zh_TW"/>
        </w:rPr>
        <w:t>照自己的形象造了男人和女人。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5:3</w:t>
      </w:r>
      <w:r>
        <w:rPr>
          <w:lang w:val="zh_TW" w:bidi="zh_TW"/>
        </w:rPr>
        <w:t xml:space="preserve"> 「我是全能的</w:t>
      </w:r>
      <w:r>
        <w:rPr>
          <w:b/>
          <w:lang w:val="zh_TW" w:bidi="zh_TW"/>
        </w:rPr>
        <w:t>神</w:t>
      </w:r>
      <w:r>
        <w:rPr>
          <w:lang w:val="zh_TW" w:bidi="zh_TW"/>
        </w:rPr>
        <w:t>，我要與你立約。」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9:14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神</w:t>
      </w:r>
      <w:r>
        <w:rPr>
          <w:lang w:val="zh_TW" w:bidi="zh_TW"/>
        </w:rPr>
        <w:t>說：「我就是我。告訴他們：『我就是那派你來的。</w:t>
      </w:r>
      <w:r>
        <w:rPr>
          <w:lang w:val="zh_TW" w:bidi="zh_TW"/>
        </w:rPr>
        <w:t>』</w:t>
      </w:r>
      <w:r>
        <w:rPr>
          <w:lang w:val="zh_TW" w:bidi="zh_TW"/>
        </w:rPr>
        <w:t>還要告訴他們，『我是耶和華，是你們祖宗亞伯拉罕、以撒和雅各的</w:t>
      </w:r>
      <w:r>
        <w:rPr>
          <w:b/>
          <w:lang w:val="zh_TW" w:bidi="zh_TW"/>
        </w:rPr>
        <w:t>神</w:t>
      </w:r>
      <w:r>
        <w:rPr>
          <w:lang w:val="zh_TW" w:bidi="zh_TW"/>
        </w:rPr>
        <w:t>，我的名字直到永遠。</w:t>
      </w:r>
      <w:r>
        <w:rPr>
          <w:lang w:val="zh_TW" w:bidi="zh_TW"/>
        </w:rPr>
        <w:t>』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10:2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神</w:t>
      </w:r>
      <w:r>
        <w:rPr>
          <w:lang w:val="zh_TW" w:bidi="zh_TW"/>
        </w:rPr>
        <w:t>想通過這些災禍讓法老明白，祂比法老以及埃及所有的神都要偉大。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16:1</w:t>
      </w:r>
      <w:r>
        <w:rPr>
          <w:lang w:val="zh_TW" w:bidi="zh_TW"/>
        </w:rPr>
        <w:t xml:space="preserve"> 以色列人開始崇拜迦南人的神，放棄了耶和華真</w:t>
      </w:r>
      <w:r>
        <w:rPr>
          <w:b/>
          <w:lang w:val="zh_TW" w:bidi="zh_TW"/>
        </w:rPr>
        <w:t>神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22:7</w:t>
      </w:r>
      <w:r>
        <w:rPr>
          <w:lang w:val="zh_TW" w:bidi="zh_TW"/>
        </w:rPr>
        <w:t xml:space="preserve"> 「你——我的兒子，將被稱為</w:t>
      </w:r>
      <w:r>
        <w:rPr>
          <w:b/>
          <w:lang w:val="zh_TW" w:bidi="zh_TW"/>
        </w:rPr>
        <w:t>至高神</w:t>
      </w:r>
      <w:r>
        <w:rPr>
          <w:lang w:val="zh_TW" w:bidi="zh_TW"/>
        </w:rPr>
        <w:t>的先知，將告訴百姓他們的罪怎樣得以赦免。」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24:9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神</w:t>
      </w:r>
      <w:r>
        <w:rPr>
          <w:lang w:val="zh_TW" w:bidi="zh_TW"/>
        </w:rPr>
        <w:t>只有一位，但約翰給耶穌洗禮的時候聽見天父說話，看見</w:t>
      </w:r>
      <w:r>
        <w:rPr>
          <w:b/>
          <w:lang w:val="zh_TW" w:bidi="zh_TW"/>
        </w:rPr>
        <w:t>神</w:t>
      </w:r>
      <w:r>
        <w:rPr>
          <w:lang w:val="zh_TW" w:bidi="zh_TW"/>
        </w:rPr>
        <w:t>的兒子耶穌，還看到了聖靈。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25:7</w:t>
      </w:r>
      <w:r>
        <w:rPr>
          <w:lang w:val="zh_TW" w:bidi="zh_TW"/>
        </w:rPr>
        <w:t xml:space="preserve"> 「單單敬拜主你的</w:t>
      </w:r>
      <w:r>
        <w:rPr>
          <w:b/>
          <w:lang w:val="zh_TW" w:bidi="zh_TW"/>
        </w:rPr>
        <w:t>神</w:t>
      </w:r>
      <w:r>
        <w:rPr>
          <w:lang w:val="zh_TW" w:bidi="zh_TW"/>
        </w:rPr>
        <w:t>，只事奉祂。」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28:1</w:t>
      </w:r>
      <w:r>
        <w:rPr>
          <w:lang w:val="zh_TW" w:bidi="zh_TW"/>
        </w:rPr>
        <w:t xml:space="preserve"> 「只有一位是良善的，那就是</w:t>
      </w:r>
      <w:r>
        <w:rPr>
          <w:b/>
          <w:lang w:val="zh_TW" w:bidi="zh_TW"/>
        </w:rPr>
        <w:t>神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49:9</w:t>
      </w:r>
      <w:r>
        <w:rPr>
          <w:lang w:val="zh_TW" w:bidi="zh_TW"/>
        </w:rPr>
        <w:t xml:space="preserve"> 但是</w:t>
      </w:r>
      <w:r>
        <w:rPr>
          <w:b/>
          <w:lang w:val="zh_TW" w:bidi="zh_TW"/>
        </w:rPr>
        <w:t>神</w:t>
      </w:r>
      <w:r>
        <w:rPr>
          <w:lang w:val="zh_TW" w:bidi="zh_TW"/>
        </w:rPr>
        <w:t>愛世上的每個人，所以捨棄祂的獨生子耶穌，使那些相信祂的人不被定罪，而是和</w:t>
      </w:r>
      <w:r>
        <w:rPr>
          <w:b/>
          <w:lang w:val="zh_TW" w:bidi="zh_TW"/>
        </w:rPr>
        <w:t>神</w:t>
      </w:r>
      <w:r>
        <w:rPr>
          <w:lang w:val="zh_TW" w:bidi="zh_TW"/>
        </w:rPr>
        <w:t>永遠同在。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50:16</w:t>
      </w:r>
      <w:r>
        <w:rPr>
          <w:lang w:val="zh_TW" w:bidi="zh_TW"/>
        </w:rPr>
        <w:t xml:space="preserve"> 但是有一天</w:t>
      </w:r>
      <w:r>
        <w:rPr>
          <w:b/>
          <w:lang w:val="zh_TW" w:bidi="zh_TW"/>
        </w:rPr>
        <w:t>神</w:t>
      </w:r>
      <w:r>
        <w:rPr>
          <w:lang w:val="zh_TW" w:bidi="zh_TW"/>
        </w:rPr>
        <w:t>將創造一個完美的新天新地。</w:t>
      </w:r>
    </w:p>
    <w:p>
      <w:pPr>
        <w:pStyle w:val="Heading3"/>
      </w:pPr>
      <w:r>
        <w:rPr>
          <w:lang w:val="zh_TW" w:bidi="zh_TW"/>
        </w:rPr>
        <w:t>原文參照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0136、H0305、H0410、H0426、H0430、H0433、H2486、H2623、H3068、H3069、H3863、H4136、H6697、G01120、G05160、G09320、G09350、G10960、G11400、G20980、G21240、G21280、G21500、G21520、G21530、G22990、G23040、G23050、G23120、G23130、G23140、G23150、G23160、G23170、G23180、G23190、G23200、G33610、G37850、G41510、G52070、G53770、G54630、G55370、G55380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「神的（divine）」一詞指的是與神有關的任何事物。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此術語的一些用法包括「神的權柄」、「神的審判」、「神的本性」、「神的大能」和「神的榮耀」。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在聖經的一處經文中，「神的」這個詞有時被用來描述與一個假神有關的事情。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翻譯「神的」這個詞的方法可以包括「神的（God’s）」、 「來自神的」、 「關於神的」或「以神為特徵的」。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例如，「神的權柄（divine authority）」可以翻譯為「神的權柄（God’s authority）」或「來自神的權柄」。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「神的榮耀（divine glory）」這個詞可以翻譯為「神的榮耀（God’s glory）」或「神所擁有的榮耀」或「來自神的榮耀」。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某些譯本可能會選擇使用不同的詞來描述與假神有關的事物。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權柄</w:t>
      </w:r>
      <w:r>
        <w:rPr>
          <w:lang w:val="zh_TW" w:bidi="zh_TW"/>
        </w:rPr>
        <w:t>，</w:t>
      </w:r>
      <w:r>
        <w:rPr>
          <w:lang w:val="zh_TW" w:bidi="zh_TW"/>
        </w:rPr>
        <w:t>假神</w:t>
      </w:r>
      <w:r>
        <w:rPr>
          <w:lang w:val="zh_TW" w:bidi="zh_TW"/>
        </w:rPr>
        <w:t>，</w:t>
      </w:r>
      <w:r>
        <w:rPr>
          <w:lang w:val="zh_TW" w:bidi="zh_TW"/>
        </w:rPr>
        <w:t>榮耀</w:t>
      </w:r>
      <w:r>
        <w:rPr>
          <w:lang w:val="zh_TW" w:bidi="zh_TW"/>
        </w:rPr>
        <w:t>，</w:t>
      </w:r>
      <w:r>
        <w:rPr>
          <w:lang w:val="zh_TW" w:bidi="zh_TW"/>
        </w:rPr>
        <w:t>神</w:t>
      </w:r>
      <w:r>
        <w:rPr>
          <w:lang w:val="zh_TW" w:bidi="zh_TW"/>
        </w:rPr>
        <w:t>，</w:t>
      </w:r>
      <w:r>
        <w:rPr>
          <w:lang w:val="zh_TW" w:bidi="zh_TW"/>
        </w:rPr>
        <w:t>審判官</w:t>
      </w:r>
      <w:r>
        <w:rPr>
          <w:lang w:val="zh_TW" w:bidi="zh_TW"/>
        </w:rPr>
        <w:t>，大能）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哥林多後書10:3–4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彼得後書1:4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羅馬書1:20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史特朗號：G23040，G29990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神的殿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在聖經中，「神的殿」（神的家）和「雅巍的殿」（雅巍的家）指的是敬拜神的地方。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這個術語也更具體地用來指會幕或聖殿。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「神的殿」和「雅巍的殿」這些術語指的是會幕或聖殿。這些表達也可以一般地指雅巍被敬拜的中心場所。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聖經經常使用「祢的殿」和「祂的殿」來指雅巍的聖殿。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「為我的名建殿」、「為我的名建殿的殿宇」和「雅巍的殿」都指雅巍的聖殿。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在某些情境中，例如在歷代志上十七章25節和二十九章16節中，「家室（殿宇）」這個詞語指的是雅巍的聖殿。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在某些情境中，例如在列王紀上八章44節和歷代志下六章4節中，「殿（殿宇）」一詞指的是雅巍的聖殿。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當提到一個敬拜場所時，這個詞可以翻譯為「敬拜神的殿」或「敬拜神的地方」。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如果是指聖殿或會幕，這可以翻譯為「敬拜神的聖殿（或會幕）」 （或「神所在之處」或「神與祂的百姓相會之處」）。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「殿」這個詞在翻譯中可能很重要，以便傳達神「居住」在那裡，也就是說，祂的靈在那個地方與祂的百姓相會，並接受他們的敬拜。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「雅巍的殿」這個詞可以翻譯為「雅巍的聖殿」或「敬拜雅巍的地方」或「雅巍與祂的子民相會的地方」或「雅巍居住的地方」。同樣地，「神的殿」這個詞也可以以類似的方式翻譯。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神的子民</w:t>
      </w:r>
      <w:r>
        <w:rPr>
          <w:lang w:val="zh_TW" w:bidi="zh_TW"/>
        </w:rPr>
        <w:t>，</w:t>
      </w:r>
      <w:r>
        <w:rPr>
          <w:lang w:val="zh_TW" w:bidi="zh_TW"/>
        </w:rPr>
        <w:t>會幕</w:t>
      </w:r>
      <w:r>
        <w:rPr>
          <w:lang w:val="zh_TW" w:bidi="zh_TW"/>
        </w:rPr>
        <w:t>，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提摩太前書3:14–15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歷代志下23:8–9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以斯拉記5:13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創世記28:17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士師記18:30–31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馬可福音2:26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史特朗號：H0426，H0430，H1004，H1005，H3068，G23160，G36240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神的兒子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「神的兒子」這個稱號指的是耶穌，也就是神的道，祂以人的樣式來到世上。祂也常被稱為「聖子」。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神的兒子與天父有同樣的本質，祂是完全的神。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聖父、聖子、聖靈三位一體，都是同一個本質。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與人類的兒子不同，神的兒子自古以來就存在。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在起初，神的兒子與聖父和聖靈一同參與創造世界。</w:t>
      </w:r>
    </w:p>
    <w:p>
      <w:pPr/>
      <w:r>
        <w:rPr>
          <w:lang w:val="zh_TW" w:bidi="zh_TW"/>
        </w:rPr>
      </w:r>
      <w:r>
        <w:rPr>
          <w:lang w:val="zh_TW" w:bidi="zh_TW"/>
        </w:rPr>
        <w:t>因為耶穌是神的兒子，祂愛祂的父，並且順服祂的父，祂的父也愛祂。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對於「神的兒子」這個稱號，應該使用當地語言中最自然用於指人類兒子的詞語來翻譯「子」。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確保用來翻譯「子」的詞語能與翻譯「父」的詞語相符，且這些詞語是最自然表達父子關係的用法。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使用大寫字母來開頭的「子（Son）」能有助於表達這是在指神。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「聖子」這個詞常用來簡略表達「神的兒子」，尤其是在與「聖父」同時出現的上下文中。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基督</w:t>
      </w:r>
      <w:r>
        <w:rPr>
          <w:lang w:val="zh_TW" w:bidi="zh_TW"/>
        </w:rPr>
        <w:t>、祖先、</w:t>
      </w:r>
      <w:r>
        <w:rPr>
          <w:lang w:val="zh_TW" w:bidi="zh_TW"/>
        </w:rPr>
        <w:t>神</w:t>
      </w:r>
      <w:r>
        <w:rPr>
          <w:lang w:val="zh_TW" w:bidi="zh_TW"/>
        </w:rPr>
        <w:t>、</w:t>
      </w:r>
      <w:r>
        <w:rPr>
          <w:lang w:val="zh_TW" w:bidi="zh_TW"/>
        </w:rPr>
        <w:t>聖父</w:t>
      </w:r>
      <w:r>
        <w:rPr>
          <w:lang w:val="zh_TW" w:bidi="zh_TW"/>
        </w:rPr>
        <w:t>、</w:t>
      </w:r>
      <w:r>
        <w:rPr>
          <w:lang w:val="zh_TW" w:bidi="zh_TW"/>
        </w:rPr>
        <w:t>聖靈</w:t>
      </w:r>
      <w:r>
        <w:rPr>
          <w:lang w:val="zh_TW" w:bidi="zh_TW"/>
        </w:rPr>
        <w:t>、</w:t>
      </w:r>
      <w:r>
        <w:rPr>
          <w:lang w:val="zh_TW" w:bidi="zh_TW"/>
        </w:rPr>
        <w:t>耶穌</w:t>
      </w:r>
      <w:r>
        <w:rPr>
          <w:lang w:val="zh_TW" w:bidi="zh_TW"/>
        </w:rPr>
        <w:t>、子、</w:t>
      </w:r>
      <w:r>
        <w:rPr>
          <w:lang w:val="zh_TW" w:bidi="zh_TW"/>
        </w:rPr>
        <w:t>神的兒子們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約翰壹書4:10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使徒行傳9:20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歌羅西書1:17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加拉太書2:20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希伯來書4:14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約翰福音3:18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路加福音10:22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馬太福音11:27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啟示錄2:18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羅馬書8:29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22:5</w:t>
      </w:r>
      <w:r>
        <w:rPr>
          <w:lang w:val="zh_TW" w:bidi="zh_TW"/>
        </w:rPr>
        <w:t xml:space="preserve"> </w:t>
      </w:r>
      <w:r>
        <w:rPr>
          <w:lang w:val="zh_TW" w:bidi="zh_TW"/>
        </w:rPr>
        <w:t>天使解釋說：「聖靈將會降臨到你身上，你會懷孕，這個孩子是神聖的</w:t>
      </w:r>
      <w:r>
        <w:rPr>
          <w:b/>
          <w:lang w:val="zh_TW" w:bidi="zh_TW"/>
        </w:rPr>
        <w:t>神的兒子</w:t>
      </w:r>
      <w:r>
        <w:rPr>
          <w:lang w:val="zh_TW" w:bidi="zh_TW"/>
        </w:rPr>
        <w:t>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24:9</w:t>
      </w:r>
      <w:r>
        <w:rPr>
          <w:lang w:val="zh_TW" w:bidi="zh_TW"/>
        </w:rPr>
        <w:t xml:space="preserve"> </w:t>
      </w:r>
      <w:r>
        <w:rPr>
          <w:lang w:val="zh_TW" w:bidi="zh_TW"/>
        </w:rPr>
        <w:t>神曾告訴約翰：「聖靈將降在你所施洗的某個人身上，他就是</w:t>
      </w:r>
      <w:r>
        <w:rPr>
          <w:b/>
          <w:lang w:val="zh_TW" w:bidi="zh_TW"/>
        </w:rPr>
        <w:t>神的兒子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31:8</w:t>
      </w:r>
      <w:r>
        <w:rPr>
          <w:lang w:val="zh_TW" w:bidi="zh_TW"/>
        </w:rPr>
        <w:t xml:space="preserve"> </w:t>
      </w:r>
      <w:r>
        <w:rPr>
          <w:lang w:val="zh_TW" w:bidi="zh_TW"/>
        </w:rPr>
        <w:t>門徒心裡十分驚奇，他們都拜耶穌，說：「祢真是</w:t>
      </w:r>
      <w:r>
        <w:rPr>
          <w:b/>
          <w:lang w:val="zh_TW" w:bidi="zh_TW"/>
        </w:rPr>
        <w:t>神的兒子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37:5</w:t>
      </w:r>
      <w:r>
        <w:rPr>
          <w:lang w:val="zh_TW" w:bidi="zh_TW"/>
        </w:rPr>
        <w:t xml:space="preserve"> </w:t>
      </w:r>
      <w:r>
        <w:rPr>
          <w:lang w:val="zh_TW" w:bidi="zh_TW"/>
        </w:rPr>
        <w:t>馬大回答說：「是的，主啊！我相信祢就是彌賽亞，</w:t>
      </w:r>
      <w:r>
        <w:rPr>
          <w:b/>
          <w:lang w:val="zh_TW" w:bidi="zh_TW"/>
        </w:rPr>
        <w:t>神的兒子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42:10</w:t>
      </w:r>
      <w:r>
        <w:rPr>
          <w:lang w:val="zh_TW" w:bidi="zh_TW"/>
        </w:rPr>
        <w:t xml:space="preserve"> 「</w:t>
      </w:r>
      <w:r>
        <w:rPr>
          <w:lang w:val="zh_TW" w:bidi="zh_TW"/>
        </w:rPr>
        <w:t>所以，你們要去使萬民做我的門徒，奉聖父、</w:t>
      </w:r>
      <w:r>
        <w:rPr>
          <w:b/>
          <w:lang w:val="zh_TW" w:bidi="zh_TW"/>
        </w:rPr>
        <w:t>聖子</w:t>
      </w:r>
      <w:r>
        <w:rPr>
          <w:lang w:val="zh_TW" w:bidi="zh_TW"/>
        </w:rPr>
        <w:t>、聖靈的名義為他們施洗，並教導他們遵守我一切的命令。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46:6</w:t>
      </w:r>
      <w:r>
        <w:rPr>
          <w:lang w:val="zh_TW" w:bidi="zh_TW"/>
        </w:rPr>
        <w:t xml:space="preserve"> </w:t>
      </w:r>
      <w:r>
        <w:rPr>
          <w:lang w:val="zh_TW" w:bidi="zh_TW"/>
        </w:rPr>
        <w:t>掃羅立刻就向大馬士革的猶太人宣講，說：「耶穌是</w:t>
      </w:r>
      <w:r>
        <w:rPr>
          <w:b/>
          <w:lang w:val="zh_TW" w:bidi="zh_TW"/>
        </w:rPr>
        <w:t>神的兒子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49:9</w:t>
      </w:r>
      <w:r>
        <w:rPr>
          <w:lang w:val="zh_TW" w:bidi="zh_TW"/>
        </w:rPr>
        <w:t xml:space="preserve"> </w:t>
      </w:r>
      <w:r>
        <w:rPr>
          <w:lang w:val="zh_TW" w:bidi="zh_TW"/>
        </w:rPr>
        <w:t>但是神愛世上的每個人，所以捨棄祂的獨生</w:t>
      </w:r>
      <w:r>
        <w:rPr>
          <w:b/>
          <w:lang w:val="zh_TW" w:bidi="zh_TW"/>
        </w:rPr>
        <w:t>子</w:t>
      </w:r>
      <w:r>
        <w:rPr>
          <w:lang w:val="zh_TW" w:bidi="zh_TW"/>
        </w:rPr>
        <w:t>耶穌，使那些相信祂的人不被定罪，而是和神永遠同在。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H0426，H0430，H1121，H1247，G23160，G52070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神的兒子們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「神的兒子們」這個詞是一個比喻性的表達，具有多種可能的含義。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在新約中，「神的兒子們」一詞指的是所有信耶穌的人，通常翻譯為「神的兒女」，因為它包括男性和女性。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這個詞語可使用於指出與神的關係，就像人類兒子與父親之間的關係，擁有作為兒子的所有特權。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有些人將創世記第六章中出現的「神的兒子們」一詞解釋為墮落的天使——邪靈或惡魔。另一些人認為這可能是指強大的政治統治者或塞特的後裔。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「聖子」這個稱號是不同的詞語：它指的是耶穌，祂是神的獨生子。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當「神的兒子們」指的是信耶穌的信徒時，可以翻譯為「神的兒女」。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在創世紀六章2、4節中，「神的兒子們」的翻譯方式可以包括「天使」、「靈體」、「超自然生物」或「鬼魔」。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參考「兒子」的相關連結。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天使</w:t>
      </w:r>
      <w:r>
        <w:rPr>
          <w:lang w:val="zh_TW" w:bidi="zh_TW"/>
        </w:rPr>
        <w:t>、</w:t>
      </w:r>
      <w:r>
        <w:rPr>
          <w:lang w:val="zh_TW" w:bidi="zh_TW"/>
        </w:rPr>
        <w:t>鬼魔</w:t>
      </w:r>
      <w:r>
        <w:rPr>
          <w:lang w:val="zh_TW" w:bidi="zh_TW"/>
        </w:rPr>
        <w:t>、兒子、</w:t>
      </w:r>
      <w:r>
        <w:rPr>
          <w:lang w:val="zh_TW" w:bidi="zh_TW"/>
        </w:rPr>
        <w:t>神的兒子</w:t>
      </w:r>
      <w:r>
        <w:rPr>
          <w:lang w:val="zh_TW" w:bidi="zh_TW"/>
        </w:rPr>
        <w:t>、</w:t>
      </w:r>
      <w:r>
        <w:rPr>
          <w:lang w:val="zh_TW" w:bidi="zh_TW"/>
        </w:rPr>
        <w:t>統治者</w:t>
      </w:r>
      <w:r>
        <w:rPr>
          <w:lang w:val="zh_TW" w:bidi="zh_TW"/>
        </w:rPr>
        <w:t>、</w:t>
      </w:r>
      <w:r>
        <w:rPr>
          <w:lang w:val="zh_TW" w:bidi="zh_TW"/>
        </w:rPr>
        <w:t>靈）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創世記6:2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創世記6:4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約伯記1:6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羅馬書8:14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H0430，H1121，G52070，G50430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「神的國」和「天國」這兩個詞都指神對祂的子民和所有受造之物的統治和權柄。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猶太人常用「天」來指代神，以避免直接說出祂的名字。（見：轉喻）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在馬太所寫的新約書卷中，他將神的國度稱為「天國」，可能是因為他主要是為猶太讀者所寫的。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神的國指的是神在靈性上對人們的統治以及對物質世界的統治。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舊約的先知說神會差遣彌賽亞以公義統治。耶穌，神的兒子，就是那位將永遠統治神的國的彌賽亞。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根據上下文，「神的國」可以翻譯為「神的統治（作為王）」或「當神作王統治時」或「神對萬有的統治」。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根據上下文，「天國」一詞也可以翻譯為「神從天上作王掌權」或「天上的神在統治」或「屬天的統治」或「天統治一切」。如果無法簡單明瞭地翻譯，則可以改譯為「神的國」。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有些譯者可能會選擇將「天」大寫，以顯示它指的是神。其他人可能會在文本中附上一個註釋，例如「天國（即『神的國』）」。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在印刷版聖經頁面底部的註腳中，也可用來解釋「天」在這個表達中的含義。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神</w:t>
      </w:r>
      <w:r>
        <w:rPr>
          <w:lang w:val="zh_TW" w:bidi="zh_TW"/>
        </w:rPr>
        <w:t>，</w:t>
      </w:r>
      <w:r>
        <w:rPr>
          <w:lang w:val="zh_TW" w:bidi="zh_TW"/>
        </w:rPr>
        <w:t>天堂</w:t>
      </w:r>
      <w:r>
        <w:rPr>
          <w:lang w:val="zh_TW" w:bidi="zh_TW"/>
        </w:rPr>
        <w:t>，</w:t>
      </w:r>
      <w:r>
        <w:rPr>
          <w:lang w:val="zh_TW" w:bidi="zh_TW"/>
        </w:rPr>
        <w:t>王</w:t>
      </w:r>
      <w:r>
        <w:rPr>
          <w:lang w:val="zh_TW" w:bidi="zh_TW"/>
        </w:rPr>
        <w:t>，</w:t>
      </w:r>
      <w:r>
        <w:rPr>
          <w:lang w:val="zh_TW" w:bidi="zh_TW"/>
        </w:rPr>
        <w:t>王國</w:t>
      </w:r>
      <w:r>
        <w:rPr>
          <w:lang w:val="zh_TW" w:bidi="zh_TW"/>
        </w:rPr>
        <w:t>，</w:t>
      </w:r>
      <w:r>
        <w:rPr>
          <w:lang w:val="zh_TW" w:bidi="zh_TW"/>
        </w:rPr>
        <w:t>猶太人的王</w:t>
      </w:r>
      <w:r>
        <w:rPr>
          <w:lang w:val="zh_TW" w:bidi="zh_TW"/>
        </w:rPr>
        <w:t>，</w:t>
      </w:r>
      <w:r>
        <w:rPr>
          <w:lang w:val="zh_TW" w:bidi="zh_TW"/>
        </w:rPr>
        <w:t>統治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帖撒羅尼迦後書1:5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使徒行傳28:23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歌羅西書4:11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約翰福音3:3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路加福音7:28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路加福音10:9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路加福音12:31–32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馬太福音3:2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馬太福音4:17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羅馬書14:17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24:2</w:t>
      </w:r>
      <w:r>
        <w:rPr>
          <w:lang w:val="zh_TW" w:bidi="zh_TW"/>
        </w:rPr>
        <w:t xml:space="preserve"> 他向他們宣講說：「悔改吧，</w:t>
      </w:r>
      <w:r>
        <w:rPr>
          <w:b/>
          <w:lang w:val="zh_TW" w:bidi="zh_TW"/>
        </w:rPr>
        <w:t>神的天國</w:t>
      </w:r>
      <w:r>
        <w:rPr>
          <w:lang w:val="zh_TW" w:bidi="zh_TW"/>
        </w:rPr>
        <w:t>已經近了！」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28:6</w:t>
      </w:r>
      <w:r>
        <w:rPr>
          <w:lang w:val="zh_TW" w:bidi="zh_TW"/>
        </w:rPr>
        <w:t xml:space="preserve"> 耶穌對門徒說：「財主進</w:t>
      </w:r>
      <w:r>
        <w:rPr>
          <w:b/>
          <w:lang w:val="zh_TW" w:bidi="zh_TW"/>
        </w:rPr>
        <w:t>神的國</w:t>
      </w:r>
      <w:r>
        <w:rPr>
          <w:lang w:val="zh_TW" w:bidi="zh_TW"/>
        </w:rPr>
        <w:t>是何等的難啊！駱駝穿過針的眼，比財主進</w:t>
      </w:r>
      <w:r>
        <w:rPr>
          <w:b/>
          <w:lang w:val="zh_TW" w:bidi="zh_TW"/>
        </w:rPr>
        <w:t>神的國</w:t>
      </w:r>
      <w:r>
        <w:rPr>
          <w:lang w:val="zh_TW" w:bidi="zh_TW"/>
        </w:rPr>
        <w:t>還容易呢！」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29:2</w:t>
      </w:r>
      <w:r>
        <w:rPr>
          <w:lang w:val="zh_TW" w:bidi="zh_TW"/>
        </w:rPr>
        <w:t xml:space="preserve"> 耶穌說：「</w:t>
      </w:r>
      <w:r>
        <w:rPr>
          <w:b/>
          <w:lang w:val="zh_TW" w:bidi="zh_TW"/>
        </w:rPr>
        <w:t>天國</w:t>
      </w:r>
      <w:r>
        <w:rPr>
          <w:lang w:val="zh_TW" w:bidi="zh_TW"/>
        </w:rPr>
        <w:t>好像一個王要和他的僕人們算帳。」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34:1</w:t>
      </w:r>
      <w:r>
        <w:rPr>
          <w:lang w:val="zh_TW" w:bidi="zh_TW"/>
        </w:rPr>
        <w:t xml:space="preserve"> 耶穌教導了其他許多關於</w:t>
      </w:r>
      <w:r>
        <w:rPr>
          <w:b/>
          <w:lang w:val="zh_TW" w:bidi="zh_TW"/>
        </w:rPr>
        <w:t>天國</w:t>
      </w:r>
      <w:r>
        <w:rPr>
          <w:lang w:val="zh_TW" w:bidi="zh_TW"/>
        </w:rPr>
        <w:t>的故事。例如，祂說：「</w:t>
      </w:r>
      <w:r>
        <w:rPr>
          <w:b/>
          <w:lang w:val="zh_TW" w:bidi="zh_TW"/>
        </w:rPr>
        <w:t>神的國</w:t>
      </w:r>
      <w:r>
        <w:rPr>
          <w:lang w:val="zh_TW" w:bidi="zh_TW"/>
        </w:rPr>
        <w:t>就像一個人在他的地裡種的芥菜種。」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34:3</w:t>
      </w:r>
      <w:r>
        <w:rPr>
          <w:lang w:val="zh_TW" w:bidi="zh_TW"/>
        </w:rPr>
        <w:t xml:space="preserve"> 耶穌又講另一個故事：「</w:t>
      </w:r>
      <w:r>
        <w:rPr>
          <w:b/>
          <w:lang w:val="zh_TW" w:bidi="zh_TW"/>
        </w:rPr>
        <w:t>神的國</w:t>
      </w:r>
      <w:r>
        <w:rPr>
          <w:lang w:val="zh_TW" w:bidi="zh_TW"/>
        </w:rPr>
        <w:t>好像面酵，婦人把它放在麵團裡，直到全團都發起來。」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34:4</w:t>
      </w:r>
      <w:r>
        <w:rPr>
          <w:lang w:val="zh_TW" w:bidi="zh_TW"/>
        </w:rPr>
        <w:t xml:space="preserve"> 「</w:t>
      </w:r>
      <w:r>
        <w:rPr>
          <w:b/>
          <w:lang w:val="zh_TW" w:bidi="zh_TW"/>
        </w:rPr>
        <w:t>神的國</w:t>
      </w:r>
      <w:r>
        <w:rPr>
          <w:lang w:val="zh_TW" w:bidi="zh_TW"/>
        </w:rPr>
        <w:t>又好比寶貝藏在地裡。有人發現了就把它重新藏起來，歡歡喜喜地去變賣他一切所有的，用這錢來買這塊地。」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34:5</w:t>
      </w:r>
      <w:r>
        <w:rPr>
          <w:lang w:val="zh_TW" w:bidi="zh_TW"/>
        </w:rPr>
        <w:t xml:space="preserve"> 「</w:t>
      </w:r>
      <w:r>
        <w:rPr>
          <w:b/>
          <w:lang w:val="zh_TW" w:bidi="zh_TW"/>
        </w:rPr>
        <w:t>神的國</w:t>
      </w:r>
      <w:r>
        <w:rPr>
          <w:lang w:val="zh_TW" w:bidi="zh_TW"/>
        </w:rPr>
        <w:t>又好像一顆完美且價值連城的珍珠。」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42:9</w:t>
      </w:r>
      <w:r>
        <w:rPr>
          <w:lang w:val="zh_TW" w:bidi="zh_TW"/>
        </w:rPr>
        <w:t xml:space="preserve"> 祂以多種方式向祂的門徒證明祂已經復活，並且向他們講說</w:t>
      </w:r>
      <w:r>
        <w:rPr>
          <w:b/>
          <w:lang w:val="zh_TW" w:bidi="zh_TW"/>
        </w:rPr>
        <w:t>天國</w:t>
      </w:r>
      <w:r>
        <w:rPr>
          <w:lang w:val="zh_TW" w:bidi="zh_TW"/>
        </w:rPr>
        <w:t>的事。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49:5</w:t>
      </w:r>
      <w:r>
        <w:rPr>
          <w:lang w:val="zh_TW" w:bidi="zh_TW"/>
        </w:rPr>
        <w:t xml:space="preserve"> 耶穌還教導說，</w:t>
      </w:r>
      <w:r>
        <w:rPr>
          <w:b/>
          <w:lang w:val="zh_TW" w:bidi="zh_TW"/>
        </w:rPr>
        <w:t>天國</w:t>
      </w:r>
      <w:r>
        <w:rPr>
          <w:lang w:val="zh_TW" w:bidi="zh_TW"/>
        </w:rPr>
        <w:t>比世上的任何事都寶貴。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50:2</w:t>
      </w:r>
      <w:r>
        <w:rPr>
          <w:lang w:val="zh_TW" w:bidi="zh_TW"/>
        </w:rPr>
        <w:t xml:space="preserve"> 當耶穌還在地上的時候祂也說過：「我的門徒將宣講</w:t>
      </w:r>
      <w:r>
        <w:rPr>
          <w:b/>
          <w:lang w:val="zh_TW" w:bidi="zh_TW"/>
        </w:rPr>
        <w:t>神國度</w:t>
      </w:r>
      <w:r>
        <w:rPr>
          <w:lang w:val="zh_TW" w:bidi="zh_TW"/>
        </w:rPr>
        <w:t>的福音給世界各地的人們，然後末日才來。」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史特朗號：G09320、G23160、G37720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神的話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在聖經中，「神的話」一詞指的是神向人傳達的任何信息，包括口頭和書面的信息。耶穌也被稱為「神的道」。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「經文」這個詞的意思是「著作」。它僅在新約中使用，指的是希伯來經文，即舊約。這些著作是神的信息，祂告訴人們將其寫下來，以便未來的許多年裡，人們仍然可以閱讀。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相關的詞語「</w:t>
      </w:r>
      <w:r>
        <w:rPr>
          <w:lang w:val="zh_TW" w:bidi="zh_TW"/>
        </w:rPr>
        <w:t>雅巍（和合本譯為：耶和華）</w:t>
      </w:r>
      <w:r>
        <w:rPr>
          <w:lang w:val="zh_TW" w:bidi="zh_TW"/>
        </w:rPr>
        <w:t>的話」和「主的話」通常指的是神給予先知或聖經中其他人的特定信息。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有時這個詞會簡單地出現為「話語」或「我的話語」或「祢的話語」（當談論神的話語時）。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在新約中，耶穌被稱為「道」和「神的道」。這些稱號意味著耶穌完全揭示了神是誰，因為祂自己就是神。</w:t>
      </w:r>
    </w:p>
    <w:p>
      <w:pPr/>
      <w:r>
        <w:rPr>
          <w:lang w:val="zh_TW" w:bidi="zh_TW"/>
        </w:rPr>
      </w:r>
      <w:r>
        <w:rPr>
          <w:lang w:val="zh_TW" w:bidi="zh_TW"/>
        </w:rPr>
        <w:t>「真理的話語」這個詞是指「神的話語」的另一種說法，即祂的訊息或教導。這不僅僅指一個字。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神的真理之言包括神向人們所教導的一切，關於祂自己、祂的創造，以及祂通過耶穌的救贖計劃。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這個詞強調了神告訴我們的是真實的、信實的和真確的。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根據上下文，翻譯此詞的其他方式可以包括「雅巍的信息」或「神的信息」或「來自神的教導」。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在某些語言中，將此詞語轉為複數形式，說成「神的話（God's words）」或「雅巍的話（the words of Yahweh）」可能會讀起來更為自然。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「雅巍的話臨到」這個表達常用來引導出神告訴祂的先知或祂的百姓的事情。這可以翻譯為「雅巍說了這個信息」或「雅巍說了這些話」。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「經文」或「經書」這個詞可以翻譯為「著作」或「來自神的書面信息」。這個詞應該與「話語」的翻譯有所不同。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當「word」單獨出現且指的是神的話語時，可以翻譯為「信息」或「神的話」或「教導」。也可以考慮上面建議的其他翻譯。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當聖經提到耶穌是「道」時，這個詞可以翻譯為「信息」或「真理」。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「真理的話語」可以翻譯為「神的真實信息」或「神的話語，這是真實的。」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翻譯這個詞語時，重要的是要包含真實這個意義。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先知</w:t>
      </w:r>
      <w:r>
        <w:rPr>
          <w:lang w:val="zh_TW" w:bidi="zh_TW"/>
        </w:rPr>
        <w:t>、真實、</w:t>
      </w:r>
      <w:r>
        <w:rPr>
          <w:lang w:val="zh_TW" w:bidi="zh_TW"/>
        </w:rPr>
        <w:t>雅巍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創世記15:1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列王紀上13:1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耶利米書36:1–3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路加福音8:11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約翰福音5:39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使徒行傳6:2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使徒行傳12:24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哥林多後書6:7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以弗所書1:13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提摩太後書3:16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雅各書1:18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雅各書2:8–9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25:7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耶穌說：「退去吧， 撒但！因為經上記著說：『單單敬拜主你的神，只侍奉祂。』」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33:6</w:t>
      </w:r>
      <w:r>
        <w:rPr>
          <w:lang w:val="zh_TW" w:bidi="zh_TW"/>
        </w:rPr>
        <w:t xml:space="preserve"> 耶穌解釋道：「種子代表</w:t>
      </w:r>
      <w:r>
        <w:rPr>
          <w:b/>
          <w:lang w:val="zh_TW" w:bidi="zh_TW"/>
        </w:rPr>
        <w:t>神的道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42:3</w:t>
      </w:r>
      <w:r>
        <w:rPr>
          <w:lang w:val="zh_TW" w:bidi="zh_TW"/>
        </w:rPr>
        <w:t xml:space="preserve"> 接著耶穌向他們解釋</w:t>
      </w:r>
      <w:r>
        <w:rPr>
          <w:b/>
          <w:lang w:val="zh_TW" w:bidi="zh_TW"/>
        </w:rPr>
        <w:t>神所說</w:t>
      </w:r>
      <w:r>
        <w:rPr>
          <w:lang w:val="zh_TW" w:bidi="zh_TW"/>
        </w:rPr>
        <w:t>的關於彌賽亞的</w:t>
      </w:r>
      <w:r>
        <w:rPr>
          <w:b/>
          <w:lang w:val="zh_TW" w:bidi="zh_TW"/>
        </w:rPr>
        <w:t>話語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42:7</w:t>
      </w:r>
      <w:r>
        <w:rPr>
          <w:lang w:val="zh_TW" w:bidi="zh_TW"/>
        </w:rPr>
        <w:t xml:space="preserve"> 耶穌說：「我告訴你們，一切</w:t>
      </w:r>
      <w:r>
        <w:rPr>
          <w:b/>
          <w:lang w:val="zh_TW" w:bidi="zh_TW"/>
        </w:rPr>
        <w:t>經上</w:t>
      </w:r>
      <w:r>
        <w:rPr>
          <w:lang w:val="zh_TW" w:bidi="zh_TW"/>
        </w:rPr>
        <w:t>記載的關於我</w:t>
      </w:r>
      <w:r>
        <w:rPr>
          <w:b/>
          <w:lang w:val="zh_TW" w:bidi="zh_TW"/>
        </w:rPr>
        <w:t>的話</w:t>
      </w:r>
      <w:r>
        <w:rPr>
          <w:lang w:val="zh_TW" w:bidi="zh_TW"/>
        </w:rPr>
        <w:t>都要應驗」。然後耶穌打開他們的心竅，讓他們能夠明白</w:t>
      </w:r>
      <w:r>
        <w:rPr>
          <w:b/>
          <w:lang w:val="zh_TW" w:bidi="zh_TW"/>
        </w:rPr>
        <w:t>神的話語</w:t>
      </w:r>
      <w:r>
        <w:rPr>
          <w:lang w:val="zh_TW" w:bidi="zh_TW"/>
        </w:rPr>
        <w:t xml:space="preserve">。 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45:10</w:t>
      </w:r>
      <w:r>
        <w:rPr>
          <w:lang w:val="zh_TW" w:bidi="zh_TW"/>
        </w:rPr>
        <w:t xml:space="preserve"> 腓利也用其他</w:t>
      </w:r>
      <w:r>
        <w:rPr>
          <w:b/>
          <w:lang w:val="zh_TW" w:bidi="zh_TW"/>
        </w:rPr>
        <w:t>經文</w:t>
      </w:r>
      <w:r>
        <w:rPr>
          <w:lang w:val="zh_TW" w:bidi="zh_TW"/>
        </w:rPr>
        <w:t>來向他傳講耶穌的福音。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48:12</w:t>
      </w:r>
      <w:r>
        <w:rPr>
          <w:lang w:val="zh_TW" w:bidi="zh_TW"/>
        </w:rPr>
        <w:t xml:space="preserve"> 耶穌卻是最偉大的先知。耶穌被稱為</w:t>
      </w:r>
      <w:r>
        <w:rPr>
          <w:b/>
          <w:lang w:val="zh_TW" w:bidi="zh_TW"/>
        </w:rPr>
        <w:t>神的道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49:18</w:t>
      </w:r>
      <w:r>
        <w:rPr>
          <w:lang w:val="zh_TW" w:bidi="zh_TW"/>
        </w:rPr>
        <w:t xml:space="preserve"> 神要我們禱告、學習祂的</w:t>
      </w:r>
      <w:r>
        <w:rPr>
          <w:b/>
          <w:lang w:val="zh_TW" w:bidi="zh_TW"/>
        </w:rPr>
        <w:t>話語</w:t>
      </w:r>
      <w:r>
        <w:rPr>
          <w:lang w:val="zh_TW" w:bidi="zh_TW"/>
        </w:rPr>
        <w:t>，和其他基督徒一起敬拜祂，並把祂為我們所做的告訴其他人。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史特朗號：H0561、H0565、H1697、H3068、G30560、G44870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神的形象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「形像」一詞指看起來</w:t>
      </w:r>
      <w:r>
        <w:rPr>
          <w:lang w:val="zh_TW" w:bidi="zh_TW"/>
        </w:rPr>
        <w:t>某物外觀像某物，</w:t>
      </w:r>
      <w:r>
        <w:rPr>
          <w:lang w:val="zh_TW" w:bidi="zh_TW"/>
        </w:rPr>
        <w:t>或者在性格或本質上像某人。「神的形像」這個短語在不同的上下文中有不同的用法。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起初，神「照著祂的形象」，也就是「按著祂的樣式」造人。這意味著人具有某些反映神的形象的特質，例如感受情感的能力、推理和交流的能力，並且有永恆的靈魂。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聖經教導我們，耶穌，神的兒子，是「</w:t>
      </w:r>
      <w:r>
        <w:rPr>
          <w:lang w:val="zh_TW" w:bidi="zh_TW"/>
        </w:rPr>
        <w:t>神的形像</w:t>
      </w:r>
      <w:r>
        <w:rPr>
          <w:lang w:val="zh_TW" w:bidi="zh_TW"/>
        </w:rPr>
        <w:t>」，也就是說，祂本身就是神。與人不同，耶穌不是被造的。在太初，神的兒子就擁有所有神聖的屬性，因為祂在本質上與聖父相同。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當談論耶穌時，「神的形像」可以翻譯為「神精確的樣式」或「與神同等的本質」或「與神相同的存在」。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當談論人時，「神照著自己的形像創造了他們」可以翻譯為「神創造他們使其像祂」或「神創造他們讓他們擁有與祂相似的特質」。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形像</w:t>
      </w:r>
      <w:r>
        <w:rPr>
          <w:lang w:val="zh_TW" w:bidi="zh_TW"/>
        </w:rPr>
        <w:t>、</w:t>
      </w:r>
      <w:r>
        <w:rPr>
          <w:lang w:val="zh_TW" w:bidi="zh_TW"/>
        </w:rPr>
        <w:t>神的兒子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哥林多後書4:3–4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歌羅西書3:9–11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創世記1:26–27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</w:t>
      </w:r>
      <w:r>
        <w:rPr>
          <w:lang w:val="zh_TW" w:bidi="zh_TW"/>
        </w:rPr>
        <w:t>9:6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雅各書3:9–10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羅馬書8:28–30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史特朗號：H4541，H1544，H2553，H6456，H6459，H6754，H6816，H8403，G05040，G01790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神的旨意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「神的旨意」指的是神的願望和計劃。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神的旨意特別和祂與人互動的方式，以及祂希望人們如何回應祂有關。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這也指祂其餘的創造物的計劃或願望。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「旨意」這個詞的意思是「決定」或「渴望」。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「神的旨意」也可以翻譯為「神所渴望的」或「神所計劃的」或「神的目的」或「神所喜悅的」。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約翰壹書2:15–17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帖撒羅尼迦前書4:3–6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歌羅西書4:12–14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以弗所書1:1–2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約翰福音5:30–32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馬可福音3:33–35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馬太福音6:8–10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詩篇103:21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史特朗號：H6310、H6634、H7522、G10120、G10130、G23070、G23080、G23090、G25960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神的子民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聖經中「神的子民」這概念是指與神建立了盟約關係的人。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在舊約中，「神的子民」這個詞語是指以色列民族。以色列民族是被神選擇，並從世界其他國家中分別出來，以事奉和順服祂。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在新約中，「神的子民」這個詞指的是「教會」，即所有相信耶穌的人。這包括猶太人和外邦人。在新約中，有時這群人被稱為「神的兒子」或「神的兒女」。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當神使用「我的子民」這個詞時，祂是指與祂有立約關係的人。神的子民是被祂揀選的，祂希望祂的子民以祂喜悅的方式生活。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「神的子民」這個詞可以翻譯為「敬拜神的人」、「事奉神的人」或「屬神的人」。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當神說「我的子民」時，其他翻譯方式可以包括「我所揀選的子民」或「敬拜我的子民」或「屬我的子民」。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同樣地，「祢的子民」可以翻譯為「屬祢的人」或「選擇屬於祢的人」。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此外，「祂的子民」可以翻譯為「屬祂的人」或「神選擇屬於祂自己的人」。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以色列</w:t>
      </w:r>
      <w:r>
        <w:rPr>
          <w:lang w:val="zh_TW" w:bidi="zh_TW"/>
        </w:rPr>
        <w:t>、</w:t>
      </w:r>
      <w:r>
        <w:rPr>
          <w:lang w:val="zh_TW" w:bidi="zh_TW"/>
        </w:rPr>
        <w:t>族群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歴代志上11:2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使徒行傳7:51–53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使徒行傳10:36–38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但以理書9:24–25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以賽亞書2:5–6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耶利米書6:20–22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約珥書3:16–17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彌迦書6:3–5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啟示錄13:7–8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史特朗號：H0430，H5971，G23160，G29920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神蹟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「神蹟」是指除非神使其發生，否則不可能發生的神奇的事情。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耶穌所行的一些神蹟中包括平靜了風暴和醫治瞎眼的人。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神蹟有時也被稱為「奇事」，因為神蹟讓人感到驚奇或驚嘆。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「奇事」一詞也可以泛指神大能的驚人展現，例如祂創造天地萬物。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神蹟也可以稱為「跡象」，因為它們被用來作為指示或證據，表明神是全能者，對宇宙有完全的權柄。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有些神蹟是神的救贖行為，例如當祂拯救以色列人脫離埃及的奴役，以及當祂保護但以理不被獅子傷害時。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其它的奇事則是神的審判，例如在挪亞的時代，祂降下淹沒全地的洪水，以及在摩西的時代，祂在埃及地降下可怕的災疫。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有很多神蹟是治癒病人的身體或使死人復活。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當耶穌醫治人、平息風暴、在水面上行走、讓人從死裡復活時，神的大能就在耶穌身上顯現出來。這些都是神蹟。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神也使先知和使徒能夠行出醫治的神蹟，以及其它只有靠神的能力才能做到的事情。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「神蹟」或「奇事」也可以翻譯為「神所做的不可能的事」、 「神大能的作為」或「神驚人的作為」。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經常出現的「神蹟奇事」可以翻譯為「證明和神蹟」或「證明神大能的奇妙作為」或「展示神偉大之處的驚人奇蹟」。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請注意，神蹟奇事的這個意思不同於為某件事提供證明或證據的神蹟。兩者之間可能是有關聯的。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（另見：權能，</w:t>
      </w:r>
      <w:r>
        <w:rPr>
          <w:lang w:val="zh_TW" w:bidi="zh_TW"/>
        </w:rPr>
        <w:t>先知</w:t>
      </w:r>
      <w:r>
        <w:rPr>
          <w:lang w:val="zh_TW" w:bidi="zh_TW"/>
        </w:rPr>
        <w:t>，</w:t>
      </w:r>
      <w:r>
        <w:rPr>
          <w:lang w:val="zh_TW" w:bidi="zh_TW"/>
        </w:rPr>
        <w:t>使徒</w:t>
      </w:r>
      <w:r>
        <w:rPr>
          <w:lang w:val="zh_TW" w:bidi="zh_TW"/>
        </w:rPr>
        <w:t>，</w:t>
      </w:r>
      <w:r>
        <w:rPr>
          <w:lang w:val="zh_TW" w:bidi="zh_TW"/>
        </w:rPr>
        <w:t>跡象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帖撒羅尼迦後書2:8–10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使徒行傳4:17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使徒行傳4:22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但以理書4:1–3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申命記13:1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出埃及記3:19–22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約翰福音2:11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馬太福音13:58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16:8</w:t>
      </w:r>
      <w:r>
        <w:rPr>
          <w:lang w:val="zh_TW" w:bidi="zh_TW"/>
        </w:rPr>
        <w:t xml:space="preserve"> 他請求神給兩個</w:t>
      </w:r>
      <w:r>
        <w:rPr>
          <w:b/>
          <w:lang w:val="zh_TW" w:bidi="zh_TW"/>
        </w:rPr>
        <w:t>神蹟</w:t>
      </w:r>
      <w:r>
        <w:rPr>
          <w:lang w:val="zh_TW" w:bidi="zh_TW"/>
        </w:rPr>
        <w:t>，以此確保神是派遣他來拯救以色列民的。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19:14</w:t>
      </w:r>
      <w:r>
        <w:rPr>
          <w:lang w:val="zh_TW" w:bidi="zh_TW"/>
        </w:rPr>
        <w:t xml:space="preserve"> 神通過以利沙行了很多</w:t>
      </w:r>
      <w:r>
        <w:rPr>
          <w:b/>
          <w:lang w:val="zh_TW" w:bidi="zh_TW"/>
        </w:rPr>
        <w:t>神蹟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37:10</w:t>
      </w:r>
      <w:r>
        <w:rPr>
          <w:lang w:val="zh_TW" w:bidi="zh_TW"/>
        </w:rPr>
        <w:t xml:space="preserve"> 很多猶太人因為這個</w:t>
      </w:r>
      <w:r>
        <w:rPr>
          <w:b/>
          <w:lang w:val="zh_TW" w:bidi="zh_TW"/>
        </w:rPr>
        <w:t>神蹟</w:t>
      </w:r>
      <w:r>
        <w:rPr>
          <w:lang w:val="zh_TW" w:bidi="zh_TW"/>
        </w:rPr>
        <w:t>相信了耶穌。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43:6</w:t>
      </w:r>
      <w:r>
        <w:rPr>
          <w:lang w:val="zh_TW" w:bidi="zh_TW"/>
        </w:rPr>
        <w:t xml:space="preserve"> 「以色列人啊，耶穌藉著神的大能行</w:t>
      </w:r>
      <w:r>
        <w:rPr>
          <w:b/>
          <w:lang w:val="zh_TW" w:bidi="zh_TW"/>
        </w:rPr>
        <w:t>奇事</w:t>
      </w:r>
      <w:r>
        <w:rPr>
          <w:lang w:val="zh_TW" w:bidi="zh_TW"/>
        </w:rPr>
        <w:t>和</w:t>
      </w:r>
      <w:r>
        <w:rPr>
          <w:b/>
          <w:lang w:val="zh_TW" w:bidi="zh_TW"/>
        </w:rPr>
        <w:t>神蹟</w:t>
      </w:r>
      <w:r>
        <w:rPr>
          <w:lang w:val="zh_TW" w:bidi="zh_TW"/>
        </w:rPr>
        <w:t>，這是你們看見也知道的事。你們卻把祂釘死在十字架上了。」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49:2</w:t>
      </w:r>
      <w:r>
        <w:rPr>
          <w:lang w:val="zh_TW" w:bidi="zh_TW"/>
        </w:rPr>
        <w:t xml:space="preserve"> 耶穌行了很多</w:t>
      </w:r>
      <w:r>
        <w:rPr>
          <w:b/>
          <w:lang w:val="zh_TW" w:bidi="zh_TW"/>
        </w:rPr>
        <w:t>神蹟</w:t>
      </w:r>
      <w:r>
        <w:rPr>
          <w:lang w:val="zh_TW" w:bidi="zh_TW"/>
        </w:rPr>
        <w:t>證明祂是神。祂在水上行走，讓風暴平靜，治好了許多病人，趕鬼，使死人復活，用五餅二魚餵飽了五千人。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0226，H0852，H2368，H2858，H4150，H4159，H4864，H5251，H5824，H5953，H6381，H6382，H6383，H6395，H6725，H7560，H7583，H8047，H8074，H8539，H8540，G08800，G12130，G12290，G14110，G15690，G17180，G17700，G18390，G22850，G22960，G22970，G31670，G39020，G45910，G45920，G50590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神人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「神人」這個表達方式是指對雅巍（和合本譯為：耶和華）的先知的尊稱。它也用來指雅巍的天使。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當指的是先知時，這個詞也可以翻譯為「屬於神的人」或「神所揀選的人」或「事奉神的人」。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當指的是天使時，這個詞也可以翻譯為「神的使者」或「你的天使」或「來自神的像人一樣的屬天存在」。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天使</w:t>
      </w:r>
      <w:r>
        <w:rPr>
          <w:lang w:val="zh_TW" w:bidi="zh_TW"/>
        </w:rPr>
        <w:t>，</w:t>
      </w:r>
      <w:r>
        <w:rPr>
          <w:lang w:val="zh_TW" w:bidi="zh_TW"/>
        </w:rPr>
        <w:t>尊貴</w:t>
      </w:r>
      <w:r>
        <w:rPr>
          <w:lang w:val="zh_TW" w:bidi="zh_TW"/>
        </w:rPr>
        <w:t>，</w:t>
      </w:r>
      <w:r>
        <w:rPr>
          <w:lang w:val="zh_TW" w:bidi="zh_TW"/>
        </w:rPr>
        <w:t>先知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歷代志上23:12–14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列王紀上12:22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撒母耳記上9:9–11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史特朗號：H0376，H0430，G04440，G23160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審判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「審判」和「裁判」這些詞語</w:t>
      </w:r>
      <w:r>
        <w:rPr>
          <w:lang w:val="zh_TW" w:bidi="zh_TW"/>
        </w:rPr>
        <w:t>通常指的是做出有關某事是否良好、明智或正確的決定</w:t>
      </w:r>
      <w:r>
        <w:rPr>
          <w:lang w:val="zh_TW" w:bidi="zh_TW"/>
        </w:rPr>
        <w:t>。然而，這些詞語也可以指一個人在做出決定後所採取的行動，通常是在判定某個事物是壞的、錯誤的或邪惡的情境下。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「審判」和「裁判」這些詞也可以意味著「帶來傷害」（通常是因為神認定某人或某國的行為是邪惡的）。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「神的審判」通常指的是祂判定某事或某人為罪惡的決定。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神的審判通常包括懲罰人的罪。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「審判」一詞也可以意味著「論斷」。神教導祂的子民不要這樣彼此論斷。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另一個意思是「在……之間仲裁」或「在……之間判斷」，例如在他們的爭端中裁決誰是正確的。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在某些情境中，神的「審判」是祂所決定的正確和公義之事。這些與祂的法令、律例或訓誨相似。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「裁判」可以指智慧決策的能力。缺乏「判斷」的人就是缺乏智慧做出明智的決定。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根據上下文，「審判」還可以翻譯為「決定」、「譴責」、「懲罰」或「判決」。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「裁判」一詞可以翻譯為「懲罰」、「決定」、「裁決」、「法令」或「譴責」。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在某些情境中，短語「在審判中」也可以翻譯為「在審判的日子」或「在神審判人的時候」。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法令</w:t>
      </w:r>
      <w:r>
        <w:rPr>
          <w:lang w:val="zh_TW" w:bidi="zh_TW"/>
        </w:rPr>
        <w:t>、</w:t>
      </w:r>
      <w:r>
        <w:rPr>
          <w:lang w:val="zh_TW" w:bidi="zh_TW"/>
        </w:rPr>
        <w:t>法官</w:t>
      </w:r>
      <w:r>
        <w:rPr>
          <w:lang w:val="zh_TW" w:bidi="zh_TW"/>
        </w:rPr>
        <w:t>、</w:t>
      </w:r>
      <w:r>
        <w:rPr>
          <w:lang w:val="zh_TW" w:bidi="zh_TW"/>
        </w:rPr>
        <w:t>審判日</w:t>
      </w:r>
      <w:r>
        <w:rPr>
          <w:lang w:val="zh_TW" w:bidi="zh_TW"/>
        </w:rPr>
        <w:t>、</w:t>
      </w:r>
      <w:r>
        <w:rPr>
          <w:lang w:val="zh_TW" w:bidi="zh_TW"/>
        </w:rPr>
        <w:t>公正</w:t>
      </w:r>
      <w:r>
        <w:rPr>
          <w:lang w:val="zh_TW" w:bidi="zh_TW"/>
        </w:rPr>
        <w:t>、</w:t>
      </w:r>
      <w:r>
        <w:rPr>
          <w:lang w:val="zh_TW" w:bidi="zh_TW"/>
        </w:rPr>
        <w:t>律例</w:t>
      </w:r>
      <w:r>
        <w:rPr>
          <w:lang w:val="zh_TW" w:bidi="zh_TW"/>
        </w:rPr>
        <w:t>、</w:t>
      </w:r>
      <w:r>
        <w:rPr>
          <w:lang w:val="zh_TW" w:bidi="zh_TW"/>
        </w:rPr>
        <w:t>法律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約翰壹書4:17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列王紀上3:9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使徒行傳10:42–43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以賽亞書3:14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 2:4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路加福音6:37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彌迦書3:9–11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詩篇54:1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19:16</w:t>
      </w:r>
      <w:r>
        <w:rPr>
          <w:lang w:val="zh_TW" w:bidi="zh_TW"/>
        </w:rPr>
        <w:t xml:space="preserve"> </w:t>
      </w:r>
      <w:r>
        <w:rPr>
          <w:lang w:val="zh_TW" w:bidi="zh_TW"/>
        </w:rPr>
        <w:t>先知們警告人們，如果他們不停止犯罪順服神，神就要</w:t>
      </w:r>
      <w:r>
        <w:rPr>
          <w:b/>
          <w:lang w:val="zh_TW" w:bidi="zh_TW"/>
        </w:rPr>
        <w:t>審判</w:t>
      </w:r>
      <w:r>
        <w:rPr>
          <w:lang w:val="zh_TW" w:bidi="zh_TW"/>
        </w:rPr>
        <w:t>他們的罪，懲罰他們。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21:8</w:t>
      </w:r>
      <w:r>
        <w:rPr>
          <w:lang w:val="zh_TW" w:bidi="zh_TW"/>
        </w:rPr>
        <w:t xml:space="preserve"> </w:t>
      </w:r>
      <w:r>
        <w:rPr>
          <w:lang w:val="zh_TW" w:bidi="zh_TW"/>
        </w:rPr>
        <w:t>國王是掌管一個國家並</w:t>
      </w:r>
      <w:r>
        <w:rPr>
          <w:b/>
          <w:lang w:val="zh_TW" w:bidi="zh_TW"/>
        </w:rPr>
        <w:t>審判</w:t>
      </w:r>
      <w:r>
        <w:rPr>
          <w:lang w:val="zh_TW" w:bidi="zh_TW"/>
        </w:rPr>
        <w:t>人民的人。彌賽亞是完全的國王，坐在</w:t>
      </w:r>
      <w:r>
        <w:rPr>
          <w:lang w:val="zh_TW" w:bidi="zh_TW"/>
        </w:rPr>
        <w:t>祂</w:t>
      </w:r>
      <w:r>
        <w:rPr>
          <w:lang w:val="zh_TW" w:bidi="zh_TW"/>
        </w:rPr>
        <w:t>祖先大衛的寶座上永遠掌管全世界，施行誠實的</w:t>
      </w:r>
      <w:r>
        <w:rPr>
          <w:b/>
          <w:lang w:val="zh_TW" w:bidi="zh_TW"/>
        </w:rPr>
        <w:t>審判</w:t>
      </w:r>
      <w:r>
        <w:rPr>
          <w:lang w:val="zh_TW" w:bidi="zh_TW"/>
        </w:rPr>
        <w:t>，作正確的決定。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39:4</w:t>
      </w:r>
      <w:r>
        <w:rPr>
          <w:lang w:val="zh_TW" w:bidi="zh_TW"/>
        </w:rPr>
        <w:t xml:space="preserve"> </w:t>
      </w:r>
      <w:r>
        <w:rPr>
          <w:lang w:val="zh_TW" w:bidi="zh_TW"/>
        </w:rPr>
        <w:t>大祭司就生氣的撕裂衣服，向其他祭司喊道：「我們不需要任何見證人了！你們都聽到祂說祂是神的兒子。你們的</w:t>
      </w:r>
      <w:r>
        <w:rPr>
          <w:b/>
          <w:lang w:val="zh_TW" w:bidi="zh_TW"/>
        </w:rPr>
        <w:t>意見</w:t>
      </w:r>
      <w:r>
        <w:rPr>
          <w:lang w:val="zh_TW" w:bidi="zh_TW"/>
        </w:rPr>
        <w:t>是什麼？」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50:14</w:t>
      </w:r>
      <w:r>
        <w:rPr>
          <w:lang w:val="zh_TW" w:bidi="zh_TW"/>
        </w:rPr>
        <w:t xml:space="preserve"> </w:t>
      </w:r>
      <w:r>
        <w:rPr>
          <w:lang w:val="zh_TW" w:bidi="zh_TW"/>
        </w:rPr>
        <w:t>神卻要</w:t>
      </w:r>
      <w:r>
        <w:rPr>
          <w:b/>
          <w:lang w:val="zh_TW" w:bidi="zh_TW"/>
        </w:rPr>
        <w:t>審判</w:t>
      </w:r>
      <w:r>
        <w:rPr>
          <w:lang w:val="zh_TW" w:bidi="zh_TW"/>
        </w:rPr>
        <w:t>那些不相信耶穌的人，把他們扔到地獄裡。他們將永遠在地獄裡哀哭切齒，被永不熄滅的火焚燒，被永遠不死的蟲嗜咬。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0148，H0430，H1777，H1778，H1779，H1780，H1781，H1782，H2940，H4055，H4941，H6414，H6415，H6416，H6417，H6419，H6485，H8196，H8199，H8201，G01440，G03500，G09680，G11060，G12520，G13410，G13450，G13480，G13490，G29170，G29190，G29200，G29220，G29230，G42320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審判官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審判官是在涉及法律的糾紛中，判斷對錯的人。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在聖經中，神常被稱為審判者，因為祂是唯一完美的審判者，對是非作出最終裁決。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以色列人進入迦南地之後，在有君王統治他們之前，神任命了「士師」作為領袖在困難時期帶領他們。這些士師通常是軍事領袖，他們通過擊敗敵人來拯救以色列人。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「審判官」這個詞也可以根據上下文稱為「決策者」、「領袖」、「拯救者」或「統治者」。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官長</w:t>
      </w:r>
      <w:r>
        <w:rPr>
          <w:lang w:val="zh_TW" w:bidi="zh_TW"/>
        </w:rPr>
        <w:t>、</w:t>
      </w:r>
      <w:r>
        <w:rPr>
          <w:lang w:val="zh_TW" w:bidi="zh_TW"/>
        </w:rPr>
        <w:t>士師</w:t>
      </w:r>
      <w:r>
        <w:rPr>
          <w:lang w:val="zh_TW" w:bidi="zh_TW"/>
        </w:rPr>
        <w:t>、</w:t>
      </w:r>
      <w:r>
        <w:rPr>
          <w:lang w:val="zh_TW" w:bidi="zh_TW"/>
        </w:rPr>
        <w:t>律法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提摩太後書4:8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路加福音11:19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路加福音12:14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路加福音18:1–2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路得記1:1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史特朗號：H0148，H0430，H1777，H1778，H1779，H1781，H1782，H6414，H6416，H6419，H8199，G03500，G12520，G13480，G29190，G29220，G29230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審判日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「審判日」一詞指的是未來神將審判所有人的時刻。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神已經讓祂的兒子耶穌基督成為所有人的審判者。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在審判的日子，基督將根據祂公義的品格來審判人。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此術語也可以翻譯為「審判的時候」，因為它可能指不止一天的時間。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翻譯此術語的其它方式可以包括「在末日神審判所有人的時候」。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在一些語言的翻譯中會將此術語大寫，以顯示它是一個特殊日子或時間的專有名稱：「審判日」或「審判之時」。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審判</w:t>
      </w:r>
      <w:r>
        <w:rPr>
          <w:lang w:val="zh_TW" w:bidi="zh_TW"/>
        </w:rPr>
        <w:t>、</w:t>
      </w:r>
      <w:r>
        <w:rPr>
          <w:lang w:val="zh_TW" w:bidi="zh_TW"/>
        </w:rPr>
        <w:t>耶穌</w:t>
      </w:r>
      <w:r>
        <w:rPr>
          <w:lang w:val="zh_TW" w:bidi="zh_TW"/>
        </w:rPr>
        <w:t>、</w:t>
      </w:r>
      <w:r>
        <w:rPr>
          <w:lang w:val="zh_TW" w:bidi="zh_TW"/>
        </w:rPr>
        <w:t>天堂</w:t>
      </w:r>
      <w:r>
        <w:rPr>
          <w:lang w:val="zh_TW" w:bidi="zh_TW"/>
        </w:rPr>
        <w:t>、</w:t>
      </w:r>
      <w:r>
        <w:rPr>
          <w:lang w:val="zh_TW" w:bidi="zh_TW"/>
        </w:rPr>
        <w:t>地獄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路加福音10:12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路加福音11:31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路加福音11:32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馬太福音12:36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史特朗號：H2962，H3117，H4941，G22500，G29200，G29620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
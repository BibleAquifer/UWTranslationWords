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she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舌頭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「舌頭」一詞是指人嘴裡的器官，用於說話。這個詞常常用作比喻，表示「語言」或「說話」。此外，還有其它幾種比喻意義。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在聖經中，這個詞最常見的比喻意義是「語言」或「話語」。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有時「舌頭」可能指某一特定群體所說的語言。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其它時候，它指的是聖靈賜給基督徒的一種超自然語言，作為「聖靈的恩賜」之一。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在《使徒行傳》中，表達「舌頭的火」指的是「火焰」，可能其形狀像舌頭。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根據上下文，「舌頭」一詞可以翻譯為「語言」或「超自然語言」。如果不清楚指的是哪一種，最好翻譯為「語言」。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當提到火時，這個詞可以翻譯為「火焰」。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「我的舌頭歡喜」這個表達可以翻譯為「我歡喜並讚美神」或「我正喜樂地讚美神」。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「撒謊的舌頭」這個詞語可以翻譯為「說謊的人」或「撒謊的人」。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短語「用他們的舌頭」可翻譯為「用他們所說的」或「藉著他們的話語」。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（另見：恩賜、</w:t>
      </w:r>
      <w:r>
        <w:rPr>
          <w:lang w:val="zh_TW" w:bidi="zh_TW"/>
        </w:rPr>
        <w:t>聖靈</w:t>
      </w:r>
      <w:r>
        <w:rPr>
          <w:lang w:val="zh_TW" w:bidi="zh_TW"/>
        </w:rPr>
        <w:t>、</w:t>
      </w:r>
      <w:r>
        <w:rPr>
          <w:lang w:val="zh_TW" w:bidi="zh_TW"/>
        </w:rPr>
        <w:t>喜樂</w:t>
      </w:r>
      <w:r>
        <w:rPr>
          <w:lang w:val="zh_TW" w:bidi="zh_TW"/>
        </w:rPr>
        <w:t>、</w:t>
      </w:r>
      <w:r>
        <w:rPr>
          <w:lang w:val="zh_TW" w:bidi="zh_TW"/>
        </w:rPr>
        <w:t>讚美</w:t>
      </w:r>
      <w:r>
        <w:rPr>
          <w:lang w:val="zh_TW" w:bidi="zh_TW"/>
        </w:rPr>
        <w:t>、歡欣、</w:t>
      </w:r>
      <w:r>
        <w:rPr>
          <w:lang w:val="zh_TW" w:bidi="zh_TW"/>
        </w:rPr>
        <w:t>靈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哥林多前書12:10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約翰壹書3:18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撒母耳記下23:2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使徒行傳2:26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以西結書36:3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腓立比書2:11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史特朗號：H3956，G11000，G12580，G20840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
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施捨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「施捨（alms）」一詞是指為幫助窮人而給予的金錢、食物或其它物品。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人們常常認為施捨是他們的宗教要求他們做的事情，以便成為義人。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耶穌說，施捨不應該為了引起他人的注意而公開進行。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這個詞可以翻譯為「錢」或「給窮人的禮物」或「對窮人的幫助」。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史特朗號：G16540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施洗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在新約中，「施洗（baptize）」和「洗禮（baptism）」通常指的是用水為基督徒進行的儀式性洗禮，以顯示其已經從罪中被潔淨並與基督聯合。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基督徒對於一個人應該如何用水施洗有不同的看法。最好以一種通用的方式翻譯這個詞，以允許不同的施洗方式。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根據上下文，「施洗」這個詞可以翻譯為「潔淨（purify）」、「澆灌（“plunge into）」、「浸入（dip into）」或「洗淨（wash）」。例如，「用水為你施洗」可以翻譯為「將你浸入水中」。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「洗禮」一詞可以翻譯為「潔淨」、「澆灌」、「浸入」、「清洗」。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還要考慮這個詞在當地或該國語言的聖經翻譯中是如何翻譯的。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約翰（施洗）</w:t>
      </w:r>
      <w:r>
        <w:rPr>
          <w:lang w:val="zh_TW" w:bidi="zh_TW"/>
        </w:rPr>
        <w:t>、</w:t>
      </w:r>
      <w:r>
        <w:rPr>
          <w:lang w:val="zh_TW" w:bidi="zh_TW"/>
        </w:rPr>
        <w:t>悔改</w:t>
      </w:r>
      <w:r>
        <w:rPr>
          <w:lang w:val="zh_TW" w:bidi="zh_TW"/>
        </w:rPr>
        <w:t>、</w:t>
      </w:r>
      <w:r>
        <w:rPr>
          <w:lang w:val="zh_TW" w:bidi="zh_TW"/>
        </w:rPr>
        <w:t>聖靈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使徒行傳9:18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使徒行傳10:48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馬太福音28:18–19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24:3</w:t>
      </w:r>
      <w:r>
        <w:rPr>
          <w:lang w:val="zh_TW" w:bidi="zh_TW"/>
        </w:rPr>
        <w:t xml:space="preserve"> </w:t>
      </w:r>
      <w:r>
        <w:rPr>
          <w:lang w:val="zh_TW" w:bidi="zh_TW"/>
        </w:rPr>
        <w:t>人們聽了約翰宣講的信息，他們當中有很多人認罪悔改，約翰為他們施行了</w:t>
      </w:r>
      <w:r>
        <w:rPr>
          <w:b/>
          <w:lang w:val="zh_TW" w:bidi="zh_TW"/>
        </w:rPr>
        <w:t>洗禮</w:t>
      </w:r>
      <w:r>
        <w:rPr>
          <w:lang w:val="zh_TW" w:bidi="zh_TW"/>
        </w:rPr>
        <w:t>。很多宗教領袖也來受約翰的</w:t>
      </w:r>
      <w:r>
        <w:rPr>
          <w:b/>
          <w:lang w:val="zh_TW" w:bidi="zh_TW"/>
        </w:rPr>
        <w:t>洗禮</w:t>
      </w:r>
      <w:r>
        <w:rPr>
          <w:lang w:val="zh_TW" w:bidi="zh_TW"/>
        </w:rPr>
        <w:t>，但他們既不悔改也不承認自己的罪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24:6</w:t>
      </w:r>
      <w:r>
        <w:rPr>
          <w:lang w:val="zh_TW" w:bidi="zh_TW"/>
        </w:rPr>
        <w:t xml:space="preserve"> </w:t>
      </w:r>
      <w:r>
        <w:rPr>
          <w:lang w:val="zh_TW" w:bidi="zh_TW"/>
        </w:rPr>
        <w:t>第二天，耶穌來要約翰為他</w:t>
      </w:r>
      <w:r>
        <w:rPr>
          <w:b/>
          <w:lang w:val="zh_TW" w:bidi="zh_TW"/>
        </w:rPr>
        <w:t>施洗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24:7</w:t>
      </w:r>
      <w:r>
        <w:rPr>
          <w:lang w:val="zh_TW" w:bidi="zh_TW"/>
        </w:rPr>
        <w:t xml:space="preserve"> </w:t>
      </w:r>
      <w:r>
        <w:rPr>
          <w:lang w:val="zh_TW" w:bidi="zh_TW"/>
        </w:rPr>
        <w:t>約翰對耶穌說：「我不配為你</w:t>
      </w:r>
      <w:r>
        <w:rPr>
          <w:b/>
          <w:lang w:val="zh_TW" w:bidi="zh_TW"/>
        </w:rPr>
        <w:t>施洗</w:t>
      </w:r>
      <w:r>
        <w:rPr>
          <w:lang w:val="zh_TW" w:bidi="zh_TW"/>
        </w:rPr>
        <w:t>，你應該為我</w:t>
      </w:r>
      <w:r>
        <w:rPr>
          <w:b/>
          <w:lang w:val="zh_TW" w:bidi="zh_TW"/>
        </w:rPr>
        <w:t>施洗</w:t>
      </w:r>
      <w:r>
        <w:rPr>
          <w:lang w:val="zh_TW" w:bidi="zh_TW"/>
        </w:rPr>
        <w:t>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42:10</w:t>
      </w:r>
      <w:r>
        <w:rPr>
          <w:lang w:val="zh_TW" w:bidi="zh_TW"/>
        </w:rPr>
        <w:t xml:space="preserve"> 「</w:t>
      </w:r>
      <w:r>
        <w:rPr>
          <w:lang w:val="zh_TW" w:bidi="zh_TW"/>
        </w:rPr>
        <w:t>所以，你們要去使萬民做我的門徒，奉聖父、聖子、聖靈的名義為他們</w:t>
      </w:r>
      <w:r>
        <w:rPr>
          <w:b/>
          <w:lang w:val="zh_TW" w:bidi="zh_TW"/>
        </w:rPr>
        <w:t>施洗</w:t>
      </w:r>
      <w:r>
        <w:rPr>
          <w:lang w:val="zh_TW" w:bidi="zh_TW"/>
        </w:rPr>
        <w:t>，並教導他們遵守我一切的命令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43:11</w:t>
      </w:r>
      <w:r>
        <w:rPr>
          <w:lang w:val="zh_TW" w:bidi="zh_TW"/>
        </w:rPr>
        <w:t xml:space="preserve"> </w:t>
      </w:r>
      <w:r>
        <w:rPr>
          <w:lang w:val="zh_TW" w:bidi="zh_TW"/>
        </w:rPr>
        <w:t>彼得回答說：「你們應當悔改，奉耶穌基督的名</w:t>
      </w:r>
      <w:r>
        <w:rPr>
          <w:b/>
          <w:lang w:val="zh_TW" w:bidi="zh_TW"/>
        </w:rPr>
        <w:t>受洗</w:t>
      </w:r>
      <w:r>
        <w:rPr>
          <w:lang w:val="zh_TW" w:bidi="zh_TW"/>
        </w:rPr>
        <w:t>，叫你們的罪得赦免。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43:12</w:t>
      </w:r>
      <w:r>
        <w:rPr>
          <w:lang w:val="zh_TW" w:bidi="zh_TW"/>
        </w:rPr>
        <w:t xml:space="preserve"> 大約三千人相信彼得所說的，成為耶穌的門徒，他們</w:t>
      </w:r>
      <w:r>
        <w:rPr>
          <w:b/>
          <w:lang w:val="zh_TW" w:bidi="zh_TW"/>
        </w:rPr>
        <w:t>受洗</w:t>
      </w:r>
      <w:r>
        <w:rPr>
          <w:lang w:val="zh_TW" w:bidi="zh_TW"/>
        </w:rPr>
        <w:t>，成為耶路撒冷教會的一部分。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45:11</w:t>
      </w:r>
      <w:r>
        <w:rPr>
          <w:lang w:val="zh_TW" w:bidi="zh_TW"/>
        </w:rPr>
        <w:t xml:space="preserve"> </w:t>
      </w:r>
      <w:r>
        <w:rPr>
          <w:lang w:val="zh_TW" w:bidi="zh_TW"/>
        </w:rPr>
        <w:t>當他們到了有水的地方，那個衣索比亞人說：「看！這裡有水，我為什麼不在這</w:t>
      </w:r>
      <w:r>
        <w:rPr>
          <w:b/>
          <w:lang w:val="zh_TW" w:bidi="zh_TW"/>
        </w:rPr>
        <w:t>受洗</w:t>
      </w:r>
      <w:r>
        <w:rPr>
          <w:lang w:val="zh_TW" w:bidi="zh_TW"/>
        </w:rPr>
        <w:t>呢？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46:5</w:t>
      </w:r>
      <w:r>
        <w:rPr>
          <w:lang w:val="zh_TW" w:bidi="zh_TW"/>
        </w:rPr>
        <w:t xml:space="preserve"> </w:t>
      </w:r>
      <w:r>
        <w:rPr>
          <w:lang w:val="zh_TW" w:bidi="zh_TW"/>
        </w:rPr>
        <w:t>掃羅立即就能看見了，亞拿尼亞給他</w:t>
      </w:r>
      <w:r>
        <w:rPr>
          <w:b/>
          <w:lang w:val="zh_TW" w:bidi="zh_TW"/>
        </w:rPr>
        <w:t>施了洗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49:14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耶穌邀請你相信祂並受</w:t>
      </w:r>
      <w:r>
        <w:rPr>
          <w:b/>
          <w:lang w:val="zh_TW" w:bidi="zh_TW"/>
        </w:rPr>
        <w:t>洗禮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史特朗號：G09070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施洗約翰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約翰是撒迦利亞和</w:t>
      </w:r>
      <w:r>
        <w:rPr>
          <w:lang w:val="zh_TW" w:bidi="zh_TW"/>
        </w:rPr>
        <w:t>伊利莎白</w:t>
      </w:r>
      <w:r>
        <w:rPr>
          <w:lang w:val="zh_TW" w:bidi="zh_TW"/>
        </w:rPr>
        <w:t>的兒子。由於「約翰」是一個常見的名字，通常稱他為「施洗約翰」以區別於其他名叫約翰的人，例如使徒約翰。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約翰是神差來的先知，為了預備人們相信並跟隨彌賽亞。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約翰告訴人們要承認他們的罪，轉向神，並停止犯罪，以便準備好迎接彌賽亞。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約翰用水給許多人施洗，作為他們為自己的罪感到懊悔並轉離罪的標誌。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約翰被稱為「施洗約翰」是因為他為許多人施洗。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施洗</w:t>
      </w:r>
      <w:r>
        <w:rPr>
          <w:lang w:val="zh_TW" w:bidi="zh_TW"/>
        </w:rPr>
        <w:t>、</w:t>
      </w:r>
      <w:r>
        <w:rPr>
          <w:lang w:val="zh_TW" w:bidi="zh_TW"/>
        </w:rPr>
        <w:t>撒迦利亞（新約）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約翰福音3:22–24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路加福音1:62–63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路加福音7:27–28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馬太福音11:14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22:2</w:t>
      </w:r>
      <w:r>
        <w:rPr>
          <w:lang w:val="zh_TW" w:bidi="zh_TW"/>
        </w:rPr>
        <w:t xml:space="preserve"> </w:t>
      </w:r>
      <w:r>
        <w:rPr>
          <w:lang w:val="zh_TW" w:bidi="zh_TW"/>
        </w:rPr>
        <w:t>天使對撒迦利亞說：「你的妻子將有一個兒子，你要給他起名叫</w:t>
      </w:r>
      <w:r>
        <w:rPr>
          <w:b/>
          <w:lang w:val="zh_TW" w:bidi="zh_TW"/>
        </w:rPr>
        <w:t>約翰</w:t>
      </w:r>
      <w:r>
        <w:rPr>
          <w:lang w:val="zh_TW" w:bidi="zh_TW"/>
        </w:rPr>
        <w:t>。他將被聖靈充滿，為彌賽亞預備道路。」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22:7</w:t>
      </w:r>
      <w:r>
        <w:rPr>
          <w:lang w:val="zh_TW" w:bidi="zh_TW"/>
        </w:rPr>
        <w:t xml:space="preserve"> </w:t>
      </w:r>
      <w:r>
        <w:rPr>
          <w:lang w:val="zh_TW" w:bidi="zh_TW"/>
        </w:rPr>
        <w:t>伊利莎白生下男孩後，他們按照天使的命令給他起名叫</w:t>
      </w:r>
      <w:r>
        <w:rPr>
          <w:b/>
          <w:lang w:val="zh_TW" w:bidi="zh_TW"/>
        </w:rPr>
        <w:t>約翰</w:t>
      </w:r>
      <w:r>
        <w:rPr>
          <w:lang w:val="zh_TW" w:bidi="zh_TW"/>
        </w:rPr>
        <w:t>，神又允許撒迦利亞說話了。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24:1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約翰</w:t>
      </w:r>
      <w:r>
        <w:rPr>
          <w:lang w:val="zh_TW" w:bidi="zh_TW"/>
        </w:rPr>
        <w:t>是撒迦利亞和伊利莎白的兒子，</w:t>
      </w:r>
      <w:r>
        <w:rPr>
          <w:b/>
          <w:lang w:val="zh_TW" w:bidi="zh_TW"/>
        </w:rPr>
        <w:t>約翰</w:t>
      </w:r>
      <w:r>
        <w:rPr>
          <w:lang w:val="zh_TW" w:bidi="zh_TW"/>
        </w:rPr>
        <w:t>長大後成了一個先知。他住在曠野，吃野蜜和蝗蟲，穿駱駝毛的衣服。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24:2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許多人來到曠野聽</w:t>
      </w:r>
      <w:r>
        <w:rPr>
          <w:b/>
          <w:lang w:val="zh_TW" w:bidi="zh_TW"/>
        </w:rPr>
        <w:t>約翰</w:t>
      </w:r>
      <w:r>
        <w:rPr>
          <w:lang w:val="zh_TW" w:bidi="zh_TW"/>
        </w:rPr>
        <w:t>講道。他向他們宣講說：「悔改吧，神的天國已經近了！」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24:6</w:t>
      </w:r>
      <w:r>
        <w:rPr>
          <w:lang w:val="zh_TW" w:bidi="zh_TW"/>
        </w:rPr>
        <w:t xml:space="preserve"> </w:t>
      </w:r>
      <w:r>
        <w:rPr>
          <w:lang w:val="zh_TW" w:bidi="zh_TW"/>
        </w:rPr>
        <w:t>第二天，耶穌來要</w:t>
      </w:r>
      <w:r>
        <w:rPr>
          <w:b/>
          <w:lang w:val="zh_TW" w:bidi="zh_TW"/>
        </w:rPr>
        <w:t>約翰</w:t>
      </w:r>
      <w:r>
        <w:rPr>
          <w:lang w:val="zh_TW" w:bidi="zh_TW"/>
        </w:rPr>
        <w:t>為他施洗。</w:t>
      </w:r>
      <w:r>
        <w:rPr>
          <w:b/>
          <w:lang w:val="zh_TW" w:bidi="zh_TW"/>
        </w:rPr>
        <w:t>約翰</w:t>
      </w:r>
      <w:r>
        <w:rPr>
          <w:lang w:val="zh_TW" w:bidi="zh_TW"/>
        </w:rPr>
        <w:t>看到他後說：「看啊！神的羔羊，將帶走世人的罪。」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史特朗號：G09100，G24910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獅子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獅子是一種大型的貓科動物，擁有鋒利的牙齒和爪子，可以用於殺死和撕裂獵物。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獅子擁有強壯的身體和極快的速度可捕捉獵物。牠們的毛髮很短，呈金棕色。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雄獅的頭部周圍有一圈鬃毛。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獅子通過捕殺其它動物以食用牠們，獅子也可能會給人類帶來危險。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當大衛王還是個男孩時，有獅子試圖攻擊他所照顧的羊群，他將那些獅子殺掉了。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參孫也曾徒手殺了一隻獅子。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大衛</w:t>
      </w:r>
      <w:r>
        <w:rPr>
          <w:lang w:val="zh_TW" w:bidi="zh_TW"/>
        </w:rPr>
        <w:t>，</w:t>
      </w:r>
      <w:r>
        <w:rPr>
          <w:lang w:val="zh_TW" w:bidi="zh_TW"/>
        </w:rPr>
        <w:t>豹</w:t>
      </w:r>
      <w:r>
        <w:rPr>
          <w:lang w:val="zh_TW" w:bidi="zh_TW"/>
        </w:rPr>
        <w:t>，</w:t>
      </w:r>
      <w:r>
        <w:rPr>
          <w:lang w:val="zh_TW" w:bidi="zh_TW"/>
        </w:rPr>
        <w:t>參孫</w:t>
      </w:r>
      <w:r>
        <w:rPr>
          <w:lang w:val="zh_TW" w:bidi="zh_TW"/>
        </w:rPr>
        <w:t>，</w:t>
      </w:r>
      <w:r>
        <w:rPr>
          <w:lang w:val="zh_TW" w:bidi="zh_TW"/>
        </w:rPr>
        <w:t>綿羊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歷代志上11:22–23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列王紀上7:29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箴言19:12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詩篇17:12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啟示錄5:5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史特朗號：H0738，H0739，H0744，H3715，H3833，H3918，H7826，H7830，G30230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詩篇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「詩篇」一詞指的是神聖的歌曲，通常是以詩的形式寫成，旨在用來歌唱。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舊約聖經的詩篇是一本詩歌冊，由大衛王和其他以色列人如摩西、所羅門、亞薩等人所寫成。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以色列人使用這些詩篇在他們對神的敬拜中。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詩篇可以用來表達喜悅、信仰和敬畏，也可以表達痛苦和悲傷。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在新約中，基督徒被教導要向神唱詩篇作為敬拜祂的一種方式。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信心</w:t>
      </w:r>
      <w:r>
        <w:rPr>
          <w:lang w:val="zh_TW" w:bidi="zh_TW"/>
        </w:rPr>
        <w:t>、</w:t>
      </w:r>
      <w:r>
        <w:rPr>
          <w:lang w:val="zh_TW" w:bidi="zh_TW"/>
        </w:rPr>
        <w:t>喜樂</w:t>
      </w:r>
      <w:r>
        <w:rPr>
          <w:lang w:val="zh_TW" w:bidi="zh_TW"/>
        </w:rPr>
        <w:t>、</w:t>
      </w:r>
      <w:r>
        <w:rPr>
          <w:lang w:val="zh_TW" w:bidi="zh_TW"/>
        </w:rPr>
        <w:t>摩西</w:t>
      </w:r>
      <w:r>
        <w:rPr>
          <w:lang w:val="zh_TW" w:bidi="zh_TW"/>
        </w:rPr>
        <w:t>、</w:t>
      </w:r>
      <w:r>
        <w:rPr>
          <w:lang w:val="zh_TW" w:bidi="zh_TW"/>
        </w:rPr>
        <w:t>聖潔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以西結書3:16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路加福音20:42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史特朗號：H2158，H2167，H4210，G55670，G55680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十二門徒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「十二門徒」這個詞指的是耶穌選擇的十二位最親近的門徒或使徒。在猶大自殺後，他們被稱為「十一門徒」。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耶穌還有許多其他的門徒，但「十二門徒」這個稱號用來區分那些與耶穌關係最密切的門徒。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這十二個門徒的名字分別記於馬太福音第十章、馬可福音第三章和路加福音第六章中。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耶穌升天後不久，「十一個門徒」選擇了一位名叫馬提亞的門徒來代替猶大的位置。之後他們又被稱為「十二個門徒」。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對於許多語言來說，加上名詞稱為「十二使徒」或「耶穌最親近的十二門徒」可能會更清晰自然。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「十一門徒」也可以翻譯為「耶穌剩下的十一位門徒」。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有些翻譯可能會選擇使用大寫字母來表示這是一個稱號，例如「十二門徒」(the Twelve)和「十一門徒」(the Eleven)。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使徒</w:t>
      </w:r>
      <w:r>
        <w:rPr>
          <w:lang w:val="zh_TW" w:bidi="zh_TW"/>
        </w:rPr>
        <w:t>、</w:t>
      </w:r>
      <w:r>
        <w:rPr>
          <w:lang w:val="zh_TW" w:bidi="zh_TW"/>
        </w:rPr>
        <w:t>門徒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哥林多前書15:5–7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路加福音9:1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路加福音18:31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馬可福音10:32–34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史特朗號：G14270，G17330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十分之一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「十分之一」和「什一奉獻」指的是「百分之十」或「十分之一的部分」，即將一個人的金錢、農作物、牲畜或其它財產的十分之一獻給神。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在舊約中，神指示以色列人將他們財物的十分之一分別出來，作為感恩的奉獻獻給祂。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這項供物用於支持以色列的利未支派，他們作為祭司和會幕以及後來聖殿的看守者為以色列人服務。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在新約中，神並不要求奉獻十分之一，而是指示信徒慷慨且樂意地幫助有需要的人，並支持基督教事工的工作。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這也可以翻譯為「十分之一」或「每十個中的一個」。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信</w:t>
      </w:r>
      <w:r>
        <w:rPr>
          <w:lang w:val="zh_TW" w:bidi="zh_TW"/>
        </w:rPr>
        <w:t>、</w:t>
      </w:r>
      <w:r>
        <w:rPr>
          <w:lang w:val="zh_TW" w:bidi="zh_TW"/>
        </w:rPr>
        <w:t>以色列</w:t>
      </w:r>
      <w:r>
        <w:rPr>
          <w:lang w:val="zh_TW" w:bidi="zh_TW"/>
        </w:rPr>
        <w:t>、</w:t>
      </w:r>
      <w:r>
        <w:rPr>
          <w:lang w:val="zh_TW" w:bidi="zh_TW"/>
        </w:rPr>
        <w:t>利未人</w:t>
      </w:r>
      <w:r>
        <w:rPr>
          <w:lang w:val="zh_TW" w:bidi="zh_TW"/>
        </w:rPr>
        <w:t>、</w:t>
      </w:r>
      <w:r>
        <w:rPr>
          <w:lang w:val="zh_TW" w:bidi="zh_TW"/>
        </w:rPr>
        <w:t>牲畜</w:t>
      </w:r>
      <w:r>
        <w:rPr>
          <w:lang w:val="zh_TW" w:bidi="zh_TW"/>
        </w:rPr>
        <w:t>、</w:t>
      </w:r>
      <w:r>
        <w:rPr>
          <w:lang w:val="zh_TW" w:bidi="zh_TW"/>
        </w:rPr>
        <w:t>麥基洗德</w:t>
      </w:r>
      <w:r>
        <w:rPr>
          <w:lang w:val="zh_TW" w:bidi="zh_TW"/>
        </w:rPr>
        <w:t>、</w:t>
      </w:r>
      <w:r>
        <w:rPr>
          <w:lang w:val="zh_TW" w:bidi="zh_TW"/>
        </w:rPr>
        <w:t>服事</w:t>
      </w:r>
      <w:r>
        <w:rPr>
          <w:lang w:val="zh_TW" w:bidi="zh_TW"/>
        </w:rPr>
        <w:t>、</w:t>
      </w:r>
      <w:r>
        <w:rPr>
          <w:lang w:val="zh_TW" w:bidi="zh_TW"/>
        </w:rPr>
        <w:t>獻祭</w:t>
      </w:r>
      <w:r>
        <w:rPr>
          <w:lang w:val="zh_TW" w:bidi="zh_TW"/>
        </w:rPr>
        <w:t>、</w:t>
      </w:r>
      <w:r>
        <w:rPr>
          <w:lang w:val="zh_TW" w:bidi="zh_TW"/>
        </w:rPr>
        <w:t>會幕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創世記14:19–20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創世記28:20–22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希伯來書7:4–6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路加福音11:42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路加福音18:11–12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馬太福音23:23–24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史特朗號：H4643，H6237，H6241，G05860，G11810，G11830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十誡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「十誡」是神在以色列人前往迦南地的途中，於西奈山上賜給摩西的命令。神將這些命令寫在兩塊大石版上。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神賜給以色列人許多要遵守的誡命，但十誡是特別的誡命，旨在幫助以色列人愛神、敬拜神並愛其他人。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這些誡命也是神與祂子民立約的一部分。以色列民通過遵守神所命令他們的事，表明他們愛神並屬於祂。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刻有誡命的石版被存放在約櫃中，約櫃位於會幕的至聖所，</w:t>
      </w:r>
      <w:r>
        <w:rPr>
          <w:lang w:val="zh_TW" w:bidi="zh_TW"/>
        </w:rPr>
        <w:t>後來也放置在聖殿的至聖所中。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約櫃</w:t>
      </w:r>
      <w:r>
        <w:rPr>
          <w:lang w:val="zh_TW" w:bidi="zh_TW"/>
        </w:rPr>
        <w:t>、命令、</w:t>
      </w:r>
      <w:r>
        <w:rPr>
          <w:lang w:val="zh_TW" w:bidi="zh_TW"/>
        </w:rPr>
        <w:t>約</w:t>
      </w:r>
      <w:r>
        <w:rPr>
          <w:lang w:val="zh_TW" w:bidi="zh_TW"/>
        </w:rPr>
        <w:t>、</w:t>
      </w:r>
      <w:r>
        <w:rPr>
          <w:lang w:val="zh_TW" w:bidi="zh_TW"/>
        </w:rPr>
        <w:t>曠野</w:t>
      </w:r>
      <w:r>
        <w:rPr>
          <w:lang w:val="zh_TW" w:bidi="zh_TW"/>
        </w:rPr>
        <w:t>、</w:t>
      </w:r>
      <w:r>
        <w:rPr>
          <w:lang w:val="zh_TW" w:bidi="zh_TW"/>
        </w:rPr>
        <w:t>律法</w:t>
      </w:r>
      <w:r>
        <w:rPr>
          <w:lang w:val="zh_TW" w:bidi="zh_TW"/>
        </w:rPr>
        <w:t>、服從、</w:t>
      </w:r>
      <w:r>
        <w:rPr>
          <w:lang w:val="zh_TW" w:bidi="zh_TW"/>
        </w:rPr>
        <w:t>西奈</w:t>
      </w:r>
      <w:r>
        <w:rPr>
          <w:lang w:val="zh_TW" w:bidi="zh_TW"/>
        </w:rPr>
        <w:t>、</w:t>
      </w:r>
      <w:r>
        <w:rPr>
          <w:lang w:val="zh_TW" w:bidi="zh_TW"/>
        </w:rPr>
        <w:t>敬拜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申命記4:13–14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申命記10:3–4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出埃及記34:27–28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路加福音18:18–21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13:7</w:t>
      </w:r>
      <w:r>
        <w:rPr>
          <w:lang w:val="zh_TW" w:bidi="zh_TW"/>
        </w:rPr>
        <w:t xml:space="preserve"> 神在兩塊石版上寫下了這</w:t>
      </w:r>
      <w:r>
        <w:rPr>
          <w:b/>
          <w:lang w:val="zh_TW" w:bidi="zh_TW"/>
        </w:rPr>
        <w:t>十誡</w:t>
      </w:r>
      <w:r>
        <w:rPr>
          <w:lang w:val="zh_TW" w:bidi="zh_TW"/>
        </w:rPr>
        <w:t>給了摩西。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13:13</w:t>
      </w:r>
      <w:r>
        <w:rPr>
          <w:lang w:val="zh_TW" w:bidi="zh_TW"/>
        </w:rPr>
        <w:t xml:space="preserve"> 摩西下山後看到那尊偶像，非常憤怒，摔碎了那寫著</w:t>
      </w:r>
      <w:r>
        <w:rPr>
          <w:b/>
          <w:lang w:val="zh_TW" w:bidi="zh_TW"/>
        </w:rPr>
        <w:t>十誡</w:t>
      </w:r>
      <w:r>
        <w:rPr>
          <w:lang w:val="zh_TW" w:bidi="zh_TW"/>
        </w:rPr>
        <w:t>的石版。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13:15</w:t>
      </w:r>
      <w:r>
        <w:rPr>
          <w:lang w:val="zh_TW" w:bidi="zh_TW"/>
        </w:rPr>
        <w:t xml:space="preserve"> 神在新的石版上寫上</w:t>
      </w:r>
      <w:r>
        <w:rPr>
          <w:b/>
          <w:lang w:val="zh_TW" w:bidi="zh_TW"/>
        </w:rPr>
        <w:t>十誡</w:t>
      </w:r>
      <w:r>
        <w:rPr>
          <w:lang w:val="zh_TW" w:bidi="zh_TW"/>
        </w:rPr>
        <w:t>，替換摩西摔碎的石版。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史特朗號：H1697，H6235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十字架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在聖經時代，十字架是一根豎立在地上的木柱，頂部附近附有一根橫木。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在羅馬帝國時期，羅馬政府會將罪犯綁在或釘在十字架上，任其死去，以此方式執行死刑。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耶穌被誣告犯下祂未曾犯的罪，被羅馬人釘死在十字架上。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需要注意的是，這個詞與動詞「橫越（cross）」完全不同，後者是指越過某物，如河流或湖泊。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可以使用目標語言中與十字架形狀相關的詞來翻譯這個詞。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也可以考慮將十字架描述為人們被處決的東西，使用諸如「行刑柱」或「死亡之木」這類的短語。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還可以參考當地或國家的聖經譯本中如何翻譯這個詞。（見：如何翻譯未知內容）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釘十字架</w:t>
      </w:r>
      <w:r>
        <w:rPr>
          <w:lang w:val="zh_TW" w:bidi="zh_TW"/>
        </w:rPr>
        <w:t>，</w:t>
      </w:r>
      <w:r>
        <w:rPr>
          <w:lang w:val="zh_TW" w:bidi="zh_TW"/>
        </w:rPr>
        <w:t>羅馬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歌羅西書2:15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加拉太書6:12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約翰福音19:18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路加福音9:23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腓立比書2:8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40:1</w:t>
      </w:r>
      <w:r>
        <w:rPr>
          <w:lang w:val="zh_TW" w:bidi="zh_TW"/>
        </w:rPr>
        <w:t xml:space="preserve"> </w:t>
      </w:r>
      <w:r>
        <w:rPr>
          <w:lang w:val="zh_TW" w:bidi="zh_TW"/>
        </w:rPr>
        <w:t>兵丁嘲笑耶穌後，把祂帶出去釘十字架。他們讓耶穌自己背要釘死祂的</w:t>
      </w:r>
      <w:r>
        <w:rPr>
          <w:b/>
          <w:lang w:val="zh_TW" w:bidi="zh_TW"/>
        </w:rPr>
        <w:t>十字架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40:2</w:t>
      </w:r>
      <w:r>
        <w:rPr>
          <w:lang w:val="zh_TW" w:bidi="zh_TW"/>
        </w:rPr>
        <w:t xml:space="preserve"> </w:t>
      </w:r>
      <w:r>
        <w:rPr>
          <w:lang w:val="zh_TW" w:bidi="zh_TW"/>
        </w:rPr>
        <w:t>士兵們把耶穌帶到一個叫「骷髏」的地方，把祂的手和腳釘在</w:t>
      </w:r>
      <w:r>
        <w:rPr>
          <w:b/>
          <w:lang w:val="zh_TW" w:bidi="zh_TW"/>
        </w:rPr>
        <w:t>十字架</w:t>
      </w:r>
      <w:r>
        <w:rPr>
          <w:lang w:val="zh_TW" w:bidi="zh_TW"/>
        </w:rPr>
        <w:t>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40:5</w:t>
      </w:r>
      <w:r>
        <w:rPr>
          <w:lang w:val="zh_TW" w:bidi="zh_TW"/>
        </w:rPr>
        <w:t xml:space="preserve"> </w:t>
      </w:r>
      <w:r>
        <w:rPr>
          <w:lang w:val="zh_TW" w:bidi="zh_TW"/>
        </w:rPr>
        <w:t>民眾和猶太人首領都嘲笑耶穌說：「如果你是神的兒子，就從</w:t>
      </w:r>
      <w:r>
        <w:rPr>
          <w:b/>
          <w:lang w:val="zh_TW" w:bidi="zh_TW"/>
        </w:rPr>
        <w:t>十字架</w:t>
      </w:r>
      <w:r>
        <w:rPr>
          <w:lang w:val="zh_TW" w:bidi="zh_TW"/>
        </w:rPr>
        <w:t>上下來救你自己，我們就相信你。」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49:10</w:t>
      </w:r>
      <w:r>
        <w:rPr>
          <w:lang w:val="zh_TW" w:bidi="zh_TW"/>
        </w:rPr>
        <w:t xml:space="preserve"> </w:t>
      </w:r>
      <w:r>
        <w:rPr>
          <w:lang w:val="zh_TW" w:bidi="zh_TW"/>
        </w:rPr>
        <w:t>當耶穌在</w:t>
      </w:r>
      <w:r>
        <w:rPr>
          <w:b/>
          <w:lang w:val="zh_TW" w:bidi="zh_TW"/>
        </w:rPr>
        <w:t>十字架</w:t>
      </w:r>
      <w:r>
        <w:rPr>
          <w:lang w:val="zh_TW" w:bidi="zh_TW"/>
        </w:rPr>
        <w:t>上死去，承擔了我們應受的刑罰。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49:12</w:t>
      </w:r>
      <w:r>
        <w:rPr>
          <w:lang w:val="zh_TW" w:bidi="zh_TW"/>
        </w:rPr>
        <w:t xml:space="preserve"> </w:t>
      </w:r>
      <w:r>
        <w:rPr>
          <w:lang w:val="zh_TW" w:bidi="zh_TW"/>
        </w:rPr>
        <w:t>我們必須相信神的兒子耶穌在</w:t>
      </w:r>
      <w:r>
        <w:rPr>
          <w:b/>
          <w:lang w:val="zh_TW" w:bidi="zh_TW"/>
        </w:rPr>
        <w:t>十字架</w:t>
      </w:r>
      <w:r>
        <w:rPr>
          <w:lang w:val="zh_TW" w:bidi="zh_TW"/>
        </w:rPr>
        <w:t>上替我們死，神又使祂復活。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史特朗號：G47160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石榴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石榴是一種水果，具有厚實堅韌的外皮，內裡充滿許多籽，籽上覆蓋著可食用的紅色果肉。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外皮呈紅色，包圍種子的果肉光亮且鮮紅。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石榴通常種植在氣候炎熱乾燥的國家，如埃及和以色列。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應許以色列人的迦南地，是一片水源豐富、土壤肥沃的土地，所以，那裡食物充足，包括石榴。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所羅門的聖殿有猶如石榴形狀的青銅裝飾。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青銅</w:t>
      </w:r>
      <w:r>
        <w:rPr>
          <w:lang w:val="zh_TW" w:bidi="zh_TW"/>
        </w:rPr>
        <w:t>、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埃及</w:t>
      </w:r>
      <w:r>
        <w:rPr>
          <w:lang w:val="zh_TW" w:bidi="zh_TW"/>
        </w:rPr>
        <w:t>、</w:t>
      </w:r>
      <w:r>
        <w:rPr>
          <w:lang w:val="zh_TW" w:bidi="zh_TW"/>
        </w:rPr>
        <w:t>所羅門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列王紀下25:16–17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申命記8:7–8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耶利米書52:22–23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民數記13:23–24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民數記20:5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史特朗號：H7416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石頭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「石頭」指的是一種小岩石。對某人「用石頭打」的意思是向該人扔石頭和較大的岩石，意圖殺死他。「石刑」是指某人被石頭打死的事件。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在古代，石刑是一種常見的執行死刑的方法，用於懲罰人們所犯的罪行。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神命令以色列的領袖們對某些罪行（如姦淫）施行石刑。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在新約中，耶穌赦免了一位犯通姦罪的婦人，並阻止人們用石頭打她。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司提反是聖經中第一位因為為耶穌作見證而被處死的人，他被石頭打死。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在路司得城，使徒保羅被石頭打，但他沒有因傷重而死。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姦淫</w:t>
      </w:r>
      <w:r>
        <w:rPr>
          <w:lang w:val="zh_TW" w:bidi="zh_TW"/>
        </w:rPr>
        <w:t>、</w:t>
      </w:r>
      <w:r>
        <w:rPr>
          <w:lang w:val="zh_TW" w:bidi="zh_TW"/>
        </w:rPr>
        <w:t>犯罪</w:t>
      </w:r>
      <w:r>
        <w:rPr>
          <w:lang w:val="zh_TW" w:bidi="zh_TW"/>
        </w:rPr>
        <w:t>、罪行、死亡、</w:t>
      </w:r>
      <w:r>
        <w:rPr>
          <w:lang w:val="zh_TW" w:bidi="zh_TW"/>
        </w:rPr>
        <w:t>路司得</w:t>
      </w:r>
      <w:r>
        <w:rPr>
          <w:lang w:val="zh_TW" w:bidi="zh_TW"/>
        </w:rPr>
        <w:t>、</w:t>
      </w:r>
      <w:r>
        <w:rPr>
          <w:lang w:val="zh_TW" w:bidi="zh_TW"/>
        </w:rPr>
        <w:t>見證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使徒行傳7:57–58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使徒行傳7:59–60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約翰福音8:4–6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路加福音13:34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路加福音20:6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馬太福音23:37–39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H0068，H0069，H0810，H1382，H1496，H1530，H2106，H2672，H2687，H2789，H4676，H4678，H5553，H5601，H5619，H6344，H6443，H6697，H6864，H6872，H7275，H7671，H8068，G26420，G29910，G30340，G30350，G30360，G30370，G40740，G43480，G55860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拾取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「拾取」一詞是指在田地或果園中撿拾收割者遺留的穀物或水果。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神命令以色列人允許寡婦、貧窮人和外邦人拾取剩下的穀物，以便為自己提供食物。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有時，田地的主人會允許拾穗者直接跟在收割者後面拾穗，這使他們能夠拾取到更多的穀物。一個明顯的例子是在路得的故事中，波阿斯慷慨地允許路得在收割者中間拾穗。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「撿起」或「聚集」或「收集」也可以是「拾取」的其它翻譯方式。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波阿斯</w:t>
      </w:r>
      <w:r>
        <w:rPr>
          <w:lang w:val="zh_TW" w:bidi="zh_TW"/>
        </w:rPr>
        <w:t>，</w:t>
      </w:r>
      <w:r>
        <w:rPr>
          <w:lang w:val="zh_TW" w:bidi="zh_TW"/>
        </w:rPr>
        <w:t>穀物</w:t>
      </w:r>
      <w:r>
        <w:rPr>
          <w:lang w:val="zh_TW" w:bidi="zh_TW"/>
        </w:rPr>
        <w:t>，</w:t>
      </w:r>
      <w:r>
        <w:rPr>
          <w:lang w:val="zh_TW" w:bidi="zh_TW"/>
        </w:rPr>
        <w:t>收割</w:t>
      </w:r>
      <w:r>
        <w:rPr>
          <w:lang w:val="zh_TW" w:bidi="zh_TW"/>
        </w:rPr>
        <w:t>，</w:t>
      </w:r>
      <w:r>
        <w:rPr>
          <w:lang w:val="zh_TW" w:bidi="zh_TW"/>
        </w:rPr>
        <w:t>路得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申命記24:21–22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以賽亞書17:4–5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約伯記24:6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路得記2:15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史特朗號：H3950，H3951，H5953，H5955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時候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除了用來指某事發生的時間或持續多久之外，「時候」這個詞也有幾種比喻用法：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有時「時候」指的是一個定期的、預定的時間來做某事，例如「禱告的時候」。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當經文說「時候到了」指的是耶穌受苦並被處死的時候，這意味著這是預定的時刻——神很久以前就選定的時間。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「時刻」一詞也用來表示「在那一刻」或「就在那時」。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當經文提到「時候」已晚，這意味著天色已晚，太陽即將下山。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當用於比喻時，「時候」一詞可以翻譯為「時間」或「時刻」或「指定時間」。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「正當那時」或「就在那時候」可以翻譯為「在那一刻」或「在那時」或「立刻」或「當時」。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「時候已晚」這個表達可以翻譯為「已經是一天較晚的時候」或「天快要黑了」或「已經是傍晚時分」。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時候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哥林多前書15:30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馬可福音14:35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史特朗號：G56100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時間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在聖經中，「時間」這個詞常用作比喻，指的是某些事件發生的特定季節或時期。它的意義類似於「世代」、「時代」或「季節」。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「時間」在像「第三次」(third time)這樣的短語中可以表示「時機」。短語「多次」(many times)則可以表示「許多時機」。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根據上下文，「時間」這個詞可以翻譯為「季節」、「時段」、「時刻」、「事件」或「發生」。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「時期和季節」這個短語是一種比喻性表達，重複說明同樣的意思。這也可以翻譯為「特定事件在特定時間段內發生」。（見：同意連用）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年齡</w:t>
      </w:r>
      <w:r>
        <w:rPr>
          <w:lang w:val="zh_TW" w:bidi="zh_TW"/>
        </w:rPr>
        <w:t>、</w:t>
      </w:r>
      <w:r>
        <w:rPr>
          <w:lang w:val="zh_TW" w:bidi="zh_TW"/>
        </w:rPr>
        <w:t>患難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馬可福音11:11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馬太福音8:29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詩篇68:28–29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啟示錄14:15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0116，H0227，H0310，H1697，H1755，H2165，H2166，H2233，H2465，H3027，H3117，H3118，H3119，H3259，H3427，H3967，H4150，H4279，H4489，H4557，H5331，H5703，H5732，H5750，H5769，H6235，H6256，H6440，H6471，H6635，H6924，H7105，H7138，H7223，H7272，H7281，H7637，H7651，H7655，H7659，H7674，H7992，H8027，H8032，H8138，H8145，H8462，H8543，G07440，G05300，G10740，G12080，G14410，G15970，G16260，G19090，G20340，G21190，G21210，G22350，G22500，G25400，G34610，G35680，G37640，G38190，G39560，G39990，G41780，G41810，G41830，G42180，G42870，G43400，G44550，G51190，G51510，G53050，G55500，G55510，G56100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時期-時間段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在這個意義上，「時期（age）」一詞指的是一個時間段。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其他用來表示較長時間的詞語包括「時代（era）」和「季節（season）」。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耶穌提到「這世代（this age）」是指當前邪惡、罪惡和對神的不順服充滿全地的時期。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將來會有一個時代，公義將在新天新地中掌權。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根據上下文，「時期（age）」一詞可以翻譯為「年代（ear）」或「時代（time period）」或「時間（time）」。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「這現今邪惡的世代」的意思是「在這個人們非常邪惡的當下時期」。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「世代的終結」（在馬太福音二十八章20節耶穌所說的話中提到）意指「這段歷史的結束」或「現今世代的終結」，並指耶穌第二次降臨時現今世代的終結。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使灰心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「使灰心（discourage）」一詞指的是說和做一些事情，讓人失去希望、自信和勇氣，使他們對繼續努力去做應該做的事情失去動力。「灰心（形容詞）」一詞指的是使（或被使）對某事沒有希望、自信或勇氣。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「灰心（名詞）」一詞的意思與「鼓勵」相反。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根據上下文，「使灰心」的翻譯方式可以包括「使士氣低落」、或「使喪志」、或「使失去信心」、或「使失去希望」、或「奪去勇氣」。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根據上下文，你可以將「灰心（形容詞）」翻譯為「沮喪」或使用其它等同義詞或短語。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鼓勵</w:t>
      </w:r>
      <w:r>
        <w:rPr>
          <w:lang w:val="zh_TW" w:bidi="zh_TW"/>
        </w:rPr>
        <w:t>，信心，</w:t>
      </w:r>
      <w:r>
        <w:rPr>
          <w:lang w:val="zh_TW" w:bidi="zh_TW"/>
        </w:rPr>
        <w:t>恐懼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「使徒（apostles）」用於稱呼那些被耶穌派遣去傳講有關神及其國度的人。「使徒職分（apostleship）」是指那些被選為使徒的人的地位和權柄。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「使徒」這個詞的意思是「被派遣出去執行特殊任務的人」。使徒擁有與差遣他的人相同的權柄。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耶穌的十二位最親近的門徒成為了第一批使徒。其他人，如保羅和雅各，也成為了使徒。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靠著神的能力，使徒們能夠勇敢地傳講福音和醫治人，並能夠驅趕人身上的鬼。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「使徒」這個詞也可以翻譯為「被差遣的人」或「被差遣者」或「被呼召去向人傳講神信息的人」。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重要的是用不同的方式來翻譯「使徒」和「門徒」這些詞語。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還要考慮這個詞在本地或本國語言的聖經翻譯中是如何翻譯的。（見如何翻譯未知詞彙）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權柄</w:t>
      </w:r>
      <w:r>
        <w:rPr>
          <w:lang w:val="zh_TW" w:bidi="zh_TW"/>
        </w:rPr>
        <w:t>、</w:t>
      </w:r>
      <w:r>
        <w:rPr>
          <w:lang w:val="zh_TW" w:bidi="zh_TW"/>
        </w:rPr>
        <w:t>門徒</w:t>
      </w:r>
      <w:r>
        <w:rPr>
          <w:lang w:val="zh_TW" w:bidi="zh_TW"/>
        </w:rPr>
        <w:t>、</w:t>
      </w:r>
      <w:r>
        <w:rPr>
          <w:lang w:val="zh_TW" w:bidi="zh_TW"/>
        </w:rPr>
        <w:t>雅各（西庇太的兒子）</w:t>
      </w:r>
      <w:r>
        <w:rPr>
          <w:lang w:val="zh_TW" w:bidi="zh_TW"/>
        </w:rPr>
        <w:t>、</w:t>
      </w:r>
      <w:r>
        <w:rPr>
          <w:lang w:val="zh_TW" w:bidi="zh_TW"/>
        </w:rPr>
        <w:t>保羅</w:t>
      </w:r>
      <w:r>
        <w:rPr>
          <w:lang w:val="zh_TW" w:bidi="zh_TW"/>
        </w:rPr>
        <w:t>、</w:t>
      </w:r>
      <w:r>
        <w:rPr>
          <w:lang w:val="zh_TW" w:bidi="zh_TW"/>
        </w:rPr>
        <w:t>十二使徒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猶大書1:17–19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路加福音9:12–14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26:10</w:t>
      </w:r>
      <w:r>
        <w:rPr>
          <w:lang w:val="zh_TW" w:bidi="zh_TW"/>
        </w:rPr>
        <w:t xml:space="preserve"> </w:t>
      </w:r>
      <w:r>
        <w:rPr>
          <w:lang w:val="zh_TW" w:bidi="zh_TW"/>
        </w:rPr>
        <w:t>然後，耶穌選了十二個人做他的</w:t>
      </w:r>
      <w:r>
        <w:rPr>
          <w:b/>
          <w:lang w:val="zh_TW" w:bidi="zh_TW"/>
        </w:rPr>
        <w:t>門徒</w:t>
      </w:r>
      <w:r>
        <w:rPr>
          <w:lang w:val="zh_TW" w:bidi="zh_TW"/>
        </w:rPr>
        <w:t>，這些</w:t>
      </w:r>
      <w:r>
        <w:rPr>
          <w:b/>
          <w:lang w:val="zh_TW" w:bidi="zh_TW"/>
        </w:rPr>
        <w:t>門徒</w:t>
      </w:r>
      <w:r>
        <w:rPr>
          <w:lang w:val="zh_TW" w:bidi="zh_TW"/>
        </w:rPr>
        <w:t>是耶穌的學生，他們隨著耶穌周遊四方，跟他學習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30:1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耶穌差派</w:t>
      </w:r>
      <w:r>
        <w:rPr>
          <w:b/>
          <w:lang w:val="zh_TW" w:bidi="zh_TW"/>
        </w:rPr>
        <w:t>門徒</w:t>
      </w:r>
      <w:r>
        <w:rPr>
          <w:lang w:val="zh_TW" w:bidi="zh_TW"/>
        </w:rPr>
        <w:t>去各地宣講福音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38:2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</w:t>
      </w:r>
      <w:r>
        <w:rPr>
          <w:b/>
          <w:lang w:val="zh_TW" w:bidi="zh_TW"/>
        </w:rPr>
        <w:t>門徒</w:t>
      </w:r>
      <w:r>
        <w:rPr>
          <w:lang w:val="zh_TW" w:bidi="zh_TW"/>
        </w:rPr>
        <w:t>中有一個人名叫猶大，他負責管理使徒們的錢袋，但他很愛錢，常偷袋子裡的錢。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43:13</w:t>
      </w:r>
      <w:r>
        <w:rPr>
          <w:lang w:val="zh_TW" w:bidi="zh_TW"/>
        </w:rPr>
        <w:t xml:space="preserve"> </w:t>
      </w:r>
      <w:r>
        <w:rPr>
          <w:lang w:val="zh_TW" w:bidi="zh_TW"/>
        </w:rPr>
        <w:t>門徒們不斷聆聽</w:t>
      </w:r>
      <w:r>
        <w:rPr>
          <w:b/>
          <w:lang w:val="zh_TW" w:bidi="zh_TW"/>
        </w:rPr>
        <w:t>使徒</w:t>
      </w:r>
      <w:r>
        <w:rPr>
          <w:lang w:val="zh_TW" w:bidi="zh_TW"/>
        </w:rPr>
        <w:t>的教導，彼此交接、擘餅、禱告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46:8</w:t>
      </w:r>
      <w:r>
        <w:rPr>
          <w:lang w:val="zh_TW" w:bidi="zh_TW"/>
        </w:rPr>
        <w:t xml:space="preserve"> </w:t>
      </w:r>
      <w:r>
        <w:rPr>
          <w:lang w:val="zh_TW" w:bidi="zh_TW"/>
        </w:rPr>
        <w:t>之後一個叫巴拿巴的信徒接待了他，領他去見</w:t>
      </w:r>
      <w:r>
        <w:rPr>
          <w:b/>
          <w:lang w:val="zh_TW" w:bidi="zh_TW"/>
        </w:rPr>
        <w:t>使徒</w:t>
      </w:r>
      <w:r>
        <w:rPr>
          <w:lang w:val="zh_TW" w:bidi="zh_TW"/>
        </w:rPr>
        <w:t>，並告訴他們掃羅是怎樣在大馬士革放膽傳道的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史特朗號：G06510，G06520，G24910，G53760，G55700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使徒腓力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使徒腓力是耶穌最初的十二門徒之一，來自伯賽大鎮。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腓力帶拿但業去見耶穌。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耶穌詢問腓力如何為超過五千人的群眾提供食物。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在最後的逾越節晚餐中，耶穌與祂的門徒一起吃飯，向他們談論了祂與祂父神的關係，腓力便請求耶穌向他們將父神顯明出來。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有些語言可能會選擇以不同於另一位腓利（傳福音者）的方式拼寫這個名字，以避免混淆。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腓利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約翰福音6:6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馬可福音3:17–19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史特朗號：G53760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使徒約翰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約翰是耶穌的十二門徒之一，也是耶穌最親密的一位朋友。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約翰和他的兄弟雅各是漁夫西庇太的兒子。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在他所寫關於耶穌生平的福音書中，約翰稱自己為「耶穌所愛的門徒」。這似乎表明約翰是耶穌特別親密的朋友。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使徒約翰撰寫了新約中的五卷書：《約翰福音》、耶穌基督的《啟示錄》，以及寫給其他信徒的三封書信。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請注意，使徒約翰與施洗約翰是兩個人。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使徒</w:t>
      </w:r>
      <w:r>
        <w:rPr>
          <w:lang w:val="zh_TW" w:bidi="zh_TW"/>
        </w:rPr>
        <w:t>、啟示、</w:t>
      </w:r>
      <w:r>
        <w:rPr>
          <w:lang w:val="zh_TW" w:bidi="zh_TW"/>
        </w:rPr>
        <w:t>雅各（西庇太的兒子）</w:t>
      </w:r>
      <w:r>
        <w:rPr>
          <w:lang w:val="zh_TW" w:bidi="zh_TW"/>
        </w:rPr>
        <w:t>、</w:t>
      </w:r>
      <w:r>
        <w:rPr>
          <w:lang w:val="zh_TW" w:bidi="zh_TW"/>
        </w:rPr>
        <w:t>施洗約翰</w:t>
      </w:r>
      <w:r>
        <w:rPr>
          <w:lang w:val="zh_TW" w:bidi="zh_TW"/>
        </w:rPr>
        <w:t>、</w:t>
      </w:r>
      <w:r>
        <w:rPr>
          <w:lang w:val="zh_TW" w:bidi="zh_TW"/>
        </w:rPr>
        <w:t>西庇太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啟示錄1:1–3</w:t>
      </w:r>
    </w:p>
    <w:p>
      <w:pPr>
        <w:pStyle w:val="Heading3"/>
      </w:pPr>
      <w:r>
        <w:rPr>
          <w:lang w:val="zh_TW" w:bidi="zh_TW"/>
        </w:rPr>
        <w:t>聖經開卷故事集的例子：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36:1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一天，耶穌帶著他的三個門徒彼得、雅各和</w:t>
      </w:r>
      <w:r>
        <w:rPr>
          <w:b/>
          <w:lang w:val="zh_TW" w:bidi="zh_TW"/>
        </w:rPr>
        <w:t>約翰</w:t>
      </w:r>
      <w:r>
        <w:rPr>
          <w:lang w:val="zh_TW" w:bidi="zh_TW"/>
        </w:rPr>
        <w:t>出行。（這裡的</w:t>
      </w:r>
      <w:r>
        <w:rPr>
          <w:b/>
          <w:lang w:val="zh_TW" w:bidi="zh_TW"/>
        </w:rPr>
        <w:t>約翰</w:t>
      </w:r>
      <w:r>
        <w:rPr>
          <w:lang w:val="zh_TW" w:bidi="zh_TW"/>
        </w:rPr>
        <w:t>不是給耶穌施洗的</w:t>
      </w:r>
      <w:r>
        <w:rPr>
          <w:b/>
          <w:lang w:val="zh_TW" w:bidi="zh_TW"/>
        </w:rPr>
        <w:t>約翰</w:t>
      </w:r>
      <w:r>
        <w:rPr>
          <w:lang w:val="zh_TW" w:bidi="zh_TW"/>
        </w:rPr>
        <w:t>。）他們上山去禱告。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44:1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有一天，彼得和</w:t>
      </w:r>
      <w:r>
        <w:rPr>
          <w:b/>
          <w:lang w:val="zh_TW" w:bidi="zh_TW"/>
        </w:rPr>
        <w:t>約翰</w:t>
      </w:r>
      <w:r>
        <w:rPr>
          <w:lang w:val="zh_TW" w:bidi="zh_TW"/>
        </w:rPr>
        <w:t>去聖殿，當他們到殿門口的時候，看見一個瘸腿的人在乞討。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44:6</w:t>
      </w:r>
      <w:r>
        <w:rPr>
          <w:lang w:val="zh_TW" w:bidi="zh_TW"/>
        </w:rPr>
        <w:t xml:space="preserve"> </w:t>
      </w:r>
      <w:r>
        <w:rPr>
          <w:lang w:val="zh_TW" w:bidi="zh_TW"/>
        </w:rPr>
        <w:t>所以，他們（殿中的祭司們）逮捕了彼得和</w:t>
      </w:r>
      <w:r>
        <w:rPr>
          <w:b/>
          <w:lang w:val="zh_TW" w:bidi="zh_TW"/>
        </w:rPr>
        <w:t>約翰</w:t>
      </w:r>
      <w:r>
        <w:rPr>
          <w:lang w:val="zh_TW" w:bidi="zh_TW"/>
        </w:rPr>
        <w:t>，把他們關進監獄。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44:7</w:t>
      </w:r>
      <w:r>
        <w:rPr>
          <w:lang w:val="zh_TW" w:bidi="zh_TW"/>
        </w:rPr>
        <w:t xml:space="preserve"> </w:t>
      </w:r>
      <w:r>
        <w:rPr>
          <w:lang w:val="zh_TW" w:bidi="zh_TW"/>
        </w:rPr>
        <w:t>第二天，猶太人的首領把彼得和</w:t>
      </w:r>
      <w:r>
        <w:rPr>
          <w:b/>
          <w:lang w:val="zh_TW" w:bidi="zh_TW"/>
        </w:rPr>
        <w:t>約翰</w:t>
      </w:r>
      <w:r>
        <w:rPr>
          <w:lang w:val="zh_TW" w:bidi="zh_TW"/>
        </w:rPr>
        <w:t>帶到大祭司和其他的宗教首領面前。他們問彼得和</w:t>
      </w:r>
      <w:r>
        <w:rPr>
          <w:b/>
          <w:lang w:val="zh_TW" w:bidi="zh_TW"/>
        </w:rPr>
        <w:t>約翰</w:t>
      </w:r>
      <w:r>
        <w:rPr>
          <w:lang w:val="zh_TW" w:bidi="zh_TW"/>
        </w:rPr>
        <w:t>：「你們靠什麼能力治癒這個男人呢？」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44:9</w:t>
      </w:r>
      <w:r>
        <w:rPr>
          <w:lang w:val="zh_TW" w:bidi="zh_TW"/>
        </w:rPr>
        <w:t xml:space="preserve"> </w:t>
      </w:r>
      <w:r>
        <w:rPr>
          <w:lang w:val="zh_TW" w:bidi="zh_TW"/>
        </w:rPr>
        <w:t>這些首領們就十分震驚，因為他們看出彼得和</w:t>
      </w:r>
      <w:r>
        <w:rPr>
          <w:b/>
          <w:lang w:val="zh_TW" w:bidi="zh_TW"/>
        </w:rPr>
        <w:t>約翰</w:t>
      </w:r>
      <w:r>
        <w:rPr>
          <w:lang w:val="zh_TW" w:bidi="zh_TW"/>
        </w:rPr>
        <w:t>的膽量，又看出他們原是沒有受過教育的普通人。之後他們又記得這些人以前是跟隨耶穌的。他們威脅彼得和</w:t>
      </w:r>
      <w:r>
        <w:rPr>
          <w:b/>
          <w:lang w:val="zh_TW" w:bidi="zh_TW"/>
        </w:rPr>
        <w:t>約翰</w:t>
      </w:r>
      <w:r>
        <w:rPr>
          <w:lang w:val="zh_TW" w:bidi="zh_TW"/>
        </w:rPr>
        <w:t>之後，就放了他們。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史特朗號：G24910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「使者」這個詞是指被賦予信息去告訴他人的人。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在古代，使者會從戰場被派遣到城市中告訴人們正在發生的事情。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天使是一種特殊的使者，神差派他們來傳達信息給人們。有些翻譯將「天使」翻譯為「使者」。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施洗約翰被稱為使者，他在耶穌之前來宣告彌賽亞的到來，並準備人們迎接祂。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耶穌的使徒是祂的使者，去與其他人分享有關神國的好消息。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天使</w:t>
      </w:r>
      <w:r>
        <w:rPr>
          <w:lang w:val="zh_TW" w:bidi="zh_TW"/>
        </w:rPr>
        <w:t>，</w:t>
      </w:r>
      <w:r>
        <w:rPr>
          <w:lang w:val="zh_TW" w:bidi="zh_TW"/>
        </w:rPr>
        <w:t>使徒</w:t>
      </w:r>
      <w:r>
        <w:rPr>
          <w:lang w:val="zh_TW" w:bidi="zh_TW"/>
        </w:rPr>
        <w:t>，</w:t>
      </w:r>
      <w:r>
        <w:rPr>
          <w:lang w:val="zh_TW" w:bidi="zh_TW"/>
        </w:rPr>
        <w:t>施洗約翰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列王紀上19:1–3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撒母耳記上6:21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路加福音7:27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史特朗號：H1319、H4397、H4398、H5046、H5894、H6735、H6737、H7323、H7971，G00320、G06520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使之成聖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「使之成聖」是指分別出來或使之成為聖潔。「成聖」是指成為聖潔的過程。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在舊約中，某些人和事物成為聖，或被分別出來，為了服事神。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新約聖經教導神使相信耶穌的人成為聖。也就是說，神使他們成為聖潔，並將他們分別出來為服事祂。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相信耶穌的人也被命令要使自己成為聖，歸於神，在一切所行的事上要聖潔。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根據上下文，「使之成聖」一詞可以翻譯為「分別出來」或「使聖潔」或「潔淨」。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當人們使自己成為聖時，他們潔淨自己並將自己奉獻服事神。聖經中經常使用「分別為聖」一詞來表達這個意思。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當其意義為「分別為聖」時，該詞可以翻譯為「將某人（或某物）奉獻服事神」。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根據上下文，「你的成聖」這個片語可以翻譯為「使你成聖」、或「將你分別出來（歸給神）」、或「使你成為聖潔的事物」。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分別為聖</w:t>
      </w:r>
      <w:r>
        <w:rPr>
          <w:lang w:val="zh_TW" w:bidi="zh_TW"/>
        </w:rPr>
        <w:t>、</w:t>
      </w:r>
      <w:r>
        <w:rPr>
          <w:lang w:val="zh_TW" w:bidi="zh_TW"/>
        </w:rPr>
        <w:t>聖潔</w:t>
      </w:r>
      <w:r>
        <w:rPr>
          <w:lang w:val="zh_TW" w:bidi="zh_TW"/>
        </w:rPr>
        <w:t>、分別出來）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帖撒羅尼迦前書4:3–6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帖撒羅尼迦後書2:13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馬太福音6:8–10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史特朗號：H6942，G00370，G00380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世代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「世代」這個詞指的是一個與人的壽命大致相等的時間段，這可以長達100年。這個時間段也被用來表示從一代人成年到其子女成年的時間，約為30至40年。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當提到過去時，「世代」可以翻譯為「在我們祖先的時代」或「在我們之前的人們的時代」。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當提到未來時，「世代」可以翻譯為「壽命」或「將來的人們的時代」或「我們的後代生活的時代」。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「在世的時候」這個短語可以翻譯為「當他活著時」或「在他的時代」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「世世代代」或「從一代到下一代」可以翻譯為「從現在活著的人開始直到永遠」或「只要地上有人居住」或「從現在到所有未來的時代」或「直到永遠」。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後裔</w:t>
      </w:r>
      <w:r>
        <w:rPr>
          <w:lang w:val="zh_TW" w:bidi="zh_TW"/>
        </w:rPr>
        <w:t>，祖先）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世代—後裔群體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在這個意義上，「世代」一詞是指一組由一對父母所生的後裔。例如，如果某對夫婦被算作第一代，那麼他們的孩子就是第二代，他們的孫子就是第三代，依此類推。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「世代」可以翻譯為「後裔」或「後裔群體」或「子孫及其子孫」。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「你們世世代代」這個詞可以翻譯為「你所有的後裔」或「你們的孩子及其所有的後裔」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「他必有後裔事奉他；主所行的事必傳與後代」可以翻譯為「未來的許多人將會事奉耶和華，並將祂的作為告訴他們的孩子和孫子。」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後裔</w:t>
      </w:r>
      <w:r>
        <w:rPr>
          <w:lang w:val="zh_TW" w:bidi="zh_TW"/>
        </w:rPr>
        <w:t>，祖先）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世代—生活在同一時期的人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此處的「世代」一詞是指同一時期活著的人。這些人通常共享相同的文化、經歷和生活方式。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「他歷代的祖宗」這個詞語可以翻譯為「他的祖先」或「那些在他之前生活的人」。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「這世代」或「這世代的人」這個短語可以翻譯為「現在生活的人」或「你們這些人」。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「將來的世代」這個詞可以翻譯為「在我們之後生活的人」或「在以後世代生活的人」。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世界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「世界」一詞通常指人類居住的宇宙部分：地球。「屬世的」一詞描述生活在這個世界上的人們的邪惡價值觀和行為。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在最一般的意義上，「世界」一詞指的是天地以及其中的一切。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在許多情境中，「世界」實際上是指「世界上的人」。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有時，這詞暗示著地上的惡人或不服從神的人。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使徒們也用「世界」來指代生活在這個世界上的人們的自私行為和腐敗價值觀。這可以包括基於人類努力的自以為是的宗教行為。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具有這些價值觀的人和事物，被稱為「屬世的」。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根據上下文，「世界」也可以翻譯為「宇宙」或「這個世界的人」或「世界上的腐敗事物」或「世界上人的邪惡態度」。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「全世界」這個詞語通常意味著「許多人」，並指的是生活在某個地區的人。例如，「全世界來到埃及」可以翻譯為「許多來自周邊國家的人民來到埃及」或「來自埃及周邊所有國家的人們來到那裡」。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「全世界的人都回到他們的家鄉登記參加羅馬人口普查」的另一種翻譯是「許多生活在羅馬帝國統治地區的人回去了……」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根據上下文，「屬世的」一詞可以翻譯為「邪惡的」或「罪惡的」或「自私的」或「不敬虔的」或「腐敗的」或「受這個世界上腐敗價值觀影響的」。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短語「</w:t>
      </w:r>
      <w:r>
        <w:rPr>
          <w:lang w:val="zh_TW" w:bidi="zh_TW"/>
        </w:rPr>
        <w:t>在這世界上說這些話」，</w:t>
      </w:r>
      <w:r>
        <w:rPr>
          <w:lang w:val="zh_TW" w:bidi="zh_TW"/>
        </w:rPr>
        <w:t>可以翻譯為「對世上的人說這些話」。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在其他語境中，「在世上」也可以翻譯為「生活在世人中間」或「生活在不敬虔的人中間」。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腐敗</w:t>
      </w:r>
      <w:r>
        <w:rPr>
          <w:lang w:val="zh_TW" w:bidi="zh_TW"/>
        </w:rPr>
        <w:t>、</w:t>
      </w:r>
      <w:r>
        <w:rPr>
          <w:lang w:val="zh_TW" w:bidi="zh_TW"/>
        </w:rPr>
        <w:t>天堂</w:t>
      </w:r>
      <w:r>
        <w:rPr>
          <w:lang w:val="zh_TW" w:bidi="zh_TW"/>
        </w:rPr>
        <w:t>、</w:t>
      </w:r>
      <w:r>
        <w:rPr>
          <w:lang w:val="zh_TW" w:bidi="zh_TW"/>
        </w:rPr>
        <w:t>羅馬</w:t>
      </w:r>
      <w:r>
        <w:rPr>
          <w:lang w:val="zh_TW" w:bidi="zh_TW"/>
        </w:rPr>
        <w:t>、</w:t>
      </w:r>
      <w:r>
        <w:rPr>
          <w:lang w:val="zh_TW" w:bidi="zh_TW"/>
        </w:rPr>
        <w:t>敬虔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約翰壹書2:15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約翰壹書4:5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約翰壹書5:5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馬太福音13:36–39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史特朗號：H0776、H2309、H2465、H5769、H8398、G10930、G28860、G28890、G36250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示巴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在古代，示巴是位於阿拉伯南部某處的古代文明或地區。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示巴地區或國家可能位於現今的葉門和衣索匹亞附近。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示巴的居民可能是含的後代。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示巴女王聽聞所羅門王的財富和智慧的名聲後，前來拜訪他。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在舊約的家譜中也有幾位名叫「示巴」的男子。示巴地區的名稱可能來自這些人中的一位。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別是巴這座城市在舊約中曾有一次被簡稱為示巴。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阿拉伯</w:t>
      </w:r>
      <w:r>
        <w:rPr>
          <w:lang w:val="zh_TW" w:bidi="zh_TW"/>
        </w:rPr>
        <w:t>、</w:t>
      </w:r>
      <w:r>
        <w:rPr>
          <w:lang w:val="zh_TW" w:bidi="zh_TW"/>
        </w:rPr>
        <w:t>別是巴</w:t>
      </w:r>
      <w:r>
        <w:rPr>
          <w:lang w:val="zh_TW" w:bidi="zh_TW"/>
        </w:rPr>
        <w:t>、</w:t>
      </w:r>
      <w:r>
        <w:rPr>
          <w:lang w:val="zh_TW" w:bidi="zh_TW"/>
        </w:rPr>
        <w:t>衣索匹亞</w:t>
      </w:r>
      <w:r>
        <w:rPr>
          <w:lang w:val="zh_TW" w:bidi="zh_TW"/>
        </w:rPr>
        <w:t>、</w:t>
      </w:r>
      <w:r>
        <w:rPr>
          <w:lang w:val="zh_TW" w:bidi="zh_TW"/>
        </w:rPr>
        <w:t>所羅門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列王紀上10:1–2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以賽亞書60:6–7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詩篇72:10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史特朗號：H5434，H7614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示劍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示劍是迦南的一個城市，位於耶路撒冷以北約四十英里處。示劍也是舊約中一個人的名字。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示劍城是雅各與他的兄弟以掃和解後定居的地方。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雅各從示劍的希未人哈抹的兒子們手中買了地。這塊地後來成為他的家族墓地，也是他的兒子們埋葬他的地方。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哈抹的兒子示劍強暴了雅各的女兒底拿，結果雅各的兒子們殺了示劍城裡所有的男丁。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</w:t>
      </w:r>
      <w:r>
        <w:rPr>
          <w:lang w:val="zh_TW" w:bidi="zh_TW"/>
        </w:rPr>
        <w:t>哈抹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以掃</w:t>
      </w:r>
      <w:r>
        <w:rPr>
          <w:lang w:val="zh_TW" w:bidi="zh_TW"/>
        </w:rPr>
        <w:t>、</w:t>
      </w:r>
      <w:r>
        <w:rPr>
          <w:lang w:val="zh_TW" w:bidi="zh_TW"/>
        </w:rPr>
        <w:t>哈抹</w:t>
      </w:r>
      <w:r>
        <w:rPr>
          <w:lang w:val="zh_TW" w:bidi="zh_TW"/>
        </w:rPr>
        <w:t>、</w:t>
      </w:r>
      <w:r>
        <w:rPr>
          <w:lang w:val="zh_TW" w:bidi="zh_TW"/>
        </w:rPr>
        <w:t>希未人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創世記12:6–7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創世記33:19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創世記37:13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史特朗號：H7928，H7930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示羅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示羅是一座有城牆的迦南城市，在約書亞的帶領下被以色列人征服。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示羅城位於約旦河以西，伯特利城的東北方。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在約書亞領導以色列的時期，示羅城是以色列百姓聚會的地方。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以色列的十二支派在示羅聚集，聆聽約書亞宣告將迦南地的哪個部分分配給他們。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在耶路撒冷建造聖殿之前，示羅是以色列人向神獻祭的地方。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當撒母耳還是童子時，他的母親哈拿帶他到示羅，讓祭司以利訓練他服事耶和華。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伯特利</w:t>
      </w:r>
      <w:r>
        <w:rPr>
          <w:lang w:val="zh_TW" w:bidi="zh_TW"/>
        </w:rPr>
        <w:t>、</w:t>
      </w:r>
      <w:r>
        <w:rPr>
          <w:lang w:val="zh_TW" w:bidi="zh_TW"/>
        </w:rPr>
        <w:t>奉獻</w:t>
      </w:r>
      <w:r>
        <w:rPr>
          <w:lang w:val="zh_TW" w:bidi="zh_TW"/>
        </w:rPr>
        <w:t>、</w:t>
      </w:r>
      <w:r>
        <w:rPr>
          <w:lang w:val="zh_TW" w:bidi="zh_TW"/>
        </w:rPr>
        <w:t>哈拿</w:t>
      </w:r>
      <w:r>
        <w:rPr>
          <w:lang w:val="zh_TW" w:bidi="zh_TW"/>
        </w:rPr>
        <w:t>、</w:t>
      </w:r>
      <w:r>
        <w:rPr>
          <w:lang w:val="zh_TW" w:bidi="zh_TW"/>
        </w:rPr>
        <w:t>耶路撒冷</w:t>
      </w:r>
      <w:r>
        <w:rPr>
          <w:lang w:val="zh_TW" w:bidi="zh_TW"/>
        </w:rPr>
        <w:t>、</w:t>
      </w:r>
      <w:r>
        <w:rPr>
          <w:lang w:val="zh_TW" w:bidi="zh_TW"/>
        </w:rPr>
        <w:t>約旦河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、</w:t>
      </w:r>
      <w:r>
        <w:rPr>
          <w:lang w:val="zh_TW" w:bidi="zh_TW"/>
        </w:rPr>
        <w:t>獻祭</w:t>
      </w:r>
      <w:r>
        <w:rPr>
          <w:lang w:val="zh_TW" w:bidi="zh_TW"/>
        </w:rPr>
        <w:t>、</w:t>
      </w:r>
      <w:r>
        <w:rPr>
          <w:lang w:val="zh_TW" w:bidi="zh_TW"/>
        </w:rPr>
        <w:t>撒母耳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列王紀上2:26–27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約書亞記18:1–2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士師記18:30–31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史特朗號：H7886，H7887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示每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示每是舊約中幾位男性的名字。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基拉的兒子示每是便雅憫人，他咒罵大衛王，並在大衛逃離耶路撒冷、躲避他兒子押沙龍追殺時，向他扔石頭。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在舊約中，也有幾位名叫示每的利未祭司。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押沙龍</w:t>
      </w:r>
      <w:r>
        <w:rPr>
          <w:lang w:val="zh_TW" w:bidi="zh_TW"/>
        </w:rPr>
        <w:t>、</w:t>
      </w:r>
      <w:r>
        <w:rPr>
          <w:lang w:val="zh_TW" w:bidi="zh_TW"/>
        </w:rPr>
        <w:t>便雅憫</w:t>
      </w:r>
      <w:r>
        <w:rPr>
          <w:lang w:val="zh_TW" w:bidi="zh_TW"/>
        </w:rPr>
        <w:t>、</w:t>
      </w:r>
      <w:r>
        <w:rPr>
          <w:lang w:val="zh_TW" w:bidi="zh_TW"/>
        </w:rPr>
        <w:t>利未人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歷代志上6:17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撒母耳記下16:13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撒迦利亞書12:12–14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史特朗號：H8096，H8097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示拿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示拿意指「兩河之地」，是美索不達米亞南部的一個平原或地區的名稱。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示拿後來被稱為「迦勒底」，隨後被稱為「巴比倫」。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古時住在示拿平原巴別城的人建造了一座高塔，試圖使自己變得偉大。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一些世代之後，猶太族長亞伯拉罕住在這個地區的吾珥，那時這個地區被稱為「迦勒底」。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巴別</w:t>
      </w:r>
      <w:r>
        <w:rPr>
          <w:lang w:val="zh_TW" w:bidi="zh_TW"/>
        </w:rPr>
        <w:t>、</w:t>
      </w:r>
      <w:r>
        <w:rPr>
          <w:lang w:val="zh_TW" w:bidi="zh_TW"/>
        </w:rPr>
        <w:t>巴比倫</w:t>
      </w:r>
      <w:r>
        <w:rPr>
          <w:lang w:val="zh_TW" w:bidi="zh_TW"/>
        </w:rPr>
        <w:t>、</w:t>
      </w:r>
      <w:r>
        <w:rPr>
          <w:lang w:val="zh_TW" w:bidi="zh_TW"/>
        </w:rPr>
        <w:t>迦勒底</w:t>
      </w:r>
      <w:r>
        <w:rPr>
          <w:lang w:val="zh_TW" w:bidi="zh_TW"/>
        </w:rPr>
        <w:t>、</w:t>
      </w:r>
      <w:r>
        <w:rPr>
          <w:lang w:val="zh_TW" w:bidi="zh_TW"/>
        </w:rPr>
        <w:t>美索不達米亞</w:t>
      </w:r>
      <w:r>
        <w:rPr>
          <w:lang w:val="zh_TW" w:bidi="zh_TW"/>
        </w:rPr>
        <w:t>、</w:t>
      </w:r>
      <w:r>
        <w:rPr>
          <w:lang w:val="zh_TW" w:bidi="zh_TW"/>
        </w:rPr>
        <w:t>族長</w:t>
      </w:r>
      <w:r>
        <w:rPr>
          <w:lang w:val="zh_TW" w:bidi="zh_TW"/>
        </w:rPr>
        <w:t>、</w:t>
      </w:r>
      <w:r>
        <w:rPr>
          <w:lang w:val="zh_TW" w:bidi="zh_TW"/>
        </w:rPr>
        <w:t>吾珥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創世記14:1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創世記14:7–9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以賽亞書11:10–11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撒迦利亞書5:11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史特朗號：H8152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試煉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「試煉」一詞指的是某事或某人被「試驗」或測試的情況。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審判可以是司法聽證會，其中提供證據以證明某人是否無辜或有罪。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「試煉」一詞也可以指一個人在神考驗他們的信心時所經歷的困難景況。另一個詞是「考驗」或「試探」，這是一種特定類型的試煉。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聖經中的許多人都經受了試煉，以檢驗他們是否會繼續相信和順服神。他們經歷了包括被毆打、監禁，甚至因信仰而被殺的試煉。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試探</w:t>
      </w:r>
      <w:r>
        <w:rPr>
          <w:lang w:val="zh_TW" w:bidi="zh_TW"/>
        </w:rPr>
        <w:t>、</w:t>
      </w:r>
      <w:r>
        <w:rPr>
          <w:lang w:val="zh_TW" w:bidi="zh_TW"/>
        </w:rPr>
        <w:t>試驗</w:t>
      </w:r>
      <w:r>
        <w:rPr>
          <w:lang w:val="zh_TW" w:bidi="zh_TW"/>
        </w:rPr>
        <w:t>、</w:t>
      </w:r>
      <w:r>
        <w:rPr>
          <w:lang w:val="zh_TW" w:bidi="zh_TW"/>
        </w:rPr>
        <w:t>無辜</w:t>
      </w:r>
      <w:r>
        <w:rPr>
          <w:lang w:val="zh_TW" w:bidi="zh_TW"/>
        </w:rPr>
        <w:t>、</w:t>
      </w:r>
      <w:r>
        <w:rPr>
          <w:lang w:val="zh_TW" w:bidi="zh_TW"/>
        </w:rPr>
        <w:t>罪責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申命記4:34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以西結書21:12–13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耶利米哀歌3:58–61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箴言25:7–8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史特朗號：H0974、H4531、H4941、H7378、G01780、G13830、G29190、G39860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試探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試探某人是試圖讓那個人做錯事。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誘惑是指讓人想要做錯事的事物。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人受到自身罪性和其他人的試探。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撒但也試探人去違背神，並通過做錯事來得罪祂。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撒但試探耶穌，試圖讓祂做錯事，但耶穌抵擋了撒但所有的試探，從未犯罪。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「試探神」的人並不是試圖讓神做錯事，而是固執地不服從神，直到神必須以懲罰回應他。這也被稱為「試驗神」。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「試探」一詞可以翻譯為「試圖引誘犯罪」、「誘惑」或「引起犯罪的慾望」。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「誘惑」的翻譯方式可以包括「誘惑的事物」、 「引誘某人犯罪的事物」或「使人產生做錯事欲望的事物」。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「試探神」可以翻譯為「考驗神」、「試驗神」、「試探神的耐心」、「使神不得不懲罰」或「頑固地持續不服從神」。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（另見：違背、</w:t>
      </w:r>
      <w:r>
        <w:rPr>
          <w:lang w:val="zh_TW" w:bidi="zh_TW"/>
        </w:rPr>
        <w:t>撒但</w:t>
      </w:r>
      <w:r>
        <w:rPr>
          <w:lang w:val="zh_TW" w:bidi="zh_TW"/>
        </w:rPr>
        <w:t>、</w:t>
      </w:r>
      <w:r>
        <w:rPr>
          <w:lang w:val="zh_TW" w:bidi="zh_TW"/>
        </w:rPr>
        <w:t>罪</w:t>
      </w:r>
      <w:r>
        <w:rPr>
          <w:lang w:val="zh_TW" w:bidi="zh_TW"/>
        </w:rPr>
        <w:t>、</w:t>
      </w:r>
      <w:r>
        <w:rPr>
          <w:lang w:val="zh_TW" w:bidi="zh_TW"/>
        </w:rPr>
        <w:t>試驗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帖撒羅尼迦前書3:4–5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希伯來書4:15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雅各書1:13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馬太福音26:41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25:1</w:t>
      </w:r>
      <w:r>
        <w:rPr>
          <w:lang w:val="zh_TW" w:bidi="zh_TW"/>
        </w:rPr>
        <w:t xml:space="preserve"> </w:t>
      </w:r>
      <w:r>
        <w:rPr>
          <w:lang w:val="zh_TW" w:bidi="zh_TW"/>
        </w:rPr>
        <w:t>撒但就來到耶穌面前</w:t>
      </w:r>
      <w:r>
        <w:rPr>
          <w:b/>
          <w:lang w:val="zh_TW" w:bidi="zh_TW"/>
        </w:rPr>
        <w:t>試探</w:t>
      </w:r>
      <w:r>
        <w:rPr>
          <w:lang w:val="zh_TW" w:bidi="zh_TW"/>
        </w:rPr>
        <w:t>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25:8</w:t>
      </w:r>
      <w:r>
        <w:rPr>
          <w:lang w:val="zh_TW" w:bidi="zh_TW"/>
        </w:rPr>
        <w:t xml:space="preserve"> 耶穌經受住了撒但的</w:t>
      </w:r>
      <w:r>
        <w:rPr>
          <w:b/>
          <w:lang w:val="zh_TW" w:bidi="zh_TW"/>
        </w:rPr>
        <w:t>試探</w:t>
      </w:r>
      <w:r>
        <w:rPr>
          <w:lang w:val="zh_TW" w:bidi="zh_TW"/>
        </w:rPr>
        <w:t>。於是，撒但離祂。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38:11</w:t>
      </w:r>
      <w:r>
        <w:rPr>
          <w:lang w:val="zh_TW" w:bidi="zh_TW"/>
        </w:rPr>
        <w:t xml:space="preserve"> 耶穌告訴祂的門徒要禱告，以免落入</w:t>
      </w:r>
      <w:r>
        <w:rPr>
          <w:b/>
          <w:lang w:val="zh_TW" w:bidi="zh_TW"/>
        </w:rPr>
        <w:t>誘惑</w:t>
      </w:r>
      <w:r>
        <w:rPr>
          <w:lang w:val="zh_TW" w:bidi="zh_TW"/>
        </w:rPr>
        <w:t>中。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史特朗號：H0974，H4531，H5254，G05510，G15980，G39850，G39860，G39870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試驗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「試驗」這個詞指的是一種困難或痛苦的經歷，它揭示了一個人的優點和弱點。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神試驗人，但祂不引誘人犯罪。然而，撒但卻引誘人犯罪。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神有時使用試驗來暴露人的罪，使人能悔改，遠離罪惡並更親近神。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金和其他金屬經過火的試驗來驗證它們的純度和強度。這是一個描述了神如何使用痛苦的環境來試驗祂的子民的圖像。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「接受試驗」可以意味著「挑戰某事物或某人，以證明其價值」。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在試探神的語境中，表示人試圖讓祂為我們施行奇蹟，藉著祂的憐憫來佔便宜。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耶穌告訴撒但，使神受試驗是錯誤的。祂是全能、聖潔的神，超越萬物和所有人。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「試驗」這個詞可以翻譯為「挑戰」、「使其經歷困難」或「證明」。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「試驗」也可以譯作「挑戰」或「艱難的經歷」。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「接受試驗」可以翻譯為「接受挑戰」或「被迫證明自己」。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在試驗神的語境中，這可以翻譯為「試圖迫使神證明祂的愛」。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在某些情境下，當神不是主語時，「試驗」可以理解為「引誘」或「誘惑」。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試探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約翰壹書4:1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帖撒羅尼迦前書5:21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以賽亞書7:13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雅各書1:12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耶利米哀歌3:40–43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瑪拉基書3:10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腓立比書1:10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詩篇26:2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史特朗號：H5254、H5713、H5715、H5749、H6030、H8584、G12420、G12630、G13030、G13820、G19570、G31400、G31410、G31420、G31430、G39840、G43030、G44510、G48280、G60200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誓約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聖經中的「誓約」一詞指的是一種正式的承諾，通常是在法律或宗教背景下做出的。如果發誓的人不履行承諾，他將會接受某種責任或懲罰。在聖經中，「發誓」的意思是立誓。「誓言」是指一個人對上帝所做的莊嚴承諾或誓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在法庭上，證人通常會宣誓保證他所說的一切都是真實和事實的。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「發誓」這個詞語的意思是以某事物或某人的名義作為誓言的基礎或力量。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亞伯拉罕與亞比米勒在立約時，為使用一口井而起誓。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亞伯拉罕告訴他的僕人要發誓（正式承諾），他會從亞伯拉罕的親戚中為以撒找一位妻子。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神也起誓向祂的子民許下承諾。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如果古代以色列人向神許願，那人就有義務履行該願。古代以色列人相信，神可能會懲罰不履行向神許願的人。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在古代以色列，有時候人會向神祈求保護或供應，並以許願作為交換。然而，古代以色列人並不認為神有義務滿足這些請求。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根據上下文，「誓言」也可以翻譯為「承諾」或「莊嚴的承諾」。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「發誓」可以翻譯為「正式承諾」或「保證」或「承諾去做某事」。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其他翻譯「指著我的名起誓」的方法可以包括「用我的名來確定承諾」。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「指著天地起誓」可以翻譯為「承諾做某事，聲稱天地將證實它。」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確保「發誓」或「誓約」的翻譯不涉及詛咒。在聖經中，它沒有這種意思。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根據上下文，「誓言」一詞可以翻譯為「莊嚴的承諾」或「莊嚴的誓約」或「向上帝許下的承諾」。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亞比米勒</w:t>
      </w:r>
      <w:r>
        <w:rPr>
          <w:lang w:val="zh_TW" w:bidi="zh_TW"/>
        </w:rPr>
        <w:t>、</w:t>
      </w:r>
      <w:r>
        <w:rPr>
          <w:lang w:val="zh_TW" w:bidi="zh_TW"/>
        </w:rPr>
        <w:t>約</w:t>
      </w:r>
      <w:r>
        <w:rPr>
          <w:lang w:val="zh_TW" w:bidi="zh_TW"/>
        </w:rPr>
        <w:t>、</w:t>
      </w:r>
      <w:r>
        <w:rPr>
          <w:lang w:val="zh_TW" w:bidi="zh_TW"/>
        </w:rPr>
        <w:t>應許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創世記21:23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</w:t>
      </w:r>
      <w:r>
        <w:rPr>
          <w:lang w:val="zh_TW" w:bidi="zh_TW"/>
        </w:rPr>
        <w:t>世記</w:t>
      </w:r>
      <w:r>
        <w:rPr>
          <w:lang w:val="zh_TW" w:bidi="zh_TW"/>
        </w:rPr>
        <w:t>24:3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</w:t>
      </w:r>
      <w:r>
        <w:rPr>
          <w:lang w:val="zh_TW" w:bidi="zh_TW"/>
        </w:rPr>
        <w:t>世記</w:t>
      </w:r>
      <w:r>
        <w:rPr>
          <w:lang w:val="zh_TW" w:bidi="zh_TW"/>
        </w:rPr>
        <w:t>31:51–53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</w:t>
      </w:r>
      <w:r>
        <w:rPr>
          <w:lang w:val="zh_TW" w:bidi="zh_TW"/>
        </w:rPr>
        <w:t>世記</w:t>
      </w:r>
      <w:r>
        <w:rPr>
          <w:lang w:val="zh_TW" w:bidi="zh_TW"/>
        </w:rPr>
        <w:t>47:31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路加福音1:73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馬太福音14:6–7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馬太福音26:72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哥林多前書7:27–28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使徒行傳21:23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</w:t>
      </w:r>
      <w:r>
        <w:rPr>
          <w:lang w:val="zh_TW" w:bidi="zh_TW"/>
        </w:rPr>
        <w:t>世記</w:t>
      </w:r>
      <w:r>
        <w:rPr>
          <w:lang w:val="zh_TW" w:bidi="zh_TW"/>
        </w:rPr>
        <w:t>28:21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</w:t>
      </w:r>
      <w:r>
        <w:rPr>
          <w:lang w:val="zh_TW" w:bidi="zh_TW"/>
        </w:rPr>
        <w:t>世記</w:t>
      </w:r>
      <w:r>
        <w:rPr>
          <w:lang w:val="zh_TW" w:bidi="zh_TW"/>
        </w:rPr>
        <w:t>31:12–13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約拿書1:14–16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約拿書2:9–10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箴言7:14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H0422，H0423，H3027，H5375，H7621，H7650，G03320，G36600，G37270，G37280，H5087，H5088，G21710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釋放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「釋放（free）」或「自由（freedom）」一詞是指不處於奴役或任何其它形式的束縛中。「自由」的另一個詞是「自由（liberty）」。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「使某人自由」或「釋放某人」的表達意思是為某人提供一個脫離奴役或囚禁的途徑。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在聖經中，這些術語常常被用來比喻信耶穌的人不再受罪的權勢所控制。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擁有「自由（liberty）」或「自由（freedom）」也可以指不再需要遵守摩西律法，而是自由地按照聖靈的教導和指引生活。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「釋放」這個詞可以翻譯為「不受束縛」、「不被奴役」、「不在奴役中」或「不在束縛中」。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「自由（freedom）」或「自由（liberty）」這兩個詞可以翻譯為「處於自由的狀態」或「不是奴隸的狀態」或「不被束縛」。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「釋放」這個表達可以翻譯為「使自由」或「從奴役中拯救」或「從捆綁中釋放」。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一個被「釋放」的人可以翻譯為被「解放」或從「捆綁或奴役」中「帶出來」。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（另見：捆綁，</w:t>
      </w:r>
      <w:r>
        <w:rPr>
          <w:lang w:val="zh_TW" w:bidi="zh_TW"/>
        </w:rPr>
        <w:t>作奴僕</w:t>
      </w:r>
      <w:r>
        <w:rPr>
          <w:lang w:val="zh_TW" w:bidi="zh_TW"/>
        </w:rPr>
        <w:t>，</w:t>
      </w:r>
      <w:r>
        <w:rPr>
          <w:lang w:val="zh_TW" w:bidi="zh_TW"/>
        </w:rPr>
        <w:t>僕人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利未記25:10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羅馬書6:18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1865，H2600，H2666，H2668，H2670，H3318，H4800，H5068，H5069，H5071，H5337，H5352，H5355，H5425，H5674，H5800，H6299，H6362，H7342，H7971，G04250，G05250，G05580，G06290，G06300，G08590，G13440，G14320，G16570，G16580，G16590，G18490，G30890，G39550，G45060，G54830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
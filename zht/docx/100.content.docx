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lie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獵物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「獵物」一詞指的是被捕獵的對象，通常是用作食物的動物。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在比喻的意義上，「獵物」可以指被更有權勢的人利用、虐待或壓迫的人。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「掠奪」人們的意思是，透過壓迫他們或偷取他們的東西來佔他們的便宜。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「獵物」這個詞也可以翻譯為「被獵捕的動物」或「被獵捕者」或「受害者」。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（另見：壓迫）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耶利米書12:9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詩篇104:21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史特朗號：H0400，H0957，H0962，H2963，H2964，H5706，H5861，H7997，H7998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
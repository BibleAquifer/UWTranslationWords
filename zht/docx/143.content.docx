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妾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妾是指一個已經有妻子的男人的第二個妻子。通常妾並不是合法嫁給該男人。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在舊約中，妾通常是女僕。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妾可以通過購買、軍事征服或還債的方式來獲得。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對於王來說，擁有眾多妾是權力的象徵。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創世記36:12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士師記19:1–2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史特朗號：H3904，H6370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
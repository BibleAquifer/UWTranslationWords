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箴言指表達智慧或真理的簡短陳述。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箴言之所以強而有力，是因為它們容易記住和重複。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箴言中常常會包含日常生活中的實際例子。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有些箴言非常清晰明確，而其他則較難理解。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所羅門王以智慧著稱，並寫了超過1,000條箴言。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耶穌在教導人時，經常使用箴言或比喻。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翻譯「箴言」的方法可以包括「智慧的話」或「真實的話」。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所羅門</w:t>
      </w:r>
      <w:r>
        <w:rPr>
          <w:lang w:val="zh_TW" w:bidi="zh_TW"/>
        </w:rPr>
        <w:t>、真實、</w:t>
      </w:r>
      <w:r>
        <w:rPr>
          <w:lang w:val="zh_TW" w:bidi="zh_TW"/>
        </w:rPr>
        <w:t>智慧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列王紀上4:32–34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撒母耳記上24:12–13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史特朗號：H2420，H4911，H4912，G38500，G39420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
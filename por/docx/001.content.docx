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Words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0-9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12 tribos de Israel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“12 tribos de Israel” refere-se aos doze filhos de Jacó e seus descendentes.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Estes são os nomes dos doze filhos de Jacó: Rúben, Simeão, Levi, Judá, Dã, Naftali, Gade, Aser, Issacar, Zebulom, José e Benjamim.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Há vários lugares na Bíblia onde a lista das doze tribos é ligeiramente diferente. Às vezes Levi, José ou Dã são deixados de fora da lista e às vezes os dois filhos de José, Efraim e Manassés, são incluídos na lista.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,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tribo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Atos 26.7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49.28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Lucas 22.28–30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Mateus 19.28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H3478, H7626, H8147, G14270, G24740, G54430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
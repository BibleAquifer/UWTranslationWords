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Words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Words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Words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Words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Baal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“Baal” significa “senhor” ou “mestre” e era o nome do principal falso deus adorado pelos cananeus.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Havia também falsos deuses locais que tinham “Baal” como parte de seus nomes, como “Baal de Peor”. Às vezes, todos esses deuses juntos são referidos como “os Baalins”.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Algumas pessoas tinham nomes que incluíam a palavra “Baal” neles.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adoração de Baal incluía práticas malignas como sacrificar crianças e usar prostitutas.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Em diferentes períodos da sua história, os israelitas também se envolveram profundamente na adoração de Baal, seguindo o exemplo das nações pagãs ao seu redor.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Durante o reinado do rei Acabe, o profeta de Deus Elias organizou um teste para provar ao povo que Baal não existe e que Javé é o único Deus verdadeiro. Como resultado, os profetas de Baal foram destruídos e o povo começou a adorar Javé novamente.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Acabe</w:t>
      </w:r>
      <w:r>
        <w:rPr>
          <w:lang w:val="pt_PT" w:bidi="pt_PT"/>
        </w:rPr>
        <w:t xml:space="preserve">, Aserá, </w:t>
      </w:r>
      <w:r>
        <w:rPr>
          <w:lang w:val="pt_PT" w:bidi="pt_PT"/>
        </w:rPr>
        <w:t>Elias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falso deus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prostituta</w:t>
      </w:r>
      <w:r>
        <w:rPr>
          <w:lang w:val="pt_PT" w:bidi="pt_PT"/>
        </w:rPr>
        <w:t xml:space="preserve">, </w:t>
      </w:r>
      <w:r>
        <w:rPr>
          <w:lang w:val="pt_PT" w:bidi="pt_PT"/>
        </w:rPr>
        <w:t>Javé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Reis 16.31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Samuel 7.3–4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Jeremias 2.7–8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Juízes 2.11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Números 22.41</w:t>
      </w:r>
    </w:p>
    <w:p>
      <w:pPr>
        <w:pStyle w:val="Heading3"/>
      </w:pPr>
      <w:r>
        <w:rPr>
          <w:lang w:val="pt_PT" w:bidi="pt_PT"/>
        </w:rPr>
        <w:t>Exemplos das histórias da Bíblia: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19:2</w:t>
      </w:r>
      <w:r>
        <w:rPr>
          <w:lang w:val="pt_PT" w:bidi="pt_PT"/>
        </w:rPr>
        <w:t xml:space="preserve"> Acabe era um homem mau que incentivava as pessoas a adorar um falso deus chamado </w:t>
      </w:r>
      <w:r>
        <w:rPr>
          <w:b/>
          <w:lang w:val="pt_PT" w:bidi="pt_PT"/>
        </w:rPr>
        <w:t>Baal</w:t>
      </w:r>
      <w:r>
        <w:rPr>
          <w:lang w:val="pt_PT" w:bidi="pt_PT"/>
        </w:rPr>
        <w:t>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19:6</w:t>
      </w:r>
      <w:r>
        <w:rPr>
          <w:lang w:val="pt_PT" w:bidi="pt_PT"/>
        </w:rPr>
        <w:t xml:space="preserve"> Todo o povo do reino de Israel, incluindo os 450 profetas de </w:t>
      </w:r>
      <w:r>
        <w:rPr>
          <w:b/>
          <w:lang w:val="pt_PT" w:bidi="pt_PT"/>
        </w:rPr>
        <w:t>Baal</w:t>
      </w:r>
      <w:r>
        <w:rPr>
          <w:lang w:val="pt_PT" w:bidi="pt_PT"/>
        </w:rPr>
        <w:t xml:space="preserve">, veio ao Monte Carmelo. Elias disse ao povo: “Até quando vocês vão ficar mudando de ideia? Se Javé é Deus, sirvam-no! Se </w:t>
      </w:r>
      <w:r>
        <w:rPr>
          <w:b/>
          <w:lang w:val="pt_PT" w:bidi="pt_PT"/>
        </w:rPr>
        <w:t>Baal</w:t>
      </w:r>
      <w:r>
        <w:rPr>
          <w:lang w:val="pt_PT" w:bidi="pt_PT"/>
        </w:rPr>
        <w:t xml:space="preserve"> é Deus, sirvam-no!”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19:7</w:t>
      </w:r>
      <w:r>
        <w:rPr>
          <w:lang w:val="pt_PT" w:bidi="pt_PT"/>
        </w:rPr>
        <w:t xml:space="preserve"> Então Elias disse aos profetas de </w:t>
      </w:r>
      <w:r>
        <w:rPr>
          <w:b/>
          <w:lang w:val="pt_PT" w:bidi="pt_PT"/>
        </w:rPr>
        <w:t>Baal</w:t>
      </w:r>
      <w:r>
        <w:rPr>
          <w:lang w:val="pt_PT" w:bidi="pt_PT"/>
        </w:rPr>
        <w:t>: “Matem um touro e preparem-no como sacrifício, mas não acendam o fogo”.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19:8</w:t>
      </w:r>
      <w:r>
        <w:rPr>
          <w:lang w:val="pt_PT" w:bidi="pt_PT"/>
        </w:rPr>
        <w:t xml:space="preserve"> Então os profetas de </w:t>
      </w:r>
      <w:r>
        <w:rPr>
          <w:b/>
          <w:lang w:val="pt_PT" w:bidi="pt_PT"/>
        </w:rPr>
        <w:t>Baal</w:t>
      </w:r>
      <w:r>
        <w:rPr>
          <w:lang w:val="pt_PT" w:bidi="pt_PT"/>
        </w:rPr>
        <w:t xml:space="preserve"> oraram a </w:t>
      </w:r>
      <w:r>
        <w:rPr>
          <w:b/>
          <w:lang w:val="pt_PT" w:bidi="pt_PT"/>
        </w:rPr>
        <w:t>Baal</w:t>
      </w:r>
      <w:r>
        <w:rPr>
          <w:lang w:val="pt_PT" w:bidi="pt_PT"/>
        </w:rPr>
        <w:t xml:space="preserve">: “Ouça-nos, ó </w:t>
      </w:r>
      <w:r>
        <w:rPr>
          <w:b/>
          <w:lang w:val="pt_PT" w:bidi="pt_PT"/>
        </w:rPr>
        <w:t>Baal</w:t>
      </w:r>
      <w:r>
        <w:rPr>
          <w:lang w:val="pt_PT" w:bidi="pt_PT"/>
        </w:rPr>
        <w:t>!”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19:12</w:t>
      </w:r>
      <w:r>
        <w:rPr>
          <w:lang w:val="pt_PT" w:bidi="pt_PT"/>
        </w:rPr>
        <w:t xml:space="preserve"> Então o povo capturou os profetas de </w:t>
      </w:r>
      <w:r>
        <w:rPr>
          <w:b/>
          <w:lang w:val="pt_PT" w:bidi="pt_PT"/>
        </w:rPr>
        <w:t>Baal</w:t>
      </w:r>
      <w:r>
        <w:rPr>
          <w:lang w:val="pt_PT" w:bidi="pt_PT"/>
        </w:rPr>
        <w:t>. Depois Elias os levou para longe dali e os matou.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H1120, G08960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Baasa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Baasa foi um dos reis maus de Israel, que influenciou os israelitas a adorarem ídolos.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Baasa foi o terceiro rei de Israel e reinou por vinte e quatro anos, durante o tempo em que Asa era rei de Judá.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Ele era um comandante militar que se tornou rei matando o rei anterior, Nadabe.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Durante o reinado de Baasa, houve muitas guerras entre os reinos de Israel e Judá, especialmente com o rei Asa de Judá.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muitos pecados de Baasa fizeram com que Deus eventualmente o removesse do cargo por meio de sua morte.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Asa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falso deus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Reis 15.17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2 Reis 9.9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Jeremias 41.9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H1201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Babel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Babel era uma cidade principal em uma região chamada Sinar, na parte sul da Mesopotâmia. Sinar foi posteriormente chamada de Babilônia.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cidade de Babel foi fundada pelo bisneto de Cam, Ninrode, que governou a região de Sinar.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povo de Sinar tornou-se orgulhoso e decidiu construir uma torre alta o suficiente para alcançar o céu. Esta mais tarde ficou conhecida como a “Torre de Babel”.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Porque as pessoas que estavam construindo a torre se recusaram a se espalhar como Deus havia ordenado, ele confundiu suas línguas para que não pudessem entender umas às outras. Isso os forçou a se mudar para viver em muitos lugares diferentes ao redor da terra.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significado raiz da palavra “Babel” é “confusão”, nomeada quando Deus confundiu a língua do povo.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</w:t>
      </w:r>
      <w:r>
        <w:rPr>
          <w:lang w:val="pt_PT" w:bidi="pt_PT"/>
        </w:rPr>
        <w:t xml:space="preserve">, </w:t>
      </w:r>
      <w:r>
        <w:rPr>
          <w:lang w:val="pt_PT" w:bidi="pt_PT"/>
        </w:rPr>
        <w:t>Mesopotâmia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10.8–10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11.9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H0894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Babilônia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Babilônia, a cidade, era a capital da antiga região da Babilônia, que também fazia parte do Império Babilônico.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Babilônia estava localizada ao longo do rio Eufrates, na mesma região onde a Torre de Babel havia sido construída centenas de anos antes.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Às vezes, a palavra “Babilônia” se refere a todo o Império Babilônico. Por exemplo, o “rei da Babilônia” governava todo o império, não apenas a cidade.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babilônios eram um grupo poderoso que atacou o reino de Judá e manteve o povo exilado na Babilônia por 70 anos.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Parte dessa região era chamada de “Caldeia” e as pessoas que viviam lá eram os “caldeus”. Como resultado, o termo “Caldeia” era frequentemente usado para se referir à Babilônia. (Veja: sinédoque)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Babel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Caldeia</w:t>
      </w:r>
      <w:r>
        <w:rPr>
          <w:lang w:val="pt_PT" w:bidi="pt_PT"/>
        </w:rPr>
        <w:t xml:space="preserve">,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</w:t>
      </w:r>
      <w:r>
        <w:rPr>
          <w:lang w:val="pt_PT" w:bidi="pt_PT"/>
        </w:rPr>
        <w:t>Nabucodonosor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Crônicas 9.1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2 Reis 17.24–26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7.43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Daniel 1.2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Ezequiel 12.13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1.11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1.17</w:t>
      </w:r>
    </w:p>
    <w:p>
      <w:pPr>
        <w:pStyle w:val="Heading3"/>
      </w:pPr>
      <w:r>
        <w:rPr>
          <w:lang w:val="pt_PT" w:bidi="pt_PT"/>
        </w:rPr>
        <w:t>Exemplos das histórias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20:6</w:t>
      </w:r>
      <w:r>
        <w:rPr>
          <w:lang w:val="pt_PT" w:bidi="pt_PT"/>
        </w:rPr>
        <w:t xml:space="preserve"> Cerca de 100 anos após os assírios destruírem o reino de Israel, Deus enviou Nabucodonosor, rei dos </w:t>
      </w:r>
      <w:r>
        <w:rPr>
          <w:b/>
          <w:lang w:val="pt_PT" w:bidi="pt_PT"/>
        </w:rPr>
        <w:t>babilônios</w:t>
      </w:r>
      <w:r>
        <w:rPr>
          <w:lang w:val="pt_PT" w:bidi="pt_PT"/>
        </w:rPr>
        <w:t xml:space="preserve">, para atacar o reino de Judá. A </w:t>
      </w:r>
      <w:r>
        <w:rPr>
          <w:b/>
          <w:lang w:val="pt_PT" w:bidi="pt_PT"/>
        </w:rPr>
        <w:t>Babilônia</w:t>
      </w:r>
      <w:r>
        <w:rPr>
          <w:lang w:val="pt_PT" w:bidi="pt_PT"/>
        </w:rPr>
        <w:t xml:space="preserve"> era um império poderoso.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20:7</w:t>
      </w:r>
      <w:r>
        <w:rPr>
          <w:lang w:val="pt_PT" w:bidi="pt_PT"/>
        </w:rPr>
        <w:t xml:space="preserve"> Mas depois de alguns anos, o rei de Judá se rebelou contra a </w:t>
      </w:r>
      <w:r>
        <w:rPr>
          <w:b/>
          <w:lang w:val="pt_PT" w:bidi="pt_PT"/>
        </w:rPr>
        <w:t>Babilônia</w:t>
      </w:r>
      <w:r>
        <w:rPr>
          <w:lang w:val="pt_PT" w:bidi="pt_PT"/>
        </w:rPr>
        <w:t xml:space="preserve">. Então, os </w:t>
      </w:r>
      <w:r>
        <w:rPr>
          <w:b/>
          <w:lang w:val="pt_PT" w:bidi="pt_PT"/>
        </w:rPr>
        <w:t>babilônios</w:t>
      </w:r>
      <w:r>
        <w:rPr>
          <w:lang w:val="pt_PT" w:bidi="pt_PT"/>
        </w:rPr>
        <w:t xml:space="preserve"> voltaram e atacaram o reino de Judá. Eles tomaram a cidade de Jerusalém, destruíram o Templo e levaram todos os tesouros da cidade e do Templo.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20:9</w:t>
      </w:r>
      <w:r>
        <w:rPr>
          <w:lang w:val="pt_PT" w:bidi="pt_PT"/>
        </w:rPr>
        <w:t xml:space="preserve"> Nabucodonosor e seu exército levaram quase todas as pessoas do reino de Judá para a </w:t>
      </w:r>
      <w:r>
        <w:rPr>
          <w:b/>
          <w:lang w:val="pt_PT" w:bidi="pt_PT"/>
        </w:rPr>
        <w:t>Babilônia</w:t>
      </w:r>
      <w:r>
        <w:rPr>
          <w:lang w:val="pt_PT" w:bidi="pt_PT"/>
        </w:rPr>
        <w:t>, deixando apenas os mais pobres para plantar os campos.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20:11</w:t>
      </w:r>
      <w:r>
        <w:rPr>
          <w:lang w:val="pt_PT" w:bidi="pt_PT"/>
        </w:rPr>
        <w:t xml:space="preserve"> Cerca de setenta anos depois, Ciro, o rei dos persas, derrotou a </w:t>
      </w:r>
      <w:r>
        <w:rPr>
          <w:b/>
          <w:lang w:val="pt_PT" w:bidi="pt_PT"/>
        </w:rPr>
        <w:t>Babilônia</w:t>
      </w:r>
      <w:r>
        <w:rPr>
          <w:lang w:val="pt_PT" w:bidi="pt_PT"/>
        </w:rPr>
        <w:t>.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H3778, H3779, H8152, H0894, H0895, H0896, G08970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Balaão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Balaão era um profeta pagão que o rei Balaque contratou para amaldiçoar Israel enquanto eles estavam acampados no Rio Jordão, no norte de Moabe, preparando-se para entrar na terra de Canaã.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Balaão era da cidade de Petor, que estava localizada na região ao redor do Rio Eufrates, cerca de 644 quilômetros de distância da terra de Moabe.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rei midianita, Balaque, tinha medo da força e do número dos israelitas, então ele contratou Balaão para amaldiçoá-los.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Enquanto Balaão viajava em direção a Israel, um anjo de Deus ficou em seu caminho para que o jumento de Balaão parasse. Deus também deu ao jumento a capacidade de falar com Balaão.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não permitiu que Balaão amaldiçoasse os israelitas e ordenou que ele os abençoasse em vez disso.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Mais tarde, no entanto, Balaão ainda trouxe mal aos israelitas quando os influenciou a adorar o falso deus Baal-Peor.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abençoar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jumento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Rio Eufrates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Rio Jordão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Midiã</w:t>
      </w:r>
      <w:r>
        <w:rPr>
          <w:lang w:val="pt_PT" w:bidi="pt_PT"/>
        </w:rPr>
        <w:t xml:space="preserve">,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Peor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2 Pedro 2.16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Deuteronômio 23.3–4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Josué 13.22–23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Números 22.5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Apocalipse 2.14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H1109, G09030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Banquete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Um banquete é uma refeição grande e formal que geralmente inclui vários pratos.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Nos tempos antigos, os reis frequentemente serviam refeições em banquetes para entreter líderes políticos e outros convidados importantes.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Isso também pode ser traduzido como “refeição elaborada” ou “festa importante” ou “refeição com vários pratos”.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Daniel 5.10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Isaías 5.11–12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Jeremias 16.8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5.29–32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Cânticos 2.3–4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H4960, H4961, H8354, G11730, G14030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Barnabé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Barnabé foi um dos primeiros cristãos que viveram durante o tempo dos apóstolos.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Barnabé era da tribo israelita de Levi e era da ilha de Chipre.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Quando Saulo (Paulo) se tornou cristão, Barnabé incentivou os outros crentes a aceitá-lo como um companheiro de fé.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Barnabé e Paulo viajaram juntos para pregar as boas novas sobre Jesus em diferentes cidades.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Seu nome era José, mas ele foi chamado de “Barnabé”, que significa “filho da consolação”.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Cristão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Chipre</w:t>
      </w:r>
      <w:r>
        <w:rPr>
          <w:lang w:val="pt_PT" w:bidi="pt_PT"/>
        </w:rPr>
        <w:t xml:space="preserve">, </w:t>
      </w:r>
      <w:r>
        <w:rPr>
          <w:lang w:val="pt_PT" w:bidi="pt_PT"/>
        </w:rPr>
        <w:t>boas novas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Paulo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4.36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11.26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13.3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15.33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Colossenses 4.10–11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Gálatas 2.9–10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Gálatas 2.13</w:t>
      </w:r>
    </w:p>
    <w:p>
      <w:pPr>
        <w:pStyle w:val="Heading3"/>
      </w:pPr>
      <w:r>
        <w:rPr>
          <w:lang w:val="pt_PT" w:bidi="pt_PT"/>
        </w:rPr>
        <w:t>Exemplos das histórias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46:8</w:t>
      </w:r>
      <w:r>
        <w:rPr>
          <w:lang w:val="pt_PT" w:bidi="pt_PT"/>
        </w:rPr>
        <w:t xml:space="preserve"> Então um crente chamado </w:t>
      </w:r>
      <w:r>
        <w:rPr>
          <w:b/>
          <w:lang w:val="pt_PT" w:bidi="pt_PT"/>
        </w:rPr>
        <w:t>Barnabé</w:t>
      </w:r>
      <w:r>
        <w:rPr>
          <w:lang w:val="pt_PT" w:bidi="pt_PT"/>
        </w:rPr>
        <w:t xml:space="preserve"> levou Saulo aos apóstolos e contou-lhes como Saulo havia pregado corajosamente em Damasco.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46:9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Barnabé</w:t>
      </w:r>
      <w:r>
        <w:rPr>
          <w:lang w:val="pt_PT" w:bidi="pt_PT"/>
        </w:rPr>
        <w:t xml:space="preserve"> e Saulo foram lá para ensinar esses novos crentes mais sobre Jesus e fortalecer a igreja.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46:10</w:t>
      </w:r>
      <w:r>
        <w:rPr>
          <w:lang w:val="pt_PT" w:bidi="pt_PT"/>
        </w:rPr>
        <w:t xml:space="preserve"> Um dia, enquanto os cristãos em Antioquia estavam jejuando e orando, o Espírito Santo disse a eles, "Separem para mim </w:t>
      </w:r>
      <w:r>
        <w:rPr>
          <w:b/>
          <w:lang w:val="pt_PT" w:bidi="pt_PT"/>
        </w:rPr>
        <w:t>Barnabé</w:t>
      </w:r>
      <w:r>
        <w:rPr>
          <w:lang w:val="pt_PT" w:bidi="pt_PT"/>
        </w:rPr>
        <w:t xml:space="preserve"> e Saulo para realizar a obra que os chamei a fazer”. Então a igreja em Antioquia orou por </w:t>
      </w:r>
      <w:r>
        <w:rPr>
          <w:b/>
          <w:lang w:val="pt_PT" w:bidi="pt_PT"/>
        </w:rPr>
        <w:t>Barnabé</w:t>
      </w:r>
      <w:r>
        <w:rPr>
          <w:lang w:val="pt_PT" w:bidi="pt_PT"/>
        </w:rPr>
        <w:t xml:space="preserve"> e Saulo e impôs as mãos sobre eles.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G09210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Barrabás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Barrabás era um prisioneiro em Jerusalém na época em que Jesus foi preso.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Barrabás era um criminoso que havia cometido crimes de assassinato e rebelião contra o governo romano.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Quando Pôncio Pilatos ofereceu libertar Barrabás ou Jesus, o povo escolheu Barrabás.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Então Pilatos permitiu que Barrabás fosse libertado, mas condenou Jesus à morte.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Pilatos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Roma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João 18.40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23.19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Marcos 15.7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27.15–16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G09120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Bartolomeu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Bartolomeu</w:t>
      </w:r>
      <w:r>
        <w:rPr>
          <w:lang w:val="pt_PT" w:bidi="pt_PT"/>
        </w:rPr>
        <w:t xml:space="preserve"> foi um dos doze apóstolos de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 xml:space="preserve">Junto com os outros apóstolos, </w:t>
      </w:r>
      <w:r>
        <w:rPr>
          <w:lang w:val="pt_PT" w:bidi="pt_PT"/>
        </w:rPr>
        <w:t>Bartolomeu</w:t>
      </w:r>
      <w:r>
        <w:rPr>
          <w:lang w:val="pt_PT" w:bidi="pt_PT"/>
        </w:rPr>
        <w:t xml:space="preserve"> foi enviado para pregar o evangelho e fazer milagres em nome de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Ele também foi um dos que viram Jesus retornar ao céu.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Algumas semanas depois disso, ele estava com os outros apóstolos em Jerusalém no Pentecostes quando o Espírito Santo veio sobre eles.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apóstolo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boas novas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Espírito Santo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milagre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Pentecostes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os doze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1.12–14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6.14–16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Marcos 3.17–19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G09180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Baruque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Baruque</w:t>
      </w:r>
      <w:r>
        <w:rPr>
          <w:lang w:val="pt_PT" w:bidi="pt_PT"/>
        </w:rPr>
        <w:t xml:space="preserve"> é o nome de vários homens no Antigo Testamento.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 xml:space="preserve">Um </w:t>
      </w:r>
      <w:r>
        <w:rPr>
          <w:lang w:val="pt_PT" w:bidi="pt_PT"/>
        </w:rPr>
        <w:t>Baruque</w:t>
      </w:r>
      <w:r>
        <w:rPr>
          <w:lang w:val="pt_PT" w:bidi="pt_PT"/>
        </w:rPr>
        <w:t xml:space="preserve"> (filho de Zabai) trabalhou com Neemias para reparar os muros de Jerusalém.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 xml:space="preserve">Também na época de Neemias, outro </w:t>
      </w:r>
      <w:r>
        <w:rPr>
          <w:lang w:val="pt_PT" w:bidi="pt_PT"/>
        </w:rPr>
        <w:t>Baruque</w:t>
      </w:r>
      <w:r>
        <w:rPr>
          <w:lang w:val="pt_PT" w:bidi="pt_PT"/>
        </w:rPr>
        <w:t xml:space="preserve"> (filho de </w:t>
      </w:r>
      <w:r>
        <w:rPr>
          <w:lang w:val="pt_PT" w:bidi="pt_PT"/>
        </w:rPr>
        <w:t>Col-Hozé</w:t>
      </w:r>
      <w:r>
        <w:rPr>
          <w:lang w:val="pt_PT" w:bidi="pt_PT"/>
        </w:rPr>
        <w:t>) foi um dos líderes que se estabeleceram em Jerusalém após a restauração dos muros.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 xml:space="preserve">Um </w:t>
      </w:r>
      <w:r>
        <w:rPr>
          <w:lang w:val="pt_PT" w:bidi="pt_PT"/>
        </w:rPr>
        <w:t>Baruque</w:t>
      </w:r>
      <w:r>
        <w:rPr>
          <w:lang w:val="pt_PT" w:bidi="pt_PT"/>
        </w:rPr>
        <w:t xml:space="preserve"> diferente (filho de Nerias) foi assistente do profeta Jeremias, ajudando-o com várias tarefas práticas, como escrever as mensagens que Deus dava a Jeremias e depois lê-las ao povo.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discípulo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Jeremias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Neemias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profeta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Jeremias 32.12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Jeremias 36.4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Jeremias 43.1–3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H1263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Basã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Basã</w:t>
      </w:r>
      <w:r>
        <w:rPr>
          <w:lang w:val="pt_PT" w:bidi="pt_PT"/>
        </w:rPr>
        <w:t xml:space="preserve"> era uma região de terra a leste do Mar da Galileia. Cobria uma área que agora faz parte da Síria e das Colinas de Golã.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 xml:space="preserve">Uma cidade de refúgio do Antigo Testamento chamada "Golã" estava localizada na região de </w:t>
      </w:r>
      <w:r>
        <w:rPr>
          <w:lang w:val="pt_PT" w:bidi="pt_PT"/>
        </w:rPr>
        <w:t>Basã</w:t>
      </w:r>
      <w:r>
        <w:rPr>
          <w:lang w:val="pt_PT" w:bidi="pt_PT"/>
        </w:rPr>
        <w:t>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Basã</w:t>
      </w:r>
      <w:r>
        <w:rPr>
          <w:lang w:val="pt_PT" w:bidi="pt_PT"/>
        </w:rPr>
        <w:t xml:space="preserve"> era uma região muito fértil conhecida por seus carvalhos e pastoreio de animais.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 xml:space="preserve">Gênesis cap. 14 registra que </w:t>
      </w:r>
      <w:r>
        <w:rPr>
          <w:lang w:val="pt_PT" w:bidi="pt_PT"/>
        </w:rPr>
        <w:t>Basã</w:t>
      </w:r>
      <w:r>
        <w:rPr>
          <w:lang w:val="pt_PT" w:bidi="pt_PT"/>
        </w:rPr>
        <w:t xml:space="preserve"> foi o local de uma guerra entre vários reis e suas nações.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 xml:space="preserve">Durante as andanças de Israel no deserto após sua fuga do Egito, eles tomaram posse de parte da região de </w:t>
      </w:r>
      <w:r>
        <w:rPr>
          <w:lang w:val="pt_PT" w:bidi="pt_PT"/>
        </w:rPr>
        <w:t>Basã</w:t>
      </w:r>
      <w:r>
        <w:rPr>
          <w:lang w:val="pt_PT" w:bidi="pt_PT"/>
        </w:rPr>
        <w:t>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Anos depois, o rei Salomão obteve suprimentos dessa região.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carvalho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 da Galileia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Síria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Reis 4.13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Amós 4.1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Jeremias 22.20–21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Josué 9.10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H1316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Bate-Seba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Bate-Seba era a esposa de Urias, um soldado no exército do Rei Davi. Após a morte de Urias, ela se tornou a esposa de Davi e a mãe de Salomão.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Davi cometeu adultério com Bate-Seba enquanto ela era casada com Urias.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Quando Bate-Seba ficou grávida do filho de Davi, ele fez com que Urias fosse morto na batalha.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Davi então se casou com Bate-Seba e ela deu à luz ao filho deles.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puniu Davi por seu pecado fazendo com que a criança morresse alguns dias após o nascimento.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Mais tarde, Bate-Seba deu à luz outro filho, Salomão, que cresceu e se tornou rei após Davi.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. </w:t>
      </w:r>
      <w:r>
        <w:rPr>
          <w:lang w:val="pt_PT" w:bidi="pt_PT"/>
        </w:rPr>
        <w:t>Urias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Crônicas 3.4–5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Reis 1.11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2 Samuel 11.3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Salmo 51.1–2</w:t>
      </w:r>
    </w:p>
    <w:p>
      <w:pPr>
        <w:pStyle w:val="Heading3"/>
      </w:pPr>
      <w:r>
        <w:rPr>
          <w:lang w:val="pt_PT" w:bidi="pt_PT"/>
        </w:rPr>
        <w:t>Exemplos das histórias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17:10</w:t>
      </w:r>
      <w:r>
        <w:rPr>
          <w:lang w:val="pt_PT" w:bidi="pt_PT"/>
        </w:rPr>
        <w:t xml:space="preserve"> Um dia, quando todos os soldados de Davi estavam fora de casa lutando batalhas, ele se levantou de uma cochilo da tarde e viu uma bela mulher tomando banho. O nome dela era </w:t>
      </w:r>
      <w:r>
        <w:rPr>
          <w:b/>
          <w:lang w:val="pt_PT" w:bidi="pt_PT"/>
        </w:rPr>
        <w:t>Bate-Seba</w:t>
      </w:r>
      <w:r>
        <w:rPr>
          <w:lang w:val="pt_PT" w:bidi="pt_PT"/>
        </w:rPr>
        <w:t>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17:11</w:t>
      </w:r>
      <w:r>
        <w:rPr>
          <w:lang w:val="pt_PT" w:bidi="pt_PT"/>
        </w:rPr>
        <w:t xml:space="preserve"> Pouco tempo depois, </w:t>
      </w:r>
      <w:r>
        <w:rPr>
          <w:b/>
          <w:lang w:val="pt_PT" w:bidi="pt_PT"/>
        </w:rPr>
        <w:t>Bate-Seba</w:t>
      </w:r>
      <w:r>
        <w:rPr>
          <w:lang w:val="pt_PT" w:bidi="pt_PT"/>
        </w:rPr>
        <w:t xml:space="preserve"> enviou uma mensagem a Davi dizendo que estava grávida.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17:12</w:t>
      </w:r>
      <w:r>
        <w:rPr>
          <w:lang w:val="pt_PT" w:bidi="pt_PT"/>
        </w:rPr>
        <w:t xml:space="preserve"> O marido de </w:t>
      </w:r>
      <w:r>
        <w:rPr>
          <w:b/>
          <w:lang w:val="pt_PT" w:bidi="pt_PT"/>
        </w:rPr>
        <w:t>Bate-Seba</w:t>
      </w:r>
      <w:r>
        <w:rPr>
          <w:lang w:val="pt_PT" w:bidi="pt_PT"/>
        </w:rPr>
        <w:t>, um homem chamado Urias, era um dos melhores soldados de Davi.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17:13</w:t>
      </w:r>
      <w:r>
        <w:rPr>
          <w:lang w:val="pt_PT" w:bidi="pt_PT"/>
        </w:rPr>
        <w:t xml:space="preserve"> Após a morte de Urias, Davi se casou com </w:t>
      </w:r>
      <w:r>
        <w:rPr>
          <w:b/>
          <w:lang w:val="pt_PT" w:bidi="pt_PT"/>
        </w:rPr>
        <w:t>Bate-Seba</w:t>
      </w:r>
      <w:r>
        <w:rPr>
          <w:lang w:val="pt_PT" w:bidi="pt_PT"/>
        </w:rPr>
        <w:t>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17:14</w:t>
      </w:r>
      <w:r>
        <w:rPr>
          <w:lang w:val="pt_PT" w:bidi="pt_PT"/>
        </w:rPr>
        <w:t xml:space="preserve"> Mais tarde, Davi e </w:t>
      </w:r>
      <w:r>
        <w:rPr>
          <w:b/>
          <w:lang w:val="pt_PT" w:bidi="pt_PT"/>
        </w:rPr>
        <w:t>Bate-Seba</w:t>
      </w:r>
      <w:r>
        <w:rPr>
          <w:lang w:val="pt_PT" w:bidi="pt_PT"/>
        </w:rPr>
        <w:t xml:space="preserve"> tiveram outro filho, e eles o chamaram de Salomão.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H1339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Batizar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No Novo Testamento, os termos “batizar” e “batismo” geralmente se referem ao ato ritual de banhar um cristão com água para mostrar que ele foi purificado do pecado e unido a Cristo.</w:t>
      </w:r>
    </w:p>
    <w:p>
      <w:pPr>
        <w:pStyle w:val="Heading3"/>
      </w:pPr>
      <w:r>
        <w:rPr>
          <w:lang w:val="pt_PT" w:bidi="pt_PT"/>
        </w:rPr>
        <w:t>Sugestões de Tradução: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cristãos têm diferentes opiniões sobre como uma pessoa deve ser batizada com água. Provavelmente é melhor traduzir esse termo de uma maneira geral que permita diferentes formas de aplicação da água.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Dependendo do contexto, o termo “batizar” poderia ser traduzido como “purificar”, “derramar sobre”, “mergulhar (ou imergir) em”, “lavar”. Por exemplo, “batizar você com água” poderia ser traduzido como “mergulhar você na água”.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termo “batismo” poderia ser traduzido como “purificação”, “um derramamento”, “uma imersão”, “uma limpeza”.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Considere também como esse termo é traduzido em uma tradução da Bíblia em uma língua local ou nacional.</w:t>
      </w:r>
    </w:p>
    <w:p>
      <w:pPr/>
      <w:r>
        <w:rPr>
          <w:lang w:val="pt_PT" w:bidi="pt_PT"/>
        </w:rPr>
      </w:r>
      <w:r>
        <w:rPr>
          <w:lang w:val="pt_PT" w:bidi="pt_PT"/>
        </w:rPr>
        <w:t>(Veja também: Como traduzir desconhecidos)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João Batista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arrependa-se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Espírito Santo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2.38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8.36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9.18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10.48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3.16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3.14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28.18–19</w:t>
      </w:r>
    </w:p>
    <w:p>
      <w:pPr>
        <w:pStyle w:val="Heading3"/>
      </w:pPr>
      <w:r>
        <w:rPr>
          <w:lang w:val="pt_PT" w:bidi="pt_PT"/>
        </w:rPr>
        <w:t>Exemplos das histórias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24:3</w:t>
      </w:r>
      <w:r>
        <w:rPr>
          <w:lang w:val="pt_PT" w:bidi="pt_PT"/>
        </w:rPr>
        <w:t xml:space="preserve"> Quando as pessoas ouviram a mensagem de João, muitas delas se arrependeram de seus pecados, e João as </w:t>
      </w:r>
      <w:r>
        <w:rPr>
          <w:b/>
          <w:lang w:val="pt_PT" w:bidi="pt_PT"/>
        </w:rPr>
        <w:t>batizou</w:t>
      </w:r>
      <w:r>
        <w:rPr>
          <w:lang w:val="pt_PT" w:bidi="pt_PT"/>
        </w:rPr>
        <w:t xml:space="preserve">. Muitos líderes religiosos também vieram para ser </w:t>
      </w:r>
      <w:r>
        <w:rPr>
          <w:b/>
          <w:lang w:val="pt_PT" w:bidi="pt_PT"/>
        </w:rPr>
        <w:t>batizados</w:t>
      </w:r>
      <w:r>
        <w:rPr>
          <w:lang w:val="pt_PT" w:bidi="pt_PT"/>
        </w:rPr>
        <w:t xml:space="preserve"> por João, mas eles não se arrependeram nem confessaram seus pecados.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24:6</w:t>
      </w:r>
      <w:r>
        <w:rPr>
          <w:lang w:val="pt_PT" w:bidi="pt_PT"/>
        </w:rPr>
        <w:t xml:space="preserve"> No dia seguinte, Jesus veio para ser </w:t>
      </w:r>
      <w:r>
        <w:rPr>
          <w:b/>
          <w:lang w:val="pt_PT" w:bidi="pt_PT"/>
        </w:rPr>
        <w:t>batizado</w:t>
      </w:r>
      <w:r>
        <w:rPr>
          <w:lang w:val="pt_PT" w:bidi="pt_PT"/>
        </w:rPr>
        <w:t xml:space="preserve"> por João.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24:7</w:t>
      </w:r>
      <w:r>
        <w:rPr>
          <w:lang w:val="pt_PT" w:bidi="pt_PT"/>
        </w:rPr>
        <w:t xml:space="preserve"> João disse a Jesus, “Eu não sou digno de </w:t>
      </w:r>
      <w:r>
        <w:rPr>
          <w:b/>
          <w:lang w:val="pt_PT" w:bidi="pt_PT"/>
        </w:rPr>
        <w:t>batizar</w:t>
      </w:r>
      <w:r>
        <w:rPr>
          <w:lang w:val="pt_PT" w:bidi="pt_PT"/>
        </w:rPr>
        <w:t xml:space="preserve"> você. Em vez disso, você deveria me </w:t>
      </w:r>
      <w:r>
        <w:rPr>
          <w:b/>
          <w:lang w:val="pt_PT" w:bidi="pt_PT"/>
        </w:rPr>
        <w:t>batizar</w:t>
      </w:r>
      <w:r>
        <w:rPr>
          <w:lang w:val="pt_PT" w:bidi="pt_PT"/>
        </w:rPr>
        <w:t>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42:10</w:t>
      </w:r>
      <w:r>
        <w:rPr>
          <w:lang w:val="pt_PT" w:bidi="pt_PT"/>
        </w:rPr>
        <w:t xml:space="preserve"> “Portanto, vão, façam discípulos de todos os povos, </w:t>
      </w:r>
      <w:r>
        <w:rPr>
          <w:b/>
          <w:lang w:val="pt_PT" w:bidi="pt_PT"/>
        </w:rPr>
        <w:t>batizando</w:t>
      </w:r>
      <w:r>
        <w:rPr>
          <w:lang w:val="pt_PT" w:bidi="pt_PT"/>
        </w:rPr>
        <w:t>-os em nome do Pai, do Filho e do Espírito Santo e ensinando-os a obedecer tudo o que eu lhes ordenei”.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43:11</w:t>
      </w:r>
      <w:r>
        <w:rPr>
          <w:lang w:val="pt_PT" w:bidi="pt_PT"/>
        </w:rPr>
        <w:t xml:space="preserve"> Pedro respondeu-lhes, “Cada um de vocês deve se arrepender e ser </w:t>
      </w:r>
      <w:r>
        <w:rPr>
          <w:b/>
          <w:lang w:val="pt_PT" w:bidi="pt_PT"/>
        </w:rPr>
        <w:t>batizado</w:t>
      </w:r>
      <w:r>
        <w:rPr>
          <w:lang w:val="pt_PT" w:bidi="pt_PT"/>
        </w:rPr>
        <w:t xml:space="preserve"> em nome de Jesus Cristo para que Deus perdoe seus pecados”.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43:12</w:t>
      </w:r>
      <w:r>
        <w:rPr>
          <w:lang w:val="pt_PT" w:bidi="pt_PT"/>
        </w:rPr>
        <w:t xml:space="preserve"> Cerca de 3.000 pessoas acreditaram no que Pedro disse e se tornaram discípulos de Jesus. Eles foram </w:t>
      </w:r>
      <w:r>
        <w:rPr>
          <w:b/>
          <w:lang w:val="pt_PT" w:bidi="pt_PT"/>
        </w:rPr>
        <w:t>batizados</w:t>
      </w:r>
      <w:r>
        <w:rPr>
          <w:lang w:val="pt_PT" w:bidi="pt_PT"/>
        </w:rPr>
        <w:t xml:space="preserve"> e se tornaram parte da igreja em Jerusalém.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45:11</w:t>
      </w:r>
      <w:r>
        <w:rPr>
          <w:lang w:val="pt_PT" w:bidi="pt_PT"/>
        </w:rPr>
        <w:t xml:space="preserve"> Enquanto Filipe e o etíope viajavam, chegaram a um pouco de água. O etíope disse, “Olhe! Há um pouco de água! Posso ser </w:t>
      </w:r>
      <w:r>
        <w:rPr>
          <w:b/>
          <w:lang w:val="pt_PT" w:bidi="pt_PT"/>
        </w:rPr>
        <w:t>batizado</w:t>
      </w:r>
      <w:r>
        <w:rPr>
          <w:lang w:val="pt_PT" w:bidi="pt_PT"/>
        </w:rPr>
        <w:t>?”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46:5</w:t>
      </w:r>
      <w:r>
        <w:rPr>
          <w:lang w:val="pt_PT" w:bidi="pt_PT"/>
        </w:rPr>
        <w:t xml:space="preserve"> Saulo imediatamente foi capaz de ver novamente, e Ananias o </w:t>
      </w:r>
      <w:r>
        <w:rPr>
          <w:b/>
          <w:lang w:val="pt_PT" w:bidi="pt_PT"/>
        </w:rPr>
        <w:t>batizou</w:t>
      </w:r>
      <w:r>
        <w:rPr>
          <w:lang w:val="pt_PT" w:bidi="pt_PT"/>
        </w:rPr>
        <w:t>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49:14</w:t>
      </w:r>
      <w:r>
        <w:rPr>
          <w:lang w:val="pt_PT" w:bidi="pt_PT"/>
        </w:rPr>
        <w:t xml:space="preserve"> Jesus convida você a acreditar nele e ser </w:t>
      </w:r>
      <w:r>
        <w:rPr>
          <w:b/>
          <w:lang w:val="pt_PT" w:bidi="pt_PT"/>
        </w:rPr>
        <w:t>batizado</w:t>
      </w:r>
      <w:r>
        <w:rPr>
          <w:lang w:val="pt_PT" w:bidi="pt_PT"/>
        </w:rPr>
        <w:t>.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G09070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Bêbado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O termo “bêbado” significa estar intoxicado por beber demais uma bebida alcoólica.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 “bebedor crônico” é uma pessoa que está frequentemente bêbada. Esse tipo de pessoa também pode ser chamado de “alcoólatra”.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Bíblia diz aos crentes para não se embriagarem com bebidas alcoólicas, mas para serem controlados pelo Espírito Santo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Bíblia ensina que a embriaguez é imprudente e influencia uma pessoa a pecar de outras maneiras.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Outras maneiras de traduzir “bêbado” poderiam incluir “inebriado” ou “intoxicado” ou “ter bebido muito álcool” ou “cheio de bebida fermentada”.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vinho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Coríntios 5.11–13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Samuel 25.36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Jeremias 13.13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7.34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21.34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Provérbios 23.19–21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H5433, H7301, H7910, H7937, H7941, H7943, H8354, H8358, G31780, G31820, G31830, G31840, G36300, G36320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Bebida Forte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O termo “bebida forte” refere-se a bebidas que foram fermentadas e contêm álcool.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Bebidas alcoólicas são feitas de grãos ou frutas e passaram por fermentação.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Tipos de “bebida forte” incluem vinho de uva, vinho de palma, cerveja e cidra de maçã. Na Bíblia, o vinho de uva era a bebida forte mais frequentemente mencionada.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sacerdotes e qualquer pessoa que fizesse um voto especial, como o “voto de Nazireu”, não podiam beber bebidas fermentadas.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Este termo também pode ser traduzido como “bebida fermentada” ou “bebida alcoólica”.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uva</w:t>
      </w:r>
      <w:r>
        <w:rPr>
          <w:lang w:val="pt_PT" w:bidi="pt_PT"/>
        </w:rPr>
        <w:t xml:space="preserve">, </w:t>
      </w:r>
      <w:r>
        <w:rPr>
          <w:lang w:val="pt_PT" w:bidi="pt_PT"/>
        </w:rPr>
        <w:t>Nazireu</w:t>
      </w:r>
      <w:r>
        <w:rPr>
          <w:lang w:val="pt_PT" w:bidi="pt_PT"/>
        </w:rPr>
        <w:t xml:space="preserve">, voto, </w:t>
      </w:r>
      <w:r>
        <w:rPr>
          <w:lang w:val="pt_PT" w:bidi="pt_PT"/>
        </w:rPr>
        <w:t>vinho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Isaías 5.11–12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Levítico 10.9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1.14–15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Números 6.3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H5435, H7941, G46080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Beijo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Um beijo é uma ação em que uma pessoa coloca seus lábios nos lábios ou rosto de outra pessoa. Este termo também pode ser usado figurativamente.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Em algumas culturas, beija-se na bochecha como uma forma de saudação ou despedida.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 beijo pode comunicar amor profundo entre duas pessoas, como um marido e uma esposa.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expressão “dar um beijo de despedida” significa dizer adeus com um beijo.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Às vezes, a palavra “beijo” é usada para significar “dizer adeus a”. Quando Eliseu disse a Elias, “Deixa-me primeiro ir e beijar meu pai e minha mãe”, ele queria se despedir de seus pais antes de deixá-los para seguir Elias.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Tessalonicenses 5.25–28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27.26–27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29.11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31.28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45.15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48.10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22.48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Marcos 14.45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26.48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H5390, H5401, G27050, G53680, G53700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Belém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Belém era uma pequena cidade na terra de Israel, perto da cidade de Jerusalém. Também era conhecida como “Efrata”, que provavelmente era seu nome original.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Belém foi chamada de “cidade de Davi”, já que o Rei Davi nasceu lá.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profeta Miqueias disse que o Messias viria de “Belém Efrata”.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Cumprindo essa profecia, Jesus nasceu em Belém, muitos anos depois.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nome “Belém” significa “casa do pão” ou “casa da comida”.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,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, </w:t>
      </w:r>
      <w:r>
        <w:rPr>
          <w:lang w:val="pt_PT" w:bidi="pt_PT"/>
        </w:rPr>
        <w:t>Miqueias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35.16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João 7.42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2.6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2.16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Rute 1.2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Rute 1.21</w:t>
      </w:r>
    </w:p>
    <w:p>
      <w:pPr>
        <w:pStyle w:val="Heading3"/>
      </w:pPr>
      <w:r>
        <w:rPr>
          <w:lang w:val="pt_PT" w:bidi="pt_PT"/>
        </w:rPr>
        <w:t>Exemplos das histórias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17:2</w:t>
      </w:r>
      <w:r>
        <w:rPr>
          <w:lang w:val="pt_PT" w:bidi="pt_PT"/>
        </w:rPr>
        <w:t xml:space="preserve"> Davi era um pastor da cidade de </w:t>
      </w:r>
      <w:r>
        <w:rPr>
          <w:b/>
          <w:lang w:val="pt_PT" w:bidi="pt_PT"/>
        </w:rPr>
        <w:t>Belém</w:t>
      </w:r>
      <w:r>
        <w:rPr>
          <w:lang w:val="pt_PT" w:bidi="pt_PT"/>
        </w:rPr>
        <w:t>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21:9</w:t>
      </w:r>
      <w:r>
        <w:rPr>
          <w:lang w:val="pt_PT" w:bidi="pt_PT"/>
        </w:rPr>
        <w:t xml:space="preserve"> O profeta Isaías profetizou que o Messias nasceria de uma virgem. O profeta Miqueias disse que ele nasceria na cidade de </w:t>
      </w:r>
      <w:r>
        <w:rPr>
          <w:b/>
          <w:lang w:val="pt_PT" w:bidi="pt_PT"/>
        </w:rPr>
        <w:t>Belém</w:t>
      </w:r>
      <w:r>
        <w:rPr>
          <w:lang w:val="pt_PT" w:bidi="pt_PT"/>
        </w:rPr>
        <w:t>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23:4</w:t>
      </w:r>
      <w:r>
        <w:rPr>
          <w:lang w:val="pt_PT" w:bidi="pt_PT"/>
        </w:rPr>
        <w:t xml:space="preserve"> José e Maria tiveram que fazer uma longa viagem de onde moravam em Nazaré até </w:t>
      </w:r>
      <w:r>
        <w:rPr>
          <w:b/>
          <w:lang w:val="pt_PT" w:bidi="pt_PT"/>
        </w:rPr>
        <w:t>Belém</w:t>
      </w:r>
      <w:r>
        <w:rPr>
          <w:lang w:val="pt_PT" w:bidi="pt_PT"/>
        </w:rPr>
        <w:t xml:space="preserve"> porque seu antepassado era Davi, cuja cidade natal era </w:t>
      </w:r>
      <w:r>
        <w:rPr>
          <w:b/>
          <w:lang w:val="pt_PT" w:bidi="pt_PT"/>
        </w:rPr>
        <w:t>Belém</w:t>
      </w:r>
      <w:r>
        <w:rPr>
          <w:lang w:val="pt_PT" w:bidi="pt_PT"/>
        </w:rPr>
        <w:t>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23:6</w:t>
      </w:r>
      <w:r>
        <w:rPr>
          <w:lang w:val="pt_PT" w:bidi="pt_PT"/>
        </w:rPr>
        <w:t xml:space="preserve"> “O Messias, o Mestre, nasceu em </w:t>
      </w:r>
      <w:r>
        <w:rPr>
          <w:b/>
          <w:lang w:val="pt_PT" w:bidi="pt_PT"/>
        </w:rPr>
        <w:t>Belém</w:t>
      </w:r>
      <w:r>
        <w:rPr>
          <w:lang w:val="pt_PT" w:bidi="pt_PT"/>
        </w:rPr>
        <w:t>!”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H0376, H0672, H1035, G09650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Belzebu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Belzebu</w:t>
      </w:r>
      <w:r>
        <w:rPr>
          <w:lang w:val="pt_PT" w:bidi="pt_PT"/>
        </w:rPr>
        <w:t xml:space="preserve"> é outro nome para Satanás, ou o diabo. Também é às vezes escrito como “Beel-Zebube”.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Este nome literalmente significa “senhor das moscas” que significa “governante sobre demônios”. Mas é melhor traduzir este termo próximo à grafia original em vez de traduzir o significado.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Poderia também ser traduzido como “Belzebu, o diabo” para deixar claro a quem se refere.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Este nome está relacionado ao nome do falso deus “Baal-Zebude” de Ecrom.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demônio</w:t>
      </w:r>
      <w:r>
        <w:rPr>
          <w:lang w:val="pt_PT" w:bidi="pt_PT"/>
        </w:rPr>
        <w:t xml:space="preserve">, </w:t>
      </w:r>
      <w:r>
        <w:rPr>
          <w:lang w:val="pt_PT" w:bidi="pt_PT"/>
        </w:rPr>
        <w:t>Ecrom</w:t>
      </w:r>
      <w:r>
        <w:rPr>
          <w:lang w:val="pt_PT" w:bidi="pt_PT"/>
        </w:rPr>
        <w:t xml:space="preserve">, </w:t>
      </w:r>
      <w:r>
        <w:rPr>
          <w:lang w:val="pt_PT" w:bidi="pt_PT"/>
        </w:rPr>
        <w:t>Satanás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11.15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Marcos 3.22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10.25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12.25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G09540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Benaia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Benaia era o nome de vários homens no Antigo Testamento.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Benaia, filho de Joiada, era um dos homens valentes de Davi. Ele era um guerreiro habilidoso e foi colocado no comando dos guarda-costas de Davi.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Quando Salomão estava sendo coroado rei, Benaia o ajudou a derrubar seus inimigos. Ele eventualmente se tornou comandante do exército israelita.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Outros homens no Antigo Testamento chamados Benaia incluem três levitas: um sacerdote, um músico e um descendente de Asafe.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Asafe</w:t>
      </w:r>
      <w:r>
        <w:rPr>
          <w:lang w:val="pt_PT" w:bidi="pt_PT"/>
        </w:rPr>
        <w:t xml:space="preserve">, </w:t>
      </w:r>
      <w:r>
        <w:rPr>
          <w:lang w:val="pt_PT" w:bidi="pt_PT"/>
        </w:rPr>
        <w:t>Joiada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Salomão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Crônicas 4.36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Reis 1.8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2 Samuel 23.20–21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H1141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Benjamim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Benjamim foi o décimo segundo filho de Jacó. Ele foi o segundo filho de Raquel. Seus descendentes se tornaram uma das tribos de Israel.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tribo descendente dele era conhecida como a “tribo de Benjamim” ou “Benjamim” ou os “Benjamitas”.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Em hebraico, o nome Benjamim significa “filho da minha mão direita”.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tribo de Benjamim se estabeleceu ao noroeste do Mar Morto, ao norte de Jerusalém.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rei Saul era da tribo de Benjamim.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apóstolo Paulo era da tribo de Benjamim.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doze tribos de Israel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, </w:t>
      </w:r>
      <w:r>
        <w:rPr>
          <w:lang w:val="pt_PT" w:bidi="pt_PT"/>
        </w:rPr>
        <w:t>Raquel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Crônicas 2.1–2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Reis 2.8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13.21–22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35.18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42.4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42.35–36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Filipenses 3.4–5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H1144, G09580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Bereia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Nos tempos do Novo Testamento, Bereia (ou Beroia) era uma próspera cidade grega no sudeste da Macedônia, cerca de 80 quilômetros ao sul de Tessalônica.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Paulo e Silas fugiram para a cidade de Bereia depois que seus companheiros cristãos os ajudaram a escapar de certos judeus que haviam causado problemas para eles em Tessalônica.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Quando as pessoas que viviam em Bereia ouviram Paulo pregar, elas pesquisaram nas Escrituras para confirmar que o que ele estava dizendo era verdade.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Macedônia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Silas</w:t>
      </w:r>
      <w:r>
        <w:rPr>
          <w:lang w:val="pt_PT" w:bidi="pt_PT"/>
        </w:rPr>
        <w:t xml:space="preserve">, </w:t>
      </w:r>
      <w:r>
        <w:rPr>
          <w:lang w:val="pt_PT" w:bidi="pt_PT"/>
        </w:rPr>
        <w:t>Tessalônica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17.11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17.13–15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20.4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G09600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Berseba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Nos tempos do Antigo Testamento, Berseba era uma cidade localizada cerca de 72,5 quilômetros a sudoeste de Jerusalém, em uma área desértica que agora é chamada de Neguebe.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 xml:space="preserve">O deserto ao redor de </w:t>
      </w:r>
      <w:r>
        <w:rPr>
          <w:lang w:val="pt_PT" w:bidi="pt_PT"/>
        </w:rPr>
        <w:t>Berseba</w:t>
      </w:r>
      <w:r>
        <w:rPr>
          <w:lang w:val="pt_PT" w:bidi="pt_PT"/>
        </w:rPr>
        <w:t xml:space="preserve"> era a área selvagem onde Agar e Ismael vagaram depois que Abraão os mandou embora de suas tendas.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nome desta cidade significa “poço do juramento”. Foi dado esse nome quando Abraão jurou não punir os homens do Rei Abimeleque por tomarem o controle de um dos poços de Abraão.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Abimeleque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juramento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Samuel 3.20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2 Samuel 17.11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21.14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21.31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46.1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Neemias 11.30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H0884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Besta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Na Bíblia, o termo “besta” muitas vezes é apenas outra maneira de dizer “animal”.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Uma fera selvagem é um tipo de animal que vive livremente na floresta ou nos campos e não foi treinado por pessoas.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Uma fera doméstica é um animal que vive com pessoas e é mantido para alimentação ou para realizar trabalho, como arar campos. Muitas vezes, o termo “gado” é usado para se referir a esse tipo de animal.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do Antigo Testamento de Daniel e o livro do Novo Testamento de Apocalipse descrevem visões que têm bestas que representam poderes e autoridades malignas que se opõem a Deus. (Veja: Metáfora)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Algumas dessas feras são descritas como tendo características estranhas, como várias cabeças e muitos chifres. Elas frequentemente têm poder e autoridade, indicando que podem representar países, nações ou outros poderes políticos.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Maneiras de traduzir isso poderiam incluir “criatura” ou “coisa criada” ou “animal” ou “animal selvagem”, dependendo do contexto.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autoridade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Daniel</w:t>
      </w:r>
      <w:r>
        <w:rPr>
          <w:lang w:val="pt_PT" w:bidi="pt_PT"/>
        </w:rPr>
        <w:t xml:space="preserve">, </w:t>
      </w:r>
      <w:r>
        <w:rPr>
          <w:lang w:val="pt_PT" w:bidi="pt_PT"/>
        </w:rPr>
        <w:t>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nação</w:t>
      </w:r>
      <w:r>
        <w:rPr>
          <w:lang w:val="pt_PT" w:bidi="pt_PT"/>
        </w:rPr>
        <w:t xml:space="preserve">, poder, revelar, </w:t>
      </w:r>
      <w:r>
        <w:rPr>
          <w:lang w:val="pt_PT" w:bidi="pt_PT"/>
        </w:rPr>
        <w:t>Belzebu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Coríntios 15.32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Samuel 17.44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2 Crônicas 25.18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Jeremias 16.1–4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Levítico 7.21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Salmos 49.12–13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H0338, H0929, H1165, H2123, H2416, H2423, H2874, H3753, H4806, H7409, G22260, G23410, G23420, G29340, G49680, G50740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Betânia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A cidade de Betânia estava localizada na base da encosta oriental do Monte das Oliveiras, cerca de 3,2 quilômetros a leste de Jerusalém.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Betânia ficava perto da estrada que ligava Jerusalém a Jericó.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frequentemente visitava Betânia, onde seus amigos próximos Lázaro, Marta e Maria viviam.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Betânia é especialmente conhecida como o lugar onde Jesus ressuscitou Lázaro dos mortos.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Jericó</w:t>
      </w:r>
      <w:r>
        <w:rPr>
          <w:lang w:val="pt_PT" w:bidi="pt_PT"/>
        </w:rPr>
        <w:t xml:space="preserve">,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Lázaro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Marta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Maria (irmã de Marta)</w:t>
      </w:r>
      <w:r>
        <w:rPr>
          <w:lang w:val="pt_PT" w:bidi="pt_PT"/>
        </w:rPr>
        <w:t xml:space="preserve">, </w:t>
      </w:r>
      <w:r>
        <w:rPr>
          <w:lang w:val="pt_PT" w:bidi="pt_PT"/>
        </w:rPr>
        <w:t>Monte das Oliveiras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João 1.26–28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24.50–51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Marcos 11.1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21.15–17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G09630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Betel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Betel era uma cidade localizada ao norte de Jerusalém na terra de Canaã. Anteriormente, era chamada de “Luz”.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Depois de receber as promessas de Deus pela primeira vez, Abrão (Abraão) construiu um altar para Deus perto de Betel. O nome real da cidade ainda não era Betel naquela época, mas geralmente era referida como “Betel”, que era mais conhecida.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Ao fugir de seu irmão Esaú, Jacó passou a noite perto desta cidade e dormiu ao ar livre no chão. Enquanto dormia, teve um sonho mostrando anjos subindo e descendo uma escada para o céu.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Esta cidade não tinha o nome “Betel” até que Jacó a nomeou assim. Para deixar isso claro, algumas traduções podem traduzi-la como “Luz (mais tarde chamada Betel)” nas passagens sobre Abraão, bem como quando Jacó chega lá pela primeira vez (antes de mudar o nome).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Betel é mencionada frequentemente no Antigo Testamento e foi um lugar onde muitos eventos importantes aconteceram.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, </w:t>
      </w:r>
      <w:r>
        <w:rPr>
          <w:lang w:val="pt_PT" w:bidi="pt_PT"/>
        </w:rPr>
        <w:t>Jerusalém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12.8–9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35.1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Oseias 10.15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Juízes 1.23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H1008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Bete-Semes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Bete-Semes era o nome de uma cidade cananeia aproximadamente 30 quilômetros a oeste de Jerusalém.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israelitas capturaram Bete-Semes durante a liderança de Josué.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Bete-Semes era uma cidade reservada como um lugar para os sacerdotes levitas viverem.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Quando os filisteus estavam levando a arca da aliança capturada de volta para Jerusalém, Bete-Semes foi a primeira cidade onde pararam com ela.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arca da aliança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,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Josué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Filisteus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Reis 4.9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Samuel 6.9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Josué 19.20–22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Juízes 1.33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H1053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Betuel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Betuel era filho do irmão de Abraão, Naor.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Betuel era pai de Rebeca e Labão.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Havia também uma cidade chamada Betuel, que pode ter sido localizada no sul de Judá, não muito longe da cidade de Berseba.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Berseba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Labão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Naor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Rebeca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Crônicas 4.30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28.2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H1328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Bila</w:t>
      </w:r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Bila</w:t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Bila</w:t>
      </w:r>
      <w:r>
        <w:rPr>
          <w:lang w:val="pt_PT" w:bidi="pt_PT"/>
        </w:rPr>
        <w:t xml:space="preserve"> foi uma das esposas de Jacó. Ela deu à luz Dã e Naftali, dois filhos de Jacó cujos descendentes se tornaram tribos de Israel.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Labão deu Bila a Raquel como serva quando Raquel se casou com Jacó.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Como Raquel não estava tendo filhos, ela deu Bila a Jacó como esposa para produzir filhos para ela.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, </w:t>
      </w:r>
      <w:r>
        <w:rPr>
          <w:lang w:val="pt_PT" w:bidi="pt_PT"/>
        </w:rPr>
        <w:t>Raquel</w:t>
      </w:r>
      <w:r>
        <w:rPr>
          <w:lang w:val="pt_PT" w:bidi="pt_PT"/>
        </w:rPr>
        <w:t xml:space="preserve">, </w:t>
      </w:r>
      <w:r>
        <w:rPr>
          <w:lang w:val="pt_PT" w:bidi="pt_PT"/>
        </w:rPr>
        <w:t>Dã</w:t>
      </w:r>
      <w:r>
        <w:rPr>
          <w:lang w:val="pt_PT" w:bidi="pt_PT"/>
        </w:rPr>
        <w:t xml:space="preserve">, </w:t>
      </w:r>
      <w:r>
        <w:rPr>
          <w:lang w:val="pt_PT" w:bidi="pt_PT"/>
        </w:rPr>
        <w:t>Naftali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29.29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30.4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H1090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Blasfêmia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Na Bíblia, o termo “blasfêmia” refere-se a falar de uma maneira que mostra um profundo desrespeito por Deus ou pelas pessoas. “Blasfemar” alguém é falar contra essa pessoa para que outros pensem algo falso ou ruim sobre ela.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Na maioria das vezes, blasfemar contra Deus significa caluniá-lo ou insultá-lo dizendo coisas que não são verdadeiras sobre Ele ou comportando-se de uma maneira imoral que o desonra.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É blasfêmia para um ser humano afirmar ser Deus ou afirmar que existe um deus além do único Deus verdadeiro.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Algumas versões em português traduzem este termo como “calúnia” quando se refere a blasfemar contra pessoas.</w:t>
      </w:r>
    </w:p>
    <w:p>
      <w:pPr>
        <w:pStyle w:val="Heading3"/>
      </w:pPr>
      <w:r>
        <w:rPr>
          <w:lang w:val="pt_PT" w:bidi="pt_PT"/>
        </w:rPr>
        <w:t>Sugestões de Tradução: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“Blasfemar” pode ser traduzido como “dizer coisas más contra alguém” ou “desonrar Deus” ou “caluniar”.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Maneiras de traduzir “blasfêmia” poderiam incluir “falar mal dos outros” ou “calúnia” ou “espalhar falsos rumores”.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desonra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calúnia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Timóteo 1.12–14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6.11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26.9–11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Tiago 2.5–7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João 10.32–33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12.10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Marcos 14.64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12.31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26.65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Salmos 74.10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H1288, H1442, H2778, H5006, H5007, H5344, G09870, G09880, G09890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Boas Notícias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O termo “evangelho” literalmente significa “boas notícias” e refere-se a uma mensagem ou anúncio que conta às pessoas algo que as beneficia e as deixa felizes.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Na Bíblia, este termo geralmente se refere à mensagem sobre a salvação de Deus para as pessoas através do sacrifício de Jesus na cruz.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Na maioria das Bíblias em português, “boas notícias” é geralmente traduzido como “evangelho” e também é usado em frases como, o “evangelho de Jesus Cristo”, o “evangelho de Deus” e o “evangelho do reino”.</w:t>
      </w:r>
    </w:p>
    <w:p>
      <w:pPr>
        <w:pStyle w:val="Heading3"/>
      </w:pPr>
      <w:r>
        <w:rPr>
          <w:lang w:val="pt_PT" w:bidi="pt_PT"/>
        </w:rPr>
        <w:t>Sugestões de Tradução: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Diferentes maneiras de traduzir este termo incluem “boa mensagem”, “bom anúncio”, “mensagem de salvação de Deus” ou “as boas coisas que Deus ensina sobre Jesus”.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Dependendo do contexto, maneiras de traduzir a frase “boas notícias de” podem incluir: “boas notícias/mensagem sobre” ou “boa mensagem de” ou “as boas coisas que Deus nos diz sobre” ou “o que Deus diz sobre como ele salva as pessoas”.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reino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sacrifício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salvar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Tessalonicenses 1.5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8.25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Colossenses 1.23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Gálatas 1.6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8.1–3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Marcos 1.14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Filipenses 2.22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Romanos 1.3</w:t>
      </w:r>
    </w:p>
    <w:p>
      <w:pPr>
        <w:pStyle w:val="Heading3"/>
      </w:pPr>
      <w:r>
        <w:rPr>
          <w:lang w:val="pt_PT" w:bidi="pt_PT"/>
        </w:rPr>
        <w:t>Exemplos das histórias da Bíblia: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23:6</w:t>
      </w:r>
      <w:r>
        <w:rPr>
          <w:lang w:val="pt_PT" w:bidi="pt_PT"/>
        </w:rPr>
        <w:t xml:space="preserve"> O anjo disse: “Não tenham medo, porque tenho </w:t>
      </w:r>
      <w:r>
        <w:rPr>
          <w:b/>
          <w:lang w:val="pt_PT" w:bidi="pt_PT"/>
        </w:rPr>
        <w:t>boas notícias</w:t>
      </w:r>
      <w:r>
        <w:rPr>
          <w:lang w:val="pt_PT" w:bidi="pt_PT"/>
        </w:rPr>
        <w:t xml:space="preserve"> para vocês. O Messias, o Mestre, nasceu em Belém!”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26:3</w:t>
      </w:r>
      <w:r>
        <w:rPr>
          <w:lang w:val="pt_PT" w:bidi="pt_PT"/>
        </w:rPr>
        <w:t xml:space="preserve"> Jesus leu: “Deus me deu seu Espírito para que eu possa proclamar </w:t>
      </w:r>
      <w:r>
        <w:rPr>
          <w:b/>
          <w:lang w:val="pt_PT" w:bidi="pt_PT"/>
        </w:rPr>
        <w:t>boas notícias</w:t>
      </w:r>
      <w:r>
        <w:rPr>
          <w:lang w:val="pt_PT" w:bidi="pt_PT"/>
        </w:rPr>
        <w:t xml:space="preserve"> aos pobres, liberdade aos cativos, recuperação da visão aos cegos e libertação aos oprimidos. Este é o ano do favor do Senhor”.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45:10</w:t>
      </w:r>
      <w:r>
        <w:rPr>
          <w:lang w:val="pt_PT" w:bidi="pt_PT"/>
        </w:rPr>
        <w:t xml:space="preserve"> Filipe também usou outras Escrituras para contar-lhe as </w:t>
      </w:r>
      <w:r>
        <w:rPr>
          <w:b/>
          <w:lang w:val="pt_PT" w:bidi="pt_PT"/>
        </w:rPr>
        <w:t>boas notícias de Jesus</w:t>
      </w:r>
      <w:r>
        <w:rPr>
          <w:lang w:val="pt_PT" w:bidi="pt_PT"/>
        </w:rPr>
        <w:t>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46:10</w:t>
      </w:r>
      <w:r>
        <w:rPr>
          <w:lang w:val="pt_PT" w:bidi="pt_PT"/>
        </w:rPr>
        <w:t xml:space="preserve"> Então eles os enviaram para pregar as </w:t>
      </w:r>
      <w:r>
        <w:rPr>
          <w:b/>
          <w:lang w:val="pt_PT" w:bidi="pt_PT"/>
        </w:rPr>
        <w:t>boas notícias sobre Jesus</w:t>
      </w:r>
      <w:r>
        <w:rPr>
          <w:lang w:val="pt_PT" w:bidi="pt_PT"/>
        </w:rPr>
        <w:t xml:space="preserve"> em muitos outros lugares.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47:1</w:t>
      </w:r>
      <w:r>
        <w:rPr>
          <w:lang w:val="pt_PT" w:bidi="pt_PT"/>
        </w:rPr>
        <w:t xml:space="preserve"> Um dia, Paulo e seu amigo Silas foram à cidade de Filipos para proclamar as </w:t>
      </w:r>
      <w:r>
        <w:rPr>
          <w:b/>
          <w:lang w:val="pt_PT" w:bidi="pt_PT"/>
        </w:rPr>
        <w:t>boas notícias sobre Jesus</w:t>
      </w:r>
      <w:r>
        <w:rPr>
          <w:lang w:val="pt_PT" w:bidi="pt_PT"/>
        </w:rPr>
        <w:t>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47:13</w:t>
      </w:r>
      <w:r>
        <w:rPr>
          <w:lang w:val="pt_PT" w:bidi="pt_PT"/>
        </w:rPr>
        <w:t xml:space="preserve"> As </w:t>
      </w:r>
      <w:r>
        <w:rPr>
          <w:b/>
          <w:lang w:val="pt_PT" w:bidi="pt_PT"/>
        </w:rPr>
        <w:t>boas notícias sobre Jesus</w:t>
      </w:r>
      <w:r>
        <w:rPr>
          <w:lang w:val="pt_PT" w:bidi="pt_PT"/>
        </w:rPr>
        <w:t xml:space="preserve"> continuaram a se espalhar, e a Igreja continuou a crescer.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50:1</w:t>
      </w:r>
      <w:r>
        <w:rPr>
          <w:lang w:val="pt_PT" w:bidi="pt_PT"/>
        </w:rPr>
        <w:t xml:space="preserve"> Por quase 2.000 anos, mais e mais pessoas ao redor do mundo têm ouvido as </w:t>
      </w:r>
      <w:r>
        <w:rPr>
          <w:b/>
          <w:lang w:val="pt_PT" w:bidi="pt_PT"/>
        </w:rPr>
        <w:t>boas notícias sobre Jesus</w:t>
      </w:r>
      <w:r>
        <w:rPr>
          <w:lang w:val="pt_PT" w:bidi="pt_PT"/>
        </w:rPr>
        <w:t xml:space="preserve"> o Messias.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50:2</w:t>
      </w:r>
      <w:r>
        <w:rPr>
          <w:lang w:val="pt_PT" w:bidi="pt_PT"/>
        </w:rPr>
        <w:t xml:space="preserve"> Quando Jesus estava vivendo na terra, ele disse: “Meus discípulos pregarão as </w:t>
      </w:r>
      <w:r>
        <w:rPr>
          <w:b/>
          <w:lang w:val="pt_PT" w:bidi="pt_PT"/>
        </w:rPr>
        <w:t>boas notícias</w:t>
      </w:r>
      <w:r>
        <w:rPr>
          <w:lang w:val="pt_PT" w:bidi="pt_PT"/>
        </w:rPr>
        <w:t xml:space="preserve"> sobre o reino de Deus para pessoas em todo o mundo, e então o fim virá”.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50:3</w:t>
      </w:r>
      <w:r>
        <w:rPr>
          <w:lang w:val="pt_PT" w:bidi="pt_PT"/>
        </w:rPr>
        <w:t xml:space="preserve"> Antes de retornar ao céu, Jesus disse aos cristãos para proclamarem as </w:t>
      </w:r>
      <w:r>
        <w:rPr>
          <w:b/>
          <w:lang w:val="pt_PT" w:bidi="pt_PT"/>
        </w:rPr>
        <w:t>boas notícias</w:t>
      </w:r>
      <w:r>
        <w:rPr>
          <w:lang w:val="pt_PT" w:bidi="pt_PT"/>
        </w:rPr>
        <w:t xml:space="preserve"> para pessoas que nunca as ouviram.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G20970, G20980, G42830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Boaz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Boaz foi um homem israelita que viveu durante a época em que havia juízes governando Israel. Ele se casou com uma mulher moabita chamada Rute e se tornou tanto o bisavô do Rei Davi quanto um ancestral de Jesus Cristo.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Ele era parente de uma mulher israelita chamada Noemi, que havia retornado a Israel após a morte de seu marido e filhos em Moabe.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Boaz “redimiu” a nora viúva de Noemi, Rute, casando-se com ela e dando-lhe um futuro com um marido e filhos.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Rute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Crônicas 2.12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2 Crônicas 3.17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3.30–32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1.5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Rute 2.4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H1162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Bode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Um bode é um animal de médio porte, de quatro patas, semelhante a uma ovelha e criado principalmente por seu leite e carne. Um bebê bode é chamado de "cabrito".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Como as ovelhas, os bodes eram importantes animais de sacrifício, especialmente na Páscoa.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Embora bodes e ovelhas possam ser muito semelhantes, estas são algumas maneiras pelas quais eles são diferentes:</w:t>
      </w:r>
    </w:p>
    <w:p>
      <w:pPr>
        <w:pStyle w:val="ListBullet"/>
        <w:spacing w:line="240" w:lineRule="auto"/>
        <w:ind w:left="1440"/>
      </w:pPr>
      <w:r>
        <w:rPr>
          <w:lang w:val="pt_PT" w:bidi="pt_PT"/>
        </w:rPr>
      </w:r>
      <w:r>
        <w:rPr>
          <w:lang w:val="pt_PT" w:bidi="pt_PT"/>
        </w:rPr>
        <w:t>Bodes têm pelos ásperos; ovelhas têm lã.</w:t>
      </w:r>
    </w:p>
    <w:p>
      <w:pPr>
        <w:pStyle w:val="ListBullet"/>
        <w:spacing w:line="240" w:lineRule="auto"/>
        <w:ind w:left="1440"/>
      </w:pPr>
      <w:r>
        <w:rPr>
          <w:lang w:val="pt_PT" w:bidi="pt_PT"/>
        </w:rPr>
      </w:r>
      <w:r>
        <w:rPr>
          <w:lang w:val="pt_PT" w:bidi="pt_PT"/>
        </w:rPr>
        <w:t>O rabo de um bode fica para cima; o rabo de uma ovelha fica para baixo.</w:t>
      </w:r>
    </w:p>
    <w:p>
      <w:pPr>
        <w:pStyle w:val="ListBullet"/>
        <w:spacing w:line="240" w:lineRule="auto"/>
        <w:ind w:left="1440"/>
      </w:pPr>
      <w:r>
        <w:rPr>
          <w:lang w:val="pt_PT" w:bidi="pt_PT"/>
        </w:rPr>
      </w:r>
      <w:r>
        <w:rPr>
          <w:lang w:val="pt_PT" w:bidi="pt_PT"/>
        </w:rPr>
        <w:t>Ovelhas geralmente gostam de ficar com seu rebanho, mas bodes são mais independentes e tendem a se afastar de seu rebanho.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Nos tempos bíblicos, os bodes eram frequentemente a principal fonte de leite em Israel.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Peles de bode eram usadas para coberturas de tendas e para fazer sacos para guardar vinho.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Em ambos os Testamentos, o bode era usado como símbolo de pessoas injustas, talvez por causa de sua tendência a se afastar de quem cuida dele.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israelitas também usavam bodes como portadores simbólicos de pecados. Quando um bode era sacrificado, o sacerdote colocava suas mãos em um segundo bode vivo e o enviava ao deserto como um símbolo de que o animal estava carregando os pecados do povo.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rebanho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sacrifício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ovelha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justo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vinho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Êxodo 12.3–4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30.32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31.10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37.31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Levítico 3.12–14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25.33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H0689, H1423, H1429, H3277, H3629, H5795, H5796, H6260, H6629, H6842, H7716, H8163, H8166, H8495, G01220, G20550, G20560, G51310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Bom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O termo “bom” geralmente se refere a uma avaliação positiva da qualidade de algo ou alguém, muitas vezes em um sentido moral ou emocional. No entanto, o termo transmite várias nuances ao longo da Bíblia, dependendo do contexto.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Algo que é “bom” pode ser emocionalmente agradável, moralmente correto, excelente, útil, adequado ou lucrativo.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Na Bíblia, o significado geral de “bom” é frequentemente contrastado com “mal”.</w:t>
      </w:r>
    </w:p>
    <w:p>
      <w:pPr>
        <w:pStyle w:val="Heading3"/>
      </w:pPr>
      <w:r>
        <w:rPr>
          <w:lang w:val="pt_PT" w:bidi="pt_PT"/>
        </w:rPr>
        <w:t>Sugestões de Tradução: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termo geral para “bom” no idioma local deve ser usado sempre que esse significado geral for preciso e natural, especialmente em contextos onde é contrastado com o mal.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Dependendo do contexto, outras maneiras de traduzir esse termo podem incluir “gentil” ou “excelente” ou “agradável a Deus” ou “justo” ou “moralmente correto” ou “lucrativo”.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“Boa terra” pode ser traduzido como “terra fértil” ou “terra produtiva”; uma “boa colheita” pode ser traduzida como uma “colheita abundante” ou “grande quantidade de colheitas”.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frase “fazer o bem a” significa fazer algo que beneficie os outros e pode ser traduzida como “ser gentil com” ou “ajudar” ou “beneficiar” alguém ou “fazer alguém prosperar”.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“Fazer o bem no sábado” significa “fazer coisas que ajudem os outros no sábado”.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Dependendo do contexto, maneiras de traduzir o termo “bondade” podem incluir “bênção” ou “gentileza” ou “perfeição moral” ou “justiça” ou “pureza”.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justo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Gálatas 5.22–24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1.12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2.9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2.17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Tiago 3.13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Romanos 2.4</w:t>
      </w:r>
    </w:p>
    <w:p>
      <w:pPr>
        <w:pStyle w:val="Heading3"/>
      </w:pPr>
      <w:r>
        <w:rPr>
          <w:lang w:val="pt_PT" w:bidi="pt_PT"/>
        </w:rPr>
        <w:t>Exemplos das histórias da Bíblia: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1:4</w:t>
      </w:r>
      <w:r>
        <w:rPr>
          <w:lang w:val="pt_PT" w:bidi="pt_PT"/>
        </w:rPr>
        <w:t xml:space="preserve"> Deus viu que o que ele havia criado era </w:t>
      </w:r>
      <w:r>
        <w:rPr>
          <w:b/>
          <w:lang w:val="pt_PT" w:bidi="pt_PT"/>
        </w:rPr>
        <w:t>bom</w:t>
      </w:r>
      <w:r>
        <w:rPr>
          <w:lang w:val="pt_PT" w:bidi="pt_PT"/>
        </w:rPr>
        <w:t>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1:11</w:t>
      </w:r>
      <w:r>
        <w:rPr>
          <w:lang w:val="pt_PT" w:bidi="pt_PT"/>
        </w:rPr>
        <w:t xml:space="preserve"> Deus plantou a árvore do conhecimento do </w:t>
      </w:r>
      <w:r>
        <w:rPr>
          <w:b/>
          <w:lang w:val="pt_PT" w:bidi="pt_PT"/>
        </w:rPr>
        <w:t>bem</w:t>
      </w:r>
      <w:r>
        <w:rPr>
          <w:lang w:val="pt_PT" w:bidi="pt_PT"/>
        </w:rPr>
        <w:t xml:space="preserve"> e do mal.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1:12</w:t>
      </w:r>
      <w:r>
        <w:rPr>
          <w:lang w:val="pt_PT" w:bidi="pt_PT"/>
        </w:rPr>
        <w:t xml:space="preserve"> Então Deus disse: “Não é </w:t>
      </w:r>
      <w:r>
        <w:rPr>
          <w:b/>
          <w:lang w:val="pt_PT" w:bidi="pt_PT"/>
        </w:rPr>
        <w:t>bom</w:t>
      </w:r>
      <w:r>
        <w:rPr>
          <w:lang w:val="pt_PT" w:bidi="pt_PT"/>
        </w:rPr>
        <w:t xml:space="preserve"> que o homem esteja só”.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2:4</w:t>
      </w:r>
      <w:r>
        <w:rPr>
          <w:lang w:val="pt_PT" w:bidi="pt_PT"/>
        </w:rPr>
        <w:t xml:space="preserve"> “Deus sabe que assim que vocês comerem, vocês serão como Deus e entenderão o </w:t>
      </w:r>
      <w:r>
        <w:rPr>
          <w:b/>
          <w:lang w:val="pt_PT" w:bidi="pt_PT"/>
        </w:rPr>
        <w:t>bem</w:t>
      </w:r>
      <w:r>
        <w:rPr>
          <w:lang w:val="pt_PT" w:bidi="pt_PT"/>
        </w:rPr>
        <w:t xml:space="preserve"> e o mal como ele”.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8:12</w:t>
      </w:r>
      <w:r>
        <w:rPr>
          <w:lang w:val="pt_PT" w:bidi="pt_PT"/>
        </w:rPr>
        <w:t xml:space="preserve"> “Vocês tentaram fazer o mal quando me venderam como escravo, mas Deus usou o mal para o </w:t>
      </w:r>
      <w:r>
        <w:rPr>
          <w:b/>
          <w:lang w:val="pt_PT" w:bidi="pt_PT"/>
        </w:rPr>
        <w:t>bem</w:t>
      </w:r>
      <w:r>
        <w:rPr>
          <w:lang w:val="pt_PT" w:bidi="pt_PT"/>
        </w:rPr>
        <w:t>!”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14:15</w:t>
      </w:r>
      <w:r>
        <w:rPr>
          <w:lang w:val="pt_PT" w:bidi="pt_PT"/>
        </w:rPr>
        <w:t xml:space="preserve"> Josué foi um </w:t>
      </w:r>
      <w:r>
        <w:rPr>
          <w:b/>
          <w:lang w:val="pt_PT" w:bidi="pt_PT"/>
        </w:rPr>
        <w:t>bom</w:t>
      </w:r>
      <w:r>
        <w:rPr>
          <w:lang w:val="pt_PT" w:bidi="pt_PT"/>
        </w:rPr>
        <w:t xml:space="preserve"> líder porque confiava e obedecia a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18:13</w:t>
      </w:r>
      <w:r>
        <w:rPr>
          <w:lang w:val="pt_PT" w:bidi="pt_PT"/>
        </w:rPr>
        <w:t xml:space="preserve"> Alguns desses reis eram </w:t>
      </w:r>
      <w:r>
        <w:rPr>
          <w:b/>
          <w:lang w:val="pt_PT" w:bidi="pt_PT"/>
        </w:rPr>
        <w:t>bons</w:t>
      </w:r>
      <w:r>
        <w:rPr>
          <w:lang w:val="pt_PT" w:bidi="pt_PT"/>
        </w:rPr>
        <w:t xml:space="preserve"> homens que governavam com justiça e adoravam a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b/>
          <w:lang w:val="pt_PT" w:bidi="pt_PT"/>
        </w:rPr>
        <w:t>28:1</w:t>
      </w:r>
      <w:r>
        <w:rPr>
          <w:lang w:val="pt_PT" w:bidi="pt_PT"/>
        </w:rPr>
        <w:t xml:space="preserve"> “</w:t>
      </w:r>
      <w:r>
        <w:rPr>
          <w:b/>
          <w:lang w:val="pt_PT" w:bidi="pt_PT"/>
        </w:rPr>
        <w:t>Bom</w:t>
      </w:r>
      <w:r>
        <w:rPr>
          <w:lang w:val="pt_PT" w:bidi="pt_PT"/>
        </w:rPr>
        <w:t xml:space="preserve"> mestre, o que devo fazer para ter a vida eterna?” Jesus disse a ele: “Por que você me chama de ‘</w:t>
      </w:r>
      <w:r>
        <w:rPr>
          <w:b/>
          <w:lang w:val="pt_PT" w:bidi="pt_PT"/>
        </w:rPr>
        <w:t>bom</w:t>
      </w:r>
      <w:r>
        <w:rPr>
          <w:lang w:val="pt_PT" w:bidi="pt_PT"/>
        </w:rPr>
        <w:t xml:space="preserve">?’ Só há um que é </w:t>
      </w:r>
      <w:r>
        <w:rPr>
          <w:b/>
          <w:lang w:val="pt_PT" w:bidi="pt_PT"/>
        </w:rPr>
        <w:t>bom</w:t>
      </w:r>
      <w:r>
        <w:rPr>
          <w:lang w:val="pt_PT" w:bidi="pt_PT"/>
        </w:rPr>
        <w:t>, e esse é Deus”.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H0117, H0145, H0155, H0202, H0239, H0410, H1580, H1926, H1935, H2532, H2617, H2623, H2869, H2895, H2896, H2898, H3190, H3191, H3276, H3474, H3788, H3966, H4261, H4399, H5232, H5750, H6287, H6643, H6743, H7075, H7368, H7399, H7443, H7999, H8231, H8232, H8233, H8389, H8458, G00140, G00150, G00180, G00190, G05150, G07440, G08650, G09790, G13800, G20950, G20970, G21060, G21070, G21080, G21090, G21140, G21150, G21330, G21400, G21620, G21630, G21740, G22930, G25650, G25670, G25700, G25730, G28870, G29860, G31400, G36170, G37760, G41470, G46320, G46740, G48510, G52230, G52240, G53580, G55420, G55430, G55440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Bronze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O termo “bronze” refere-se a um tipo de metal que é feito a partir da fusão de metais, cobre e estanho. Tem uma cor marrom escuro, ligeiramente avermelhado.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bronze resiste à corrosão pela água e é um bom condutor de calor.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Nos tempos antigos, o bronze era usado para fazer ferramentas, armas, obras de arte, altares, panelas de cozinha e armaduras de soldados, entre outras coisas.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Muitos materiais de construção para o tabernáculo e o templo eram feitos de bronze.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Ídolos de falsos deuses também eram frequentemente feitos de metal de bronze.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Objetos de bronze eram feitos primeiro derretendo o metal de bronze em um líquido e depois despejando-o em moldes. Esse processo era chamado de “fundição”.</w:t>
      </w:r>
    </w:p>
    <w:p>
      <w:pPr/>
      <w:r>
        <w:rPr>
          <w:lang w:val="pt_PT" w:bidi="pt_PT"/>
        </w:rPr>
      </w:r>
      <w:r>
        <w:rPr>
          <w:lang w:val="pt_PT" w:bidi="pt_PT"/>
        </w:rPr>
        <w:t>(Veja também: Como traduzir desconhecidos)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armadura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tabernáculo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templo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Reis 7.16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Samuel 17.37–38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Daniel 2.44–45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Êxodo 25.3–7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Apocalipse 1.15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H5153, H5154, H5174, H5178, G54700, G54740, G54750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Burro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Um burro é um animal de trabalho de quatro patas, semelhante a um cavalo, mas menor e com orelhas mais longas.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Uma mula é a prole estéril de um burro macho e uma égua.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mulas são animais muito fortes e, por isso, são valiosos animais de trabalho.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Tanto burros quanto mulas são usados para carregar cargas e pessoas durante viagens.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Nos tempos bíblicos, os reis montavam um burro em tempos de paz, em vez de um cavalo, que era usado em tempos de guerra.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entrou em Jerusalém montado em um jovem burro uma semana antes de ser crucificado lá.</w:t>
      </w:r>
    </w:p>
    <w:p>
      <w:pPr/>
      <w:r>
        <w:rPr>
          <w:lang w:val="pt_PT" w:bidi="pt_PT"/>
        </w:rPr>
      </w:r>
      <w:r>
        <w:rPr>
          <w:lang w:val="pt_PT" w:bidi="pt_PT"/>
        </w:rPr>
        <w:t>(Veja também: Como traduzir desconhecidos)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Reis 1.32–34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Samuel 9.4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2 Reis 4.21–22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Deuteronômio 5.12–14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13.15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21.2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H0860, H2543, H3222, H5895, H6167, H6501, H6505, H6506, G36780, G36880, G52680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Buscar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O termo “buscar” significa procurar algo ou alguém. No passado, o verbo é “buscou”. Este termo às vezes é usado figurativamente, significando “tentar” ou “fazer um esforço” para fazer algo ou pedir algo.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“Buscar” ou “procurar por” uma oportunidade para fazer algo pode significar “tentar encontrar um tempo” para fazê-lo.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“Buscar Javé” significa “gastar tempo e energia conhecendo Javé e aprendendo a obedecê-lo”.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“Buscar proteção” significa “tentar encontrar uma pessoa ou lugar que o proteja do perigo”.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“Buscar justiça” significa “fazer um esforço para garantir que as pessoas sejam tratadas de maneira justa ou igual”.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“Buscar a verdade” significa “fazer um esforço para descobrir qual é a verdade”.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“Buscar favor” significa “pedir urgentemente por favor” ou “fazer coisas para que alguém o ajude”.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justo</w:t>
      </w:r>
      <w:r>
        <w:rPr>
          <w:lang w:val="pt_PT" w:bidi="pt_PT"/>
        </w:rPr>
        <w:t>, verdadeiro)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Crônicas 10.14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17.26–27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Hebreus 11.6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11.9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Salmos 27.8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H0579, H1156, H1239, H1243, H1245, H1556, H1875, H2470, H2603, H2658, H2664, H3289, H7125, H7592, H7836, H8446, G03270, G15670, G19340, G20520, G22120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